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0063B" w14:textId="6D8E5826" w:rsidR="0011454E" w:rsidRPr="00216C6C" w:rsidRDefault="00017571" w:rsidP="00DB1758">
      <w:pPr>
        <w:pStyle w:val="Title"/>
      </w:pPr>
      <w:bookmarkStart w:id="0" w:name="_Toc403633185"/>
      <w:bookmarkStart w:id="1" w:name="_Toc403643779"/>
      <w:r>
        <w:t>API Integration Specification</w:t>
      </w:r>
      <w:r w:rsidR="00695FC6" w:rsidRPr="00216C6C">
        <w:t xml:space="preserve"> </w:t>
      </w:r>
      <w:bookmarkEnd w:id="0"/>
      <w:bookmarkEnd w:id="1"/>
    </w:p>
    <w:p w14:paraId="29DBC19A" w14:textId="2C25D507" w:rsidR="0011454E" w:rsidRPr="006A4815" w:rsidRDefault="004721F0" w:rsidP="005C64E6">
      <w:pPr>
        <w:pStyle w:val="Subtitle"/>
      </w:pPr>
      <w:r>
        <w:t>Consumer API</w:t>
      </w:r>
    </w:p>
    <w:p w14:paraId="6E9F0550" w14:textId="40AA6E96" w:rsidR="0011454E" w:rsidRPr="0011454E" w:rsidRDefault="004721F0" w:rsidP="005C64E6">
      <w:pPr>
        <w:pStyle w:val="Date"/>
      </w:pPr>
      <w:r>
        <w:t>November</w:t>
      </w:r>
      <w:r w:rsidR="0011454E" w:rsidRPr="0011454E">
        <w:t xml:space="preserve"> </w:t>
      </w:r>
      <w:r>
        <w:t>12</w:t>
      </w:r>
      <w:r w:rsidR="005C2A7E">
        <w:t>,</w:t>
      </w:r>
      <w:r w:rsidR="0011454E" w:rsidRPr="0011454E">
        <w:t xml:space="preserve"> </w:t>
      </w:r>
      <w:r>
        <w:t>2024</w:t>
      </w:r>
    </w:p>
    <w:p w14:paraId="659BBC21" w14:textId="39A7090B" w:rsidR="0011454E" w:rsidRPr="005C64E6" w:rsidRDefault="0011454E" w:rsidP="005C64E6">
      <w:pPr>
        <w:pStyle w:val="Version"/>
      </w:pPr>
      <w:r w:rsidRPr="005C64E6">
        <w:t xml:space="preserve">Version </w:t>
      </w:r>
      <w:r w:rsidR="00B20319">
        <w:t>1</w:t>
      </w:r>
      <w:r w:rsidRPr="005C64E6">
        <w:t>.</w:t>
      </w:r>
      <w:r w:rsidR="00017571">
        <w:t>1</w:t>
      </w:r>
    </w:p>
    <w:p w14:paraId="228D37C0" w14:textId="77777777" w:rsidR="0011454E" w:rsidRPr="0011454E" w:rsidRDefault="0011454E" w:rsidP="0011454E">
      <w:r w:rsidRPr="0011454E">
        <w:br w:type="page"/>
      </w:r>
    </w:p>
    <w:p w14:paraId="1EA07A99" w14:textId="77777777" w:rsidR="00941E09" w:rsidRDefault="00941E09" w:rsidP="0011454E">
      <w:pPr>
        <w:keepNext/>
        <w:tabs>
          <w:tab w:val="left" w:pos="2160"/>
        </w:tabs>
        <w:spacing w:before="180" w:after="240" w:line="288" w:lineRule="auto"/>
        <w:rPr>
          <w:color w:val="000000" w:themeColor="text1"/>
          <w:sz w:val="22"/>
        </w:rPr>
      </w:pPr>
    </w:p>
    <w:p w14:paraId="0D8BFBC1" w14:textId="77777777" w:rsidR="00941E09" w:rsidRDefault="00941E09" w:rsidP="0011454E">
      <w:pPr>
        <w:keepNext/>
        <w:tabs>
          <w:tab w:val="left" w:pos="2160"/>
        </w:tabs>
        <w:spacing w:before="180" w:after="240" w:line="288" w:lineRule="auto"/>
        <w:rPr>
          <w:color w:val="000000" w:themeColor="text1"/>
          <w:sz w:val="22"/>
        </w:rPr>
      </w:pPr>
    </w:p>
    <w:p w14:paraId="4E45C91E" w14:textId="77777777" w:rsidR="00AF2CDA" w:rsidRDefault="00AF2CDA" w:rsidP="0011454E">
      <w:pPr>
        <w:keepNext/>
        <w:tabs>
          <w:tab w:val="left" w:pos="2160"/>
        </w:tabs>
        <w:spacing w:before="180" w:after="240" w:line="288" w:lineRule="auto"/>
        <w:rPr>
          <w:color w:val="000000" w:themeColor="text1"/>
          <w:sz w:val="22"/>
        </w:rPr>
      </w:pPr>
    </w:p>
    <w:p w14:paraId="664171F7" w14:textId="77777777" w:rsidR="001F1E4A" w:rsidRDefault="001F1E4A" w:rsidP="0011454E">
      <w:pPr>
        <w:keepNext/>
        <w:tabs>
          <w:tab w:val="left" w:pos="2160"/>
        </w:tabs>
        <w:spacing w:before="180" w:after="240" w:line="288" w:lineRule="auto"/>
        <w:rPr>
          <w:color w:val="000000" w:themeColor="text1"/>
          <w:sz w:val="22"/>
        </w:rPr>
      </w:pPr>
    </w:p>
    <w:p w14:paraId="77BE0A69" w14:textId="77777777" w:rsidR="001F1E4A" w:rsidRDefault="001F1E4A" w:rsidP="0011454E">
      <w:pPr>
        <w:keepNext/>
        <w:tabs>
          <w:tab w:val="left" w:pos="2160"/>
        </w:tabs>
        <w:spacing w:before="180" w:after="240" w:line="288" w:lineRule="auto"/>
        <w:rPr>
          <w:color w:val="000000" w:themeColor="text1"/>
          <w:sz w:val="22"/>
        </w:rPr>
      </w:pPr>
    </w:p>
    <w:p w14:paraId="50A25DBF" w14:textId="77777777" w:rsidR="00941E09" w:rsidRDefault="00941E09" w:rsidP="0011454E">
      <w:pPr>
        <w:keepNext/>
        <w:tabs>
          <w:tab w:val="left" w:pos="2160"/>
        </w:tabs>
        <w:spacing w:before="180" w:after="240" w:line="288" w:lineRule="auto"/>
        <w:rPr>
          <w:color w:val="000000" w:themeColor="text1"/>
          <w:sz w:val="22"/>
        </w:rPr>
      </w:pPr>
    </w:p>
    <w:p w14:paraId="7FF34F1C" w14:textId="77777777" w:rsidR="00BA155F" w:rsidRDefault="00BA155F" w:rsidP="00BA155F">
      <w:pPr>
        <w:pStyle w:val="DisclaimerFirstLine"/>
      </w:pPr>
    </w:p>
    <w:p w14:paraId="342EE680" w14:textId="77777777" w:rsidR="0011454E" w:rsidRPr="0011454E" w:rsidRDefault="00975946" w:rsidP="00BA155F">
      <w:pPr>
        <w:pStyle w:val="DisclaimerFirstLine"/>
      </w:pPr>
      <w:r w:rsidRPr="002F5466">
        <w:rPr>
          <w:rFonts w:eastAsia="ヒラギノ角ゴ Pro W3"/>
          <w:noProof/>
        </w:rPr>
        <mc:AlternateContent>
          <mc:Choice Requires="wps">
            <w:drawing>
              <wp:inline distT="0" distB="0" distL="0" distR="0" wp14:anchorId="3CABAA57" wp14:editId="20B2B016">
                <wp:extent cx="1280160" cy="338328"/>
                <wp:effectExtent l="0" t="0" r="0" b="5080"/>
                <wp:docPr id="12" name="Freeform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280160" cy="338328"/>
                        </a:xfrm>
                        <a:custGeom>
                          <a:avLst/>
                          <a:gdLst>
                            <a:gd name="T0" fmla="*/ 729 w 6558"/>
                            <a:gd name="T1" fmla="*/ 1320 h 1731"/>
                            <a:gd name="T2" fmla="*/ 586 w 6558"/>
                            <a:gd name="T3" fmla="*/ 1242 h 1731"/>
                            <a:gd name="T4" fmla="*/ 690 w 6558"/>
                            <a:gd name="T5" fmla="*/ 1173 h 1731"/>
                            <a:gd name="T6" fmla="*/ 939 w 6558"/>
                            <a:gd name="T7" fmla="*/ 1144 h 1731"/>
                            <a:gd name="T8" fmla="*/ 1521 w 6558"/>
                            <a:gd name="T9" fmla="*/ 1703 h 1731"/>
                            <a:gd name="T10" fmla="*/ 1120 w 6558"/>
                            <a:gd name="T11" fmla="*/ 1685 h 1731"/>
                            <a:gd name="T12" fmla="*/ 1169 w 6558"/>
                            <a:gd name="T13" fmla="*/ 1154 h 1731"/>
                            <a:gd name="T14" fmla="*/ 1526 w 6558"/>
                            <a:gd name="T15" fmla="*/ 1593 h 1731"/>
                            <a:gd name="T16" fmla="*/ 1157 w 6558"/>
                            <a:gd name="T17" fmla="*/ 1287 h 1731"/>
                            <a:gd name="T18" fmla="*/ 1400 w 6558"/>
                            <a:gd name="T19" fmla="*/ 1419 h 1731"/>
                            <a:gd name="T20" fmla="*/ 1864 w 6558"/>
                            <a:gd name="T21" fmla="*/ 1156 h 1731"/>
                            <a:gd name="T22" fmla="*/ 1614 w 6558"/>
                            <a:gd name="T23" fmla="*/ 1143 h 1731"/>
                            <a:gd name="T24" fmla="*/ 1672 w 6558"/>
                            <a:gd name="T25" fmla="*/ 1696 h 1731"/>
                            <a:gd name="T26" fmla="*/ 1937 w 6558"/>
                            <a:gd name="T27" fmla="*/ 1234 h 1731"/>
                            <a:gd name="T28" fmla="*/ 2178 w 6558"/>
                            <a:gd name="T29" fmla="*/ 1278 h 1731"/>
                            <a:gd name="T30" fmla="*/ 2406 w 6558"/>
                            <a:gd name="T31" fmla="*/ 1304 h 1731"/>
                            <a:gd name="T32" fmla="*/ 2603 w 6558"/>
                            <a:gd name="T33" fmla="*/ 1243 h 1731"/>
                            <a:gd name="T34" fmla="*/ 2610 w 6558"/>
                            <a:gd name="T35" fmla="*/ 1144 h 1731"/>
                            <a:gd name="T36" fmla="*/ 2308 w 6558"/>
                            <a:gd name="T37" fmla="*/ 1380 h 1731"/>
                            <a:gd name="T38" fmla="*/ 2638 w 6558"/>
                            <a:gd name="T39" fmla="*/ 1574 h 1731"/>
                            <a:gd name="T40" fmla="*/ 2407 w 6558"/>
                            <a:gd name="T41" fmla="*/ 1571 h 1731"/>
                            <a:gd name="T42" fmla="*/ 2525 w 6558"/>
                            <a:gd name="T43" fmla="*/ 1709 h 1731"/>
                            <a:gd name="T44" fmla="*/ 2694 w 6558"/>
                            <a:gd name="T45" fmla="*/ 1409 h 1731"/>
                            <a:gd name="T46" fmla="*/ 3767 w 6558"/>
                            <a:gd name="T47" fmla="*/ 1185 h 1731"/>
                            <a:gd name="T48" fmla="*/ 3563 w 6558"/>
                            <a:gd name="T49" fmla="*/ 1228 h 1731"/>
                            <a:gd name="T50" fmla="*/ 3747 w 6558"/>
                            <a:gd name="T51" fmla="*/ 1696 h 1731"/>
                            <a:gd name="T52" fmla="*/ 3979 w 6558"/>
                            <a:gd name="T53" fmla="*/ 1271 h 1731"/>
                            <a:gd name="T54" fmla="*/ 4088 w 6558"/>
                            <a:gd name="T55" fmla="*/ 1203 h 1731"/>
                            <a:gd name="T56" fmla="*/ 4359 w 6558"/>
                            <a:gd name="T57" fmla="*/ 1030 h 1731"/>
                            <a:gd name="T58" fmla="*/ 4369 w 6558"/>
                            <a:gd name="T59" fmla="*/ 1145 h 1731"/>
                            <a:gd name="T60" fmla="*/ 5014 w 6558"/>
                            <a:gd name="T61" fmla="*/ 1544 h 1731"/>
                            <a:gd name="T62" fmla="*/ 4483 w 6558"/>
                            <a:gd name="T63" fmla="*/ 1544 h 1731"/>
                            <a:gd name="T64" fmla="*/ 4854 w 6558"/>
                            <a:gd name="T65" fmla="*/ 1152 h 1731"/>
                            <a:gd name="T66" fmla="*/ 4806 w 6558"/>
                            <a:gd name="T67" fmla="*/ 1254 h 1731"/>
                            <a:gd name="T68" fmla="*/ 4596 w 6558"/>
                            <a:gd name="T69" fmla="*/ 1496 h 1731"/>
                            <a:gd name="T70" fmla="*/ 4901 w 6558"/>
                            <a:gd name="T71" fmla="*/ 1496 h 1731"/>
                            <a:gd name="T72" fmla="*/ 594 w 6558"/>
                            <a:gd name="T73" fmla="*/ 896 h 1731"/>
                            <a:gd name="T74" fmla="*/ 3481 w 6558"/>
                            <a:gd name="T75" fmla="*/ 1427 h 1731"/>
                            <a:gd name="T76" fmla="*/ 2991 w 6558"/>
                            <a:gd name="T77" fmla="*/ 896 h 1731"/>
                            <a:gd name="T78" fmla="*/ 5656 w 6558"/>
                            <a:gd name="T79" fmla="*/ 1372 h 1731"/>
                            <a:gd name="T80" fmla="*/ 5329 w 6558"/>
                            <a:gd name="T81" fmla="*/ 1156 h 1731"/>
                            <a:gd name="T82" fmla="*/ 5078 w 6558"/>
                            <a:gd name="T83" fmla="*/ 1143 h 1731"/>
                            <a:gd name="T84" fmla="*/ 5137 w 6558"/>
                            <a:gd name="T85" fmla="*/ 1696 h 1731"/>
                            <a:gd name="T86" fmla="*/ 5402 w 6558"/>
                            <a:gd name="T87" fmla="*/ 1234 h 1731"/>
                            <a:gd name="T88" fmla="*/ 5722 w 6558"/>
                            <a:gd name="T89" fmla="*/ 1618 h 1731"/>
                            <a:gd name="T90" fmla="*/ 6261 w 6558"/>
                            <a:gd name="T91" fmla="*/ 659 h 1731"/>
                            <a:gd name="T92" fmla="*/ 6172 w 6558"/>
                            <a:gd name="T93" fmla="*/ 630 h 1731"/>
                            <a:gd name="T94" fmla="*/ 5929 w 6558"/>
                            <a:gd name="T95" fmla="*/ 629 h 1731"/>
                            <a:gd name="T96" fmla="*/ 6344 w 6558"/>
                            <a:gd name="T97" fmla="*/ 809 h 1731"/>
                            <a:gd name="T98" fmla="*/ 6348 w 6558"/>
                            <a:gd name="T99" fmla="*/ 732 h 1731"/>
                            <a:gd name="T100" fmla="*/ 5664 w 6558"/>
                            <a:gd name="T101" fmla="*/ 617 h 1731"/>
                            <a:gd name="T102" fmla="*/ 5800 w 6558"/>
                            <a:gd name="T103" fmla="*/ 720 h 1731"/>
                            <a:gd name="T104" fmla="*/ 5819 w 6558"/>
                            <a:gd name="T105" fmla="*/ 440 h 1731"/>
                            <a:gd name="T106" fmla="*/ 5579 w 6558"/>
                            <a:gd name="T107" fmla="*/ 308 h 1731"/>
                            <a:gd name="T108" fmla="*/ 5415 w 6558"/>
                            <a:gd name="T109" fmla="*/ 686 h 1731"/>
                            <a:gd name="T110" fmla="*/ 5784 w 6558"/>
                            <a:gd name="T111" fmla="*/ 1631 h 1731"/>
                            <a:gd name="T112" fmla="*/ 5863 w 6558"/>
                            <a:gd name="T113" fmla="*/ 1596 h 1731"/>
                            <a:gd name="T114" fmla="*/ 5879 w 6558"/>
                            <a:gd name="T115" fmla="*/ 1667 h 1731"/>
                            <a:gd name="T116" fmla="*/ 5878 w 6558"/>
                            <a:gd name="T117" fmla="*/ 1619 h 17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558" h="1731">
                              <a:moveTo>
                                <a:pt x="947" y="1269"/>
                              </a:moveTo>
                              <a:cubicBezTo>
                                <a:pt x="947" y="1269"/>
                                <a:pt x="947" y="1269"/>
                                <a:pt x="947" y="1269"/>
                              </a:cubicBezTo>
                              <a:cubicBezTo>
                                <a:pt x="919" y="1255"/>
                                <a:pt x="889" y="1248"/>
                                <a:pt x="858" y="1248"/>
                              </a:cubicBezTo>
                              <a:cubicBezTo>
                                <a:pt x="840" y="1248"/>
                                <a:pt x="822" y="1250"/>
                                <a:pt x="805" y="1256"/>
                              </a:cubicBezTo>
                              <a:cubicBezTo>
                                <a:pt x="788" y="1261"/>
                                <a:pt x="773" y="1269"/>
                                <a:pt x="760" y="1280"/>
                              </a:cubicBezTo>
                              <a:cubicBezTo>
                                <a:pt x="747" y="1290"/>
                                <a:pt x="736" y="1304"/>
                                <a:pt x="729" y="1320"/>
                              </a:cubicBezTo>
                              <a:cubicBezTo>
                                <a:pt x="721" y="1337"/>
                                <a:pt x="717" y="1356"/>
                                <a:pt x="717" y="1378"/>
                              </a:cubicBezTo>
                              <a:cubicBezTo>
                                <a:pt x="717" y="1696"/>
                                <a:pt x="717" y="1696"/>
                                <a:pt x="717" y="1696"/>
                              </a:cubicBezTo>
                              <a:cubicBezTo>
                                <a:pt x="594" y="1696"/>
                                <a:pt x="594" y="1696"/>
                                <a:pt x="594" y="1696"/>
                              </a:cubicBezTo>
                              <a:cubicBezTo>
                                <a:pt x="594" y="1297"/>
                                <a:pt x="594" y="1297"/>
                                <a:pt x="594" y="1297"/>
                              </a:cubicBezTo>
                              <a:cubicBezTo>
                                <a:pt x="594" y="1285"/>
                                <a:pt x="594" y="1274"/>
                                <a:pt x="593" y="1265"/>
                              </a:cubicBezTo>
                              <a:cubicBezTo>
                                <a:pt x="592" y="1256"/>
                                <a:pt x="590" y="1248"/>
                                <a:pt x="586" y="1242"/>
                              </a:cubicBezTo>
                              <a:cubicBezTo>
                                <a:pt x="583" y="1236"/>
                                <a:pt x="577" y="1232"/>
                                <a:pt x="569" y="1229"/>
                              </a:cubicBezTo>
                              <a:cubicBezTo>
                                <a:pt x="560" y="1226"/>
                                <a:pt x="549" y="1225"/>
                                <a:pt x="535" y="1226"/>
                              </a:cubicBezTo>
                              <a:cubicBezTo>
                                <a:pt x="533" y="1142"/>
                                <a:pt x="533" y="1142"/>
                                <a:pt x="533" y="1142"/>
                              </a:cubicBezTo>
                              <a:cubicBezTo>
                                <a:pt x="554" y="1137"/>
                                <a:pt x="574" y="1135"/>
                                <a:pt x="594" y="1135"/>
                              </a:cubicBezTo>
                              <a:cubicBezTo>
                                <a:pt x="615" y="1135"/>
                                <a:pt x="633" y="1138"/>
                                <a:pt x="649" y="1144"/>
                              </a:cubicBezTo>
                              <a:cubicBezTo>
                                <a:pt x="666" y="1150"/>
                                <a:pt x="679" y="1160"/>
                                <a:pt x="690" y="1173"/>
                              </a:cubicBezTo>
                              <a:cubicBezTo>
                                <a:pt x="701" y="1186"/>
                                <a:pt x="708" y="1204"/>
                                <a:pt x="709" y="1226"/>
                              </a:cubicBezTo>
                              <a:cubicBezTo>
                                <a:pt x="715" y="1211"/>
                                <a:pt x="723" y="1198"/>
                                <a:pt x="734" y="1186"/>
                              </a:cubicBezTo>
                              <a:cubicBezTo>
                                <a:pt x="746" y="1175"/>
                                <a:pt x="759" y="1165"/>
                                <a:pt x="773" y="1158"/>
                              </a:cubicBezTo>
                              <a:cubicBezTo>
                                <a:pt x="788" y="1150"/>
                                <a:pt x="804" y="1144"/>
                                <a:pt x="821" y="1140"/>
                              </a:cubicBezTo>
                              <a:cubicBezTo>
                                <a:pt x="838" y="1137"/>
                                <a:pt x="855" y="1135"/>
                                <a:pt x="871" y="1135"/>
                              </a:cubicBezTo>
                              <a:cubicBezTo>
                                <a:pt x="894" y="1134"/>
                                <a:pt x="917" y="1137"/>
                                <a:pt x="939" y="1144"/>
                              </a:cubicBezTo>
                              <a:cubicBezTo>
                                <a:pt x="961" y="1151"/>
                                <a:pt x="981" y="1161"/>
                                <a:pt x="998" y="1174"/>
                              </a:cubicBezTo>
                              <a:lnTo>
                                <a:pt x="947" y="1269"/>
                              </a:lnTo>
                              <a:close/>
                              <a:moveTo>
                                <a:pt x="1544" y="1608"/>
                              </a:moveTo>
                              <a:cubicBezTo>
                                <a:pt x="1552" y="1611"/>
                                <a:pt x="1564" y="1611"/>
                                <a:pt x="1579" y="1610"/>
                              </a:cubicBezTo>
                              <a:cubicBezTo>
                                <a:pt x="1579" y="1698"/>
                                <a:pt x="1579" y="1698"/>
                                <a:pt x="1579" y="1698"/>
                              </a:cubicBezTo>
                              <a:cubicBezTo>
                                <a:pt x="1559" y="1702"/>
                                <a:pt x="1540" y="1703"/>
                                <a:pt x="1521" y="1703"/>
                              </a:cubicBezTo>
                              <a:cubicBezTo>
                                <a:pt x="1502" y="1703"/>
                                <a:pt x="1484" y="1698"/>
                                <a:pt x="1469" y="1690"/>
                              </a:cubicBezTo>
                              <a:cubicBezTo>
                                <a:pt x="1454" y="1682"/>
                                <a:pt x="1442" y="1670"/>
                                <a:pt x="1433" y="1654"/>
                              </a:cubicBezTo>
                              <a:cubicBezTo>
                                <a:pt x="1424" y="1638"/>
                                <a:pt x="1419" y="1615"/>
                                <a:pt x="1419" y="1586"/>
                              </a:cubicBezTo>
                              <a:cubicBezTo>
                                <a:pt x="1404" y="1624"/>
                                <a:pt x="1378" y="1654"/>
                                <a:pt x="1343" y="1674"/>
                              </a:cubicBezTo>
                              <a:cubicBezTo>
                                <a:pt x="1308" y="1695"/>
                                <a:pt x="1270" y="1706"/>
                                <a:pt x="1229" y="1706"/>
                              </a:cubicBezTo>
                              <a:cubicBezTo>
                                <a:pt x="1187" y="1706"/>
                                <a:pt x="1151" y="1699"/>
                                <a:pt x="1120" y="1685"/>
                              </a:cubicBezTo>
                              <a:cubicBezTo>
                                <a:pt x="1088" y="1671"/>
                                <a:pt x="1063" y="1651"/>
                                <a:pt x="1042" y="1626"/>
                              </a:cubicBezTo>
                              <a:cubicBezTo>
                                <a:pt x="1021" y="1601"/>
                                <a:pt x="1006" y="1571"/>
                                <a:pt x="996" y="1538"/>
                              </a:cubicBezTo>
                              <a:cubicBezTo>
                                <a:pt x="985" y="1504"/>
                                <a:pt x="980" y="1468"/>
                                <a:pt x="980" y="1429"/>
                              </a:cubicBezTo>
                              <a:cubicBezTo>
                                <a:pt x="981" y="1384"/>
                                <a:pt x="989" y="1343"/>
                                <a:pt x="1005" y="1306"/>
                              </a:cubicBezTo>
                              <a:cubicBezTo>
                                <a:pt x="1021" y="1270"/>
                                <a:pt x="1043" y="1238"/>
                                <a:pt x="1071" y="1212"/>
                              </a:cubicBezTo>
                              <a:cubicBezTo>
                                <a:pt x="1099" y="1187"/>
                                <a:pt x="1132" y="1167"/>
                                <a:pt x="1169" y="1154"/>
                              </a:cubicBezTo>
                              <a:cubicBezTo>
                                <a:pt x="1207" y="1140"/>
                                <a:pt x="1248" y="1134"/>
                                <a:pt x="1293" y="1135"/>
                              </a:cubicBezTo>
                              <a:cubicBezTo>
                                <a:pt x="1333" y="1135"/>
                                <a:pt x="1371" y="1139"/>
                                <a:pt x="1409" y="1148"/>
                              </a:cubicBezTo>
                              <a:cubicBezTo>
                                <a:pt x="1446" y="1157"/>
                                <a:pt x="1483" y="1169"/>
                                <a:pt x="1520" y="1185"/>
                              </a:cubicBezTo>
                              <a:cubicBezTo>
                                <a:pt x="1520" y="1533"/>
                                <a:pt x="1520" y="1533"/>
                                <a:pt x="1520" y="1533"/>
                              </a:cubicBezTo>
                              <a:cubicBezTo>
                                <a:pt x="1520" y="1546"/>
                                <a:pt x="1520" y="1558"/>
                                <a:pt x="1520" y="1568"/>
                              </a:cubicBezTo>
                              <a:cubicBezTo>
                                <a:pt x="1520" y="1578"/>
                                <a:pt x="1523" y="1586"/>
                                <a:pt x="1526" y="1593"/>
                              </a:cubicBezTo>
                              <a:cubicBezTo>
                                <a:pt x="1530" y="1600"/>
                                <a:pt x="1536" y="1605"/>
                                <a:pt x="1544" y="1608"/>
                              </a:cubicBezTo>
                              <a:moveTo>
                                <a:pt x="1400" y="1257"/>
                              </a:moveTo>
                              <a:cubicBezTo>
                                <a:pt x="1380" y="1249"/>
                                <a:pt x="1361" y="1243"/>
                                <a:pt x="1341" y="1239"/>
                              </a:cubicBezTo>
                              <a:cubicBezTo>
                                <a:pt x="1321" y="1236"/>
                                <a:pt x="1302" y="1234"/>
                                <a:pt x="1284" y="1234"/>
                              </a:cubicBezTo>
                              <a:cubicBezTo>
                                <a:pt x="1258" y="1234"/>
                                <a:pt x="1234" y="1239"/>
                                <a:pt x="1212" y="1248"/>
                              </a:cubicBezTo>
                              <a:cubicBezTo>
                                <a:pt x="1191" y="1257"/>
                                <a:pt x="1172" y="1270"/>
                                <a:pt x="1157" y="1287"/>
                              </a:cubicBezTo>
                              <a:cubicBezTo>
                                <a:pt x="1141" y="1304"/>
                                <a:pt x="1129" y="1325"/>
                                <a:pt x="1120" y="1349"/>
                              </a:cubicBezTo>
                              <a:cubicBezTo>
                                <a:pt x="1111" y="1373"/>
                                <a:pt x="1106" y="1400"/>
                                <a:pt x="1105" y="1429"/>
                              </a:cubicBezTo>
                              <a:cubicBezTo>
                                <a:pt x="1105" y="1480"/>
                                <a:pt x="1117" y="1520"/>
                                <a:pt x="1142" y="1550"/>
                              </a:cubicBezTo>
                              <a:cubicBezTo>
                                <a:pt x="1167" y="1580"/>
                                <a:pt x="1205" y="1595"/>
                                <a:pt x="1256" y="1595"/>
                              </a:cubicBezTo>
                              <a:cubicBezTo>
                                <a:pt x="1302" y="1595"/>
                                <a:pt x="1337" y="1578"/>
                                <a:pt x="1361" y="1545"/>
                              </a:cubicBezTo>
                              <a:cubicBezTo>
                                <a:pt x="1385" y="1512"/>
                                <a:pt x="1398" y="1470"/>
                                <a:pt x="1400" y="1419"/>
                              </a:cubicBezTo>
                              <a:lnTo>
                                <a:pt x="1400" y="1257"/>
                              </a:lnTo>
                              <a:close/>
                              <a:moveTo>
                                <a:pt x="2138" y="1203"/>
                              </a:moveTo>
                              <a:cubicBezTo>
                                <a:pt x="2121" y="1182"/>
                                <a:pt x="2098" y="1165"/>
                                <a:pt x="2071" y="1153"/>
                              </a:cubicBezTo>
                              <a:cubicBezTo>
                                <a:pt x="2043" y="1141"/>
                                <a:pt x="2011" y="1135"/>
                                <a:pt x="1973" y="1135"/>
                              </a:cubicBezTo>
                              <a:cubicBezTo>
                                <a:pt x="1955" y="1135"/>
                                <a:pt x="1937" y="1136"/>
                                <a:pt x="1918" y="1140"/>
                              </a:cubicBezTo>
                              <a:cubicBezTo>
                                <a:pt x="1899" y="1143"/>
                                <a:pt x="1881" y="1149"/>
                                <a:pt x="1864" y="1156"/>
                              </a:cubicBezTo>
                              <a:cubicBezTo>
                                <a:pt x="1847" y="1163"/>
                                <a:pt x="1832" y="1173"/>
                                <a:pt x="1818" y="1185"/>
                              </a:cubicBezTo>
                              <a:cubicBezTo>
                                <a:pt x="1804" y="1197"/>
                                <a:pt x="1794" y="1212"/>
                                <a:pt x="1786" y="1230"/>
                              </a:cubicBezTo>
                              <a:cubicBezTo>
                                <a:pt x="1786" y="1204"/>
                                <a:pt x="1781" y="1184"/>
                                <a:pt x="1770" y="1170"/>
                              </a:cubicBezTo>
                              <a:cubicBezTo>
                                <a:pt x="1759" y="1155"/>
                                <a:pt x="1746" y="1146"/>
                                <a:pt x="1730" y="1141"/>
                              </a:cubicBezTo>
                              <a:cubicBezTo>
                                <a:pt x="1713" y="1136"/>
                                <a:pt x="1695" y="1134"/>
                                <a:pt x="1674" y="1135"/>
                              </a:cubicBezTo>
                              <a:cubicBezTo>
                                <a:pt x="1654" y="1136"/>
                                <a:pt x="1633" y="1139"/>
                                <a:pt x="1614" y="1143"/>
                              </a:cubicBezTo>
                              <a:cubicBezTo>
                                <a:pt x="1614" y="1228"/>
                                <a:pt x="1614" y="1228"/>
                                <a:pt x="1614" y="1228"/>
                              </a:cubicBezTo>
                              <a:cubicBezTo>
                                <a:pt x="1627" y="1228"/>
                                <a:pt x="1638" y="1228"/>
                                <a:pt x="1646" y="1230"/>
                              </a:cubicBezTo>
                              <a:cubicBezTo>
                                <a:pt x="1654" y="1232"/>
                                <a:pt x="1660" y="1236"/>
                                <a:pt x="1664" y="1242"/>
                              </a:cubicBezTo>
                              <a:cubicBezTo>
                                <a:pt x="1668" y="1247"/>
                                <a:pt x="1670" y="1255"/>
                                <a:pt x="1671" y="1266"/>
                              </a:cubicBezTo>
                              <a:cubicBezTo>
                                <a:pt x="1672" y="1276"/>
                                <a:pt x="1672" y="1289"/>
                                <a:pt x="1672" y="1305"/>
                              </a:cubicBezTo>
                              <a:cubicBezTo>
                                <a:pt x="1672" y="1696"/>
                                <a:pt x="1672" y="1696"/>
                                <a:pt x="1672" y="1696"/>
                              </a:cubicBezTo>
                              <a:cubicBezTo>
                                <a:pt x="1797" y="1696"/>
                                <a:pt x="1797" y="1696"/>
                                <a:pt x="1797" y="1696"/>
                              </a:cubicBezTo>
                              <a:cubicBezTo>
                                <a:pt x="1797" y="1383"/>
                                <a:pt x="1797" y="1383"/>
                                <a:pt x="1797" y="1383"/>
                              </a:cubicBezTo>
                              <a:cubicBezTo>
                                <a:pt x="1797" y="1361"/>
                                <a:pt x="1801" y="1340"/>
                                <a:pt x="1808" y="1322"/>
                              </a:cubicBezTo>
                              <a:cubicBezTo>
                                <a:pt x="1816" y="1304"/>
                                <a:pt x="1825" y="1288"/>
                                <a:pt x="1838" y="1275"/>
                              </a:cubicBezTo>
                              <a:cubicBezTo>
                                <a:pt x="1851" y="1262"/>
                                <a:pt x="1865" y="1252"/>
                                <a:pt x="1882" y="1245"/>
                              </a:cubicBezTo>
                              <a:cubicBezTo>
                                <a:pt x="1899" y="1238"/>
                                <a:pt x="1917" y="1234"/>
                                <a:pt x="1937" y="1234"/>
                              </a:cubicBezTo>
                              <a:cubicBezTo>
                                <a:pt x="1974" y="1235"/>
                                <a:pt x="2005" y="1247"/>
                                <a:pt x="2030" y="1271"/>
                              </a:cubicBezTo>
                              <a:cubicBezTo>
                                <a:pt x="2055" y="1295"/>
                                <a:pt x="2067" y="1329"/>
                                <a:pt x="2066" y="1372"/>
                              </a:cubicBezTo>
                              <a:cubicBezTo>
                                <a:pt x="2066" y="1696"/>
                                <a:pt x="2066" y="1696"/>
                                <a:pt x="2066" y="1696"/>
                              </a:cubicBezTo>
                              <a:cubicBezTo>
                                <a:pt x="2192" y="1696"/>
                                <a:pt x="2192" y="1696"/>
                                <a:pt x="2192" y="1696"/>
                              </a:cubicBezTo>
                              <a:cubicBezTo>
                                <a:pt x="2192" y="1372"/>
                                <a:pt x="2192" y="1372"/>
                                <a:pt x="2192" y="1372"/>
                              </a:cubicBezTo>
                              <a:cubicBezTo>
                                <a:pt x="2192" y="1338"/>
                                <a:pt x="2187" y="1306"/>
                                <a:pt x="2178" y="1278"/>
                              </a:cubicBezTo>
                              <a:cubicBezTo>
                                <a:pt x="2170" y="1249"/>
                                <a:pt x="2156" y="1224"/>
                                <a:pt x="2138" y="1203"/>
                              </a:cubicBezTo>
                              <a:moveTo>
                                <a:pt x="2694" y="1409"/>
                              </a:moveTo>
                              <a:cubicBezTo>
                                <a:pt x="2673" y="1397"/>
                                <a:pt x="2649" y="1389"/>
                                <a:pt x="2622" y="1384"/>
                              </a:cubicBezTo>
                              <a:cubicBezTo>
                                <a:pt x="2594" y="1378"/>
                                <a:pt x="2566" y="1374"/>
                                <a:pt x="2537" y="1370"/>
                              </a:cubicBezTo>
                              <a:cubicBezTo>
                                <a:pt x="2494" y="1365"/>
                                <a:pt x="2461" y="1358"/>
                                <a:pt x="2440" y="1350"/>
                              </a:cubicBezTo>
                              <a:cubicBezTo>
                                <a:pt x="2418" y="1342"/>
                                <a:pt x="2407" y="1327"/>
                                <a:pt x="2406" y="1304"/>
                              </a:cubicBezTo>
                              <a:cubicBezTo>
                                <a:pt x="2405" y="1292"/>
                                <a:pt x="2408" y="1281"/>
                                <a:pt x="2414" y="1271"/>
                              </a:cubicBezTo>
                              <a:cubicBezTo>
                                <a:pt x="2420" y="1262"/>
                                <a:pt x="2429" y="1254"/>
                                <a:pt x="2440" y="1247"/>
                              </a:cubicBezTo>
                              <a:cubicBezTo>
                                <a:pt x="2451" y="1241"/>
                                <a:pt x="2463" y="1236"/>
                                <a:pt x="2477" y="1232"/>
                              </a:cubicBezTo>
                              <a:cubicBezTo>
                                <a:pt x="2490" y="1229"/>
                                <a:pt x="2505" y="1227"/>
                                <a:pt x="2519" y="1227"/>
                              </a:cubicBezTo>
                              <a:cubicBezTo>
                                <a:pt x="2533" y="1227"/>
                                <a:pt x="2548" y="1228"/>
                                <a:pt x="2563" y="1231"/>
                              </a:cubicBezTo>
                              <a:cubicBezTo>
                                <a:pt x="2578" y="1233"/>
                                <a:pt x="2591" y="1237"/>
                                <a:pt x="2603" y="1243"/>
                              </a:cubicBezTo>
                              <a:cubicBezTo>
                                <a:pt x="2615" y="1248"/>
                                <a:pt x="2624" y="1256"/>
                                <a:pt x="2632" y="1265"/>
                              </a:cubicBezTo>
                              <a:cubicBezTo>
                                <a:pt x="2640" y="1274"/>
                                <a:pt x="2644" y="1286"/>
                                <a:pt x="2644" y="1299"/>
                              </a:cubicBezTo>
                              <a:cubicBezTo>
                                <a:pt x="2753" y="1299"/>
                                <a:pt x="2753" y="1299"/>
                                <a:pt x="2753" y="1299"/>
                              </a:cubicBezTo>
                              <a:cubicBezTo>
                                <a:pt x="2754" y="1272"/>
                                <a:pt x="2748" y="1248"/>
                                <a:pt x="2736" y="1227"/>
                              </a:cubicBezTo>
                              <a:cubicBezTo>
                                <a:pt x="2724" y="1207"/>
                                <a:pt x="2707" y="1189"/>
                                <a:pt x="2685" y="1175"/>
                              </a:cubicBezTo>
                              <a:cubicBezTo>
                                <a:pt x="2663" y="1161"/>
                                <a:pt x="2638" y="1151"/>
                                <a:pt x="2610" y="1144"/>
                              </a:cubicBezTo>
                              <a:cubicBezTo>
                                <a:pt x="2581" y="1137"/>
                                <a:pt x="2551" y="1134"/>
                                <a:pt x="2519" y="1134"/>
                              </a:cubicBezTo>
                              <a:cubicBezTo>
                                <a:pt x="2489" y="1134"/>
                                <a:pt x="2460" y="1137"/>
                                <a:pt x="2432" y="1144"/>
                              </a:cubicBezTo>
                              <a:cubicBezTo>
                                <a:pt x="2404" y="1151"/>
                                <a:pt x="2379" y="1161"/>
                                <a:pt x="2357" y="1176"/>
                              </a:cubicBezTo>
                              <a:cubicBezTo>
                                <a:pt x="2336" y="1190"/>
                                <a:pt x="2318" y="1208"/>
                                <a:pt x="2305" y="1230"/>
                              </a:cubicBezTo>
                              <a:cubicBezTo>
                                <a:pt x="2292" y="1251"/>
                                <a:pt x="2285" y="1276"/>
                                <a:pt x="2285" y="1306"/>
                              </a:cubicBezTo>
                              <a:cubicBezTo>
                                <a:pt x="2286" y="1337"/>
                                <a:pt x="2293" y="1362"/>
                                <a:pt x="2308" y="1380"/>
                              </a:cubicBezTo>
                              <a:cubicBezTo>
                                <a:pt x="2323" y="1399"/>
                                <a:pt x="2342" y="1413"/>
                                <a:pt x="2365" y="1423"/>
                              </a:cubicBezTo>
                              <a:cubicBezTo>
                                <a:pt x="2389" y="1433"/>
                                <a:pt x="2415" y="1441"/>
                                <a:pt x="2443" y="1445"/>
                              </a:cubicBezTo>
                              <a:cubicBezTo>
                                <a:pt x="2472" y="1450"/>
                                <a:pt x="2500" y="1454"/>
                                <a:pt x="2528" y="1458"/>
                              </a:cubicBezTo>
                              <a:cubicBezTo>
                                <a:pt x="2565" y="1463"/>
                                <a:pt x="2594" y="1470"/>
                                <a:pt x="2617" y="1480"/>
                              </a:cubicBezTo>
                              <a:cubicBezTo>
                                <a:pt x="2640" y="1490"/>
                                <a:pt x="2652" y="1507"/>
                                <a:pt x="2652" y="1532"/>
                              </a:cubicBezTo>
                              <a:cubicBezTo>
                                <a:pt x="2651" y="1549"/>
                                <a:pt x="2646" y="1563"/>
                                <a:pt x="2638" y="1574"/>
                              </a:cubicBezTo>
                              <a:cubicBezTo>
                                <a:pt x="2630" y="1585"/>
                                <a:pt x="2620" y="1594"/>
                                <a:pt x="2608" y="1600"/>
                              </a:cubicBezTo>
                              <a:cubicBezTo>
                                <a:pt x="2595" y="1606"/>
                                <a:pt x="2581" y="1610"/>
                                <a:pt x="2566" y="1613"/>
                              </a:cubicBezTo>
                              <a:cubicBezTo>
                                <a:pt x="2551" y="1615"/>
                                <a:pt x="2535" y="1617"/>
                                <a:pt x="2520" y="1617"/>
                              </a:cubicBezTo>
                              <a:cubicBezTo>
                                <a:pt x="2505" y="1617"/>
                                <a:pt x="2490" y="1615"/>
                                <a:pt x="2476" y="1612"/>
                              </a:cubicBezTo>
                              <a:cubicBezTo>
                                <a:pt x="2461" y="1608"/>
                                <a:pt x="2448" y="1603"/>
                                <a:pt x="2436" y="1596"/>
                              </a:cubicBezTo>
                              <a:cubicBezTo>
                                <a:pt x="2424" y="1589"/>
                                <a:pt x="2415" y="1581"/>
                                <a:pt x="2407" y="1571"/>
                              </a:cubicBezTo>
                              <a:cubicBezTo>
                                <a:pt x="2400" y="1560"/>
                                <a:pt x="2395" y="1548"/>
                                <a:pt x="2395" y="1533"/>
                              </a:cubicBezTo>
                              <a:cubicBezTo>
                                <a:pt x="2272" y="1533"/>
                                <a:pt x="2272" y="1533"/>
                                <a:pt x="2272" y="1533"/>
                              </a:cubicBezTo>
                              <a:cubicBezTo>
                                <a:pt x="2275" y="1568"/>
                                <a:pt x="2283" y="1596"/>
                                <a:pt x="2299" y="1618"/>
                              </a:cubicBezTo>
                              <a:cubicBezTo>
                                <a:pt x="2314" y="1641"/>
                                <a:pt x="2333" y="1659"/>
                                <a:pt x="2356" y="1673"/>
                              </a:cubicBezTo>
                              <a:cubicBezTo>
                                <a:pt x="2379" y="1686"/>
                                <a:pt x="2406" y="1696"/>
                                <a:pt x="2435" y="1701"/>
                              </a:cubicBezTo>
                              <a:cubicBezTo>
                                <a:pt x="2464" y="1707"/>
                                <a:pt x="2494" y="1709"/>
                                <a:pt x="2525" y="1709"/>
                              </a:cubicBezTo>
                              <a:cubicBezTo>
                                <a:pt x="2555" y="1709"/>
                                <a:pt x="2585" y="1706"/>
                                <a:pt x="2614" y="1699"/>
                              </a:cubicBezTo>
                              <a:cubicBezTo>
                                <a:pt x="2643" y="1692"/>
                                <a:pt x="2668" y="1682"/>
                                <a:pt x="2690" y="1668"/>
                              </a:cubicBezTo>
                              <a:cubicBezTo>
                                <a:pt x="2713" y="1654"/>
                                <a:pt x="2730" y="1635"/>
                                <a:pt x="2744" y="1613"/>
                              </a:cubicBezTo>
                              <a:cubicBezTo>
                                <a:pt x="2758" y="1591"/>
                                <a:pt x="2765" y="1565"/>
                                <a:pt x="2765" y="1534"/>
                              </a:cubicBezTo>
                              <a:cubicBezTo>
                                <a:pt x="2765" y="1502"/>
                                <a:pt x="2758" y="1476"/>
                                <a:pt x="2745" y="1456"/>
                              </a:cubicBezTo>
                              <a:cubicBezTo>
                                <a:pt x="2732" y="1436"/>
                                <a:pt x="2715" y="1420"/>
                                <a:pt x="2694" y="1409"/>
                              </a:cubicBezTo>
                              <a:moveTo>
                                <a:pt x="4088" y="1203"/>
                              </a:moveTo>
                              <a:cubicBezTo>
                                <a:pt x="4070" y="1182"/>
                                <a:pt x="4047" y="1165"/>
                                <a:pt x="4020" y="1153"/>
                              </a:cubicBezTo>
                              <a:cubicBezTo>
                                <a:pt x="3992" y="1141"/>
                                <a:pt x="3960" y="1135"/>
                                <a:pt x="3923" y="1135"/>
                              </a:cubicBezTo>
                              <a:cubicBezTo>
                                <a:pt x="3904" y="1135"/>
                                <a:pt x="3886" y="1136"/>
                                <a:pt x="3867" y="1140"/>
                              </a:cubicBezTo>
                              <a:cubicBezTo>
                                <a:pt x="3849" y="1143"/>
                                <a:pt x="3831" y="1149"/>
                                <a:pt x="3814" y="1156"/>
                              </a:cubicBezTo>
                              <a:cubicBezTo>
                                <a:pt x="3797" y="1163"/>
                                <a:pt x="3781" y="1173"/>
                                <a:pt x="3767" y="1185"/>
                              </a:cubicBezTo>
                              <a:cubicBezTo>
                                <a:pt x="3754" y="1197"/>
                                <a:pt x="3743" y="1212"/>
                                <a:pt x="3735" y="1230"/>
                              </a:cubicBezTo>
                              <a:cubicBezTo>
                                <a:pt x="3735" y="1204"/>
                                <a:pt x="3730" y="1184"/>
                                <a:pt x="3719" y="1170"/>
                              </a:cubicBezTo>
                              <a:cubicBezTo>
                                <a:pt x="3709" y="1155"/>
                                <a:pt x="3695" y="1146"/>
                                <a:pt x="3679" y="1141"/>
                              </a:cubicBezTo>
                              <a:cubicBezTo>
                                <a:pt x="3662" y="1136"/>
                                <a:pt x="3644" y="1134"/>
                                <a:pt x="3624" y="1135"/>
                              </a:cubicBezTo>
                              <a:cubicBezTo>
                                <a:pt x="3603" y="1136"/>
                                <a:pt x="3583" y="1139"/>
                                <a:pt x="3563" y="1143"/>
                              </a:cubicBezTo>
                              <a:cubicBezTo>
                                <a:pt x="3563" y="1228"/>
                                <a:pt x="3563" y="1228"/>
                                <a:pt x="3563" y="1228"/>
                              </a:cubicBezTo>
                              <a:cubicBezTo>
                                <a:pt x="3577" y="1228"/>
                                <a:pt x="3588" y="1228"/>
                                <a:pt x="3596" y="1230"/>
                              </a:cubicBezTo>
                              <a:cubicBezTo>
                                <a:pt x="3604" y="1232"/>
                                <a:pt x="3609" y="1236"/>
                                <a:pt x="3613" y="1242"/>
                              </a:cubicBezTo>
                              <a:cubicBezTo>
                                <a:pt x="3617" y="1247"/>
                                <a:pt x="3619" y="1255"/>
                                <a:pt x="3620" y="1266"/>
                              </a:cubicBezTo>
                              <a:cubicBezTo>
                                <a:pt x="3621" y="1276"/>
                                <a:pt x="3621" y="1289"/>
                                <a:pt x="3621" y="1305"/>
                              </a:cubicBezTo>
                              <a:cubicBezTo>
                                <a:pt x="3621" y="1696"/>
                                <a:pt x="3621" y="1696"/>
                                <a:pt x="3621" y="1696"/>
                              </a:cubicBezTo>
                              <a:cubicBezTo>
                                <a:pt x="3747" y="1696"/>
                                <a:pt x="3747" y="1696"/>
                                <a:pt x="3747" y="1696"/>
                              </a:cubicBezTo>
                              <a:cubicBezTo>
                                <a:pt x="3747" y="1383"/>
                                <a:pt x="3747" y="1383"/>
                                <a:pt x="3747" y="1383"/>
                              </a:cubicBezTo>
                              <a:cubicBezTo>
                                <a:pt x="3747" y="1361"/>
                                <a:pt x="3750" y="1340"/>
                                <a:pt x="3758" y="1322"/>
                              </a:cubicBezTo>
                              <a:cubicBezTo>
                                <a:pt x="3765" y="1304"/>
                                <a:pt x="3775" y="1288"/>
                                <a:pt x="3787" y="1275"/>
                              </a:cubicBezTo>
                              <a:cubicBezTo>
                                <a:pt x="3800" y="1262"/>
                                <a:pt x="3815" y="1252"/>
                                <a:pt x="3831" y="1245"/>
                              </a:cubicBezTo>
                              <a:cubicBezTo>
                                <a:pt x="3848" y="1238"/>
                                <a:pt x="3866" y="1234"/>
                                <a:pt x="3886" y="1234"/>
                              </a:cubicBezTo>
                              <a:cubicBezTo>
                                <a:pt x="3923" y="1235"/>
                                <a:pt x="3955" y="1247"/>
                                <a:pt x="3979" y="1271"/>
                              </a:cubicBezTo>
                              <a:cubicBezTo>
                                <a:pt x="4004" y="1295"/>
                                <a:pt x="4016" y="1329"/>
                                <a:pt x="4015" y="1372"/>
                              </a:cubicBezTo>
                              <a:cubicBezTo>
                                <a:pt x="4015" y="1696"/>
                                <a:pt x="4015" y="1696"/>
                                <a:pt x="4015" y="1696"/>
                              </a:cubicBezTo>
                              <a:cubicBezTo>
                                <a:pt x="4141" y="1696"/>
                                <a:pt x="4141" y="1696"/>
                                <a:pt x="4141" y="1696"/>
                              </a:cubicBezTo>
                              <a:cubicBezTo>
                                <a:pt x="4141" y="1372"/>
                                <a:pt x="4141" y="1372"/>
                                <a:pt x="4141" y="1372"/>
                              </a:cubicBezTo>
                              <a:cubicBezTo>
                                <a:pt x="4141" y="1338"/>
                                <a:pt x="4136" y="1306"/>
                                <a:pt x="4128" y="1278"/>
                              </a:cubicBezTo>
                              <a:cubicBezTo>
                                <a:pt x="4119" y="1249"/>
                                <a:pt x="4106" y="1224"/>
                                <a:pt x="4088" y="1203"/>
                              </a:cubicBezTo>
                              <a:moveTo>
                                <a:pt x="4307" y="902"/>
                              </a:moveTo>
                              <a:cubicBezTo>
                                <a:pt x="4288" y="902"/>
                                <a:pt x="4271" y="908"/>
                                <a:pt x="4255" y="920"/>
                              </a:cubicBezTo>
                              <a:cubicBezTo>
                                <a:pt x="4240" y="932"/>
                                <a:pt x="4232" y="951"/>
                                <a:pt x="4232" y="975"/>
                              </a:cubicBezTo>
                              <a:cubicBezTo>
                                <a:pt x="4232" y="1000"/>
                                <a:pt x="4240" y="1019"/>
                                <a:pt x="4256" y="1031"/>
                              </a:cubicBezTo>
                              <a:cubicBezTo>
                                <a:pt x="4272" y="1044"/>
                                <a:pt x="4290" y="1050"/>
                                <a:pt x="4309" y="1049"/>
                              </a:cubicBezTo>
                              <a:cubicBezTo>
                                <a:pt x="4327" y="1048"/>
                                <a:pt x="4344" y="1042"/>
                                <a:pt x="4359" y="1030"/>
                              </a:cubicBezTo>
                              <a:cubicBezTo>
                                <a:pt x="4374" y="1017"/>
                                <a:pt x="4382" y="999"/>
                                <a:pt x="4382" y="975"/>
                              </a:cubicBezTo>
                              <a:cubicBezTo>
                                <a:pt x="4382" y="951"/>
                                <a:pt x="4374" y="932"/>
                                <a:pt x="4359" y="920"/>
                              </a:cubicBezTo>
                              <a:cubicBezTo>
                                <a:pt x="4344" y="908"/>
                                <a:pt x="4326" y="902"/>
                                <a:pt x="4307" y="902"/>
                              </a:cubicBezTo>
                              <a:moveTo>
                                <a:pt x="4245" y="1696"/>
                              </a:moveTo>
                              <a:cubicBezTo>
                                <a:pt x="4369" y="1696"/>
                                <a:pt x="4369" y="1696"/>
                                <a:pt x="4369" y="1696"/>
                              </a:cubicBezTo>
                              <a:cubicBezTo>
                                <a:pt x="4369" y="1145"/>
                                <a:pt x="4369" y="1145"/>
                                <a:pt x="4369" y="1145"/>
                              </a:cubicBezTo>
                              <a:cubicBezTo>
                                <a:pt x="4245" y="1145"/>
                                <a:pt x="4245" y="1145"/>
                                <a:pt x="4245" y="1145"/>
                              </a:cubicBezTo>
                              <a:lnTo>
                                <a:pt x="4245" y="1696"/>
                              </a:lnTo>
                              <a:close/>
                              <a:moveTo>
                                <a:pt x="4949" y="1204"/>
                              </a:moveTo>
                              <a:cubicBezTo>
                                <a:pt x="4976" y="1227"/>
                                <a:pt x="4998" y="1257"/>
                                <a:pt x="5015" y="1292"/>
                              </a:cubicBezTo>
                              <a:cubicBezTo>
                                <a:pt x="5031" y="1328"/>
                                <a:pt x="5039" y="1370"/>
                                <a:pt x="5039" y="1418"/>
                              </a:cubicBezTo>
                              <a:cubicBezTo>
                                <a:pt x="5039" y="1466"/>
                                <a:pt x="5031" y="1508"/>
                                <a:pt x="5014" y="1544"/>
                              </a:cubicBezTo>
                              <a:cubicBezTo>
                                <a:pt x="4997" y="1580"/>
                                <a:pt x="4975" y="1610"/>
                                <a:pt x="4948" y="1634"/>
                              </a:cubicBezTo>
                              <a:cubicBezTo>
                                <a:pt x="4921" y="1658"/>
                                <a:pt x="4889" y="1676"/>
                                <a:pt x="4855" y="1688"/>
                              </a:cubicBezTo>
                              <a:cubicBezTo>
                                <a:pt x="4820" y="1700"/>
                                <a:pt x="4785" y="1706"/>
                                <a:pt x="4748" y="1706"/>
                              </a:cubicBezTo>
                              <a:cubicBezTo>
                                <a:pt x="4711" y="1706"/>
                                <a:pt x="4676" y="1700"/>
                                <a:pt x="4641" y="1688"/>
                              </a:cubicBezTo>
                              <a:cubicBezTo>
                                <a:pt x="4607" y="1676"/>
                                <a:pt x="4576" y="1658"/>
                                <a:pt x="4549" y="1634"/>
                              </a:cubicBezTo>
                              <a:cubicBezTo>
                                <a:pt x="4522" y="1610"/>
                                <a:pt x="4500" y="1580"/>
                                <a:pt x="4483" y="1544"/>
                              </a:cubicBezTo>
                              <a:cubicBezTo>
                                <a:pt x="4466" y="1508"/>
                                <a:pt x="4458" y="1466"/>
                                <a:pt x="4458" y="1418"/>
                              </a:cubicBezTo>
                              <a:cubicBezTo>
                                <a:pt x="4458" y="1371"/>
                                <a:pt x="4466" y="1330"/>
                                <a:pt x="4482" y="1294"/>
                              </a:cubicBezTo>
                              <a:cubicBezTo>
                                <a:pt x="4499" y="1259"/>
                                <a:pt x="4520" y="1229"/>
                                <a:pt x="4547" y="1206"/>
                              </a:cubicBezTo>
                              <a:cubicBezTo>
                                <a:pt x="4574" y="1182"/>
                                <a:pt x="4604" y="1164"/>
                                <a:pt x="4638" y="1152"/>
                              </a:cubicBezTo>
                              <a:cubicBezTo>
                                <a:pt x="4673" y="1141"/>
                                <a:pt x="4708" y="1135"/>
                                <a:pt x="4743" y="1135"/>
                              </a:cubicBezTo>
                              <a:cubicBezTo>
                                <a:pt x="4782" y="1135"/>
                                <a:pt x="4818" y="1140"/>
                                <a:pt x="4854" y="1152"/>
                              </a:cubicBezTo>
                              <a:cubicBezTo>
                                <a:pt x="4890" y="1163"/>
                                <a:pt x="4922" y="1181"/>
                                <a:pt x="4949" y="1204"/>
                              </a:cubicBezTo>
                              <a:moveTo>
                                <a:pt x="4901" y="1496"/>
                              </a:moveTo>
                              <a:cubicBezTo>
                                <a:pt x="4910" y="1474"/>
                                <a:pt x="4915" y="1448"/>
                                <a:pt x="4915" y="1418"/>
                              </a:cubicBezTo>
                              <a:cubicBezTo>
                                <a:pt x="4915" y="1388"/>
                                <a:pt x="4910" y="1362"/>
                                <a:pt x="4900" y="1340"/>
                              </a:cubicBezTo>
                              <a:cubicBezTo>
                                <a:pt x="4890" y="1318"/>
                                <a:pt x="4877" y="1300"/>
                                <a:pt x="4861" y="1286"/>
                              </a:cubicBezTo>
                              <a:cubicBezTo>
                                <a:pt x="4845" y="1271"/>
                                <a:pt x="4827" y="1260"/>
                                <a:pt x="4806" y="1254"/>
                              </a:cubicBezTo>
                              <a:cubicBezTo>
                                <a:pt x="4786" y="1247"/>
                                <a:pt x="4765" y="1244"/>
                                <a:pt x="4743" y="1244"/>
                              </a:cubicBezTo>
                              <a:cubicBezTo>
                                <a:pt x="4723" y="1245"/>
                                <a:pt x="4703" y="1249"/>
                                <a:pt x="4684" y="1256"/>
                              </a:cubicBezTo>
                              <a:cubicBezTo>
                                <a:pt x="4664" y="1264"/>
                                <a:pt x="4647" y="1274"/>
                                <a:pt x="4632" y="1288"/>
                              </a:cubicBezTo>
                              <a:cubicBezTo>
                                <a:pt x="4616" y="1302"/>
                                <a:pt x="4604" y="1320"/>
                                <a:pt x="4595" y="1342"/>
                              </a:cubicBezTo>
                              <a:cubicBezTo>
                                <a:pt x="4586" y="1364"/>
                                <a:pt x="4581" y="1389"/>
                                <a:pt x="4581" y="1418"/>
                              </a:cubicBezTo>
                              <a:cubicBezTo>
                                <a:pt x="4581" y="1448"/>
                                <a:pt x="4586" y="1474"/>
                                <a:pt x="4596" y="1496"/>
                              </a:cubicBezTo>
                              <a:cubicBezTo>
                                <a:pt x="4605" y="1519"/>
                                <a:pt x="4618" y="1537"/>
                                <a:pt x="4634" y="1552"/>
                              </a:cubicBezTo>
                              <a:cubicBezTo>
                                <a:pt x="4650" y="1567"/>
                                <a:pt x="4668" y="1578"/>
                                <a:pt x="4688" y="1585"/>
                              </a:cubicBezTo>
                              <a:cubicBezTo>
                                <a:pt x="4708" y="1593"/>
                                <a:pt x="4729" y="1596"/>
                                <a:pt x="4750" y="1596"/>
                              </a:cubicBezTo>
                              <a:cubicBezTo>
                                <a:pt x="4771" y="1596"/>
                                <a:pt x="4791" y="1592"/>
                                <a:pt x="4811" y="1585"/>
                              </a:cubicBezTo>
                              <a:cubicBezTo>
                                <a:pt x="4831" y="1577"/>
                                <a:pt x="4848" y="1566"/>
                                <a:pt x="4863" y="1551"/>
                              </a:cubicBezTo>
                              <a:cubicBezTo>
                                <a:pt x="4879" y="1536"/>
                                <a:pt x="4891" y="1518"/>
                                <a:pt x="4901" y="1496"/>
                              </a:cubicBezTo>
                              <a:moveTo>
                                <a:pt x="232" y="1014"/>
                              </a:moveTo>
                              <a:cubicBezTo>
                                <a:pt x="232" y="1696"/>
                                <a:pt x="232" y="1696"/>
                                <a:pt x="232" y="1696"/>
                              </a:cubicBezTo>
                              <a:cubicBezTo>
                                <a:pt x="362" y="1696"/>
                                <a:pt x="362" y="1696"/>
                                <a:pt x="362" y="1696"/>
                              </a:cubicBezTo>
                              <a:cubicBezTo>
                                <a:pt x="362" y="1014"/>
                                <a:pt x="362" y="1014"/>
                                <a:pt x="362" y="1014"/>
                              </a:cubicBezTo>
                              <a:cubicBezTo>
                                <a:pt x="594" y="1014"/>
                                <a:pt x="594" y="1014"/>
                                <a:pt x="594" y="1014"/>
                              </a:cubicBezTo>
                              <a:cubicBezTo>
                                <a:pt x="594" y="896"/>
                                <a:pt x="594" y="896"/>
                                <a:pt x="594" y="896"/>
                              </a:cubicBezTo>
                              <a:cubicBezTo>
                                <a:pt x="0" y="896"/>
                                <a:pt x="0" y="896"/>
                                <a:pt x="0" y="896"/>
                              </a:cubicBezTo>
                              <a:cubicBezTo>
                                <a:pt x="0" y="1014"/>
                                <a:pt x="0" y="1014"/>
                                <a:pt x="0" y="1014"/>
                              </a:cubicBezTo>
                              <a:lnTo>
                                <a:pt x="232" y="1014"/>
                              </a:lnTo>
                              <a:close/>
                              <a:moveTo>
                                <a:pt x="2859" y="1427"/>
                              </a:moveTo>
                              <a:cubicBezTo>
                                <a:pt x="2859" y="1605"/>
                                <a:pt x="2999" y="1706"/>
                                <a:pt x="3172" y="1706"/>
                              </a:cubicBezTo>
                              <a:cubicBezTo>
                                <a:pt x="3342" y="1706"/>
                                <a:pt x="3481" y="1605"/>
                                <a:pt x="3481" y="1427"/>
                              </a:cubicBezTo>
                              <a:cubicBezTo>
                                <a:pt x="3481" y="896"/>
                                <a:pt x="3481" y="896"/>
                                <a:pt x="3481" y="896"/>
                              </a:cubicBezTo>
                              <a:cubicBezTo>
                                <a:pt x="3350" y="896"/>
                                <a:pt x="3350" y="896"/>
                                <a:pt x="3350" y="896"/>
                              </a:cubicBezTo>
                              <a:cubicBezTo>
                                <a:pt x="3350" y="1424"/>
                                <a:pt x="3350" y="1424"/>
                                <a:pt x="3350" y="1424"/>
                              </a:cubicBezTo>
                              <a:cubicBezTo>
                                <a:pt x="3350" y="1529"/>
                                <a:pt x="3272" y="1587"/>
                                <a:pt x="3172" y="1587"/>
                              </a:cubicBezTo>
                              <a:cubicBezTo>
                                <a:pt x="3070" y="1587"/>
                                <a:pt x="2991" y="1529"/>
                                <a:pt x="2991" y="1424"/>
                              </a:cubicBezTo>
                              <a:cubicBezTo>
                                <a:pt x="2991" y="896"/>
                                <a:pt x="2991" y="896"/>
                                <a:pt x="2991" y="896"/>
                              </a:cubicBezTo>
                              <a:cubicBezTo>
                                <a:pt x="2859" y="896"/>
                                <a:pt x="2859" y="896"/>
                                <a:pt x="2859" y="896"/>
                              </a:cubicBezTo>
                              <a:cubicBezTo>
                                <a:pt x="2859" y="1427"/>
                                <a:pt x="2859" y="1427"/>
                                <a:pt x="2859" y="1427"/>
                              </a:cubicBezTo>
                              <a:moveTo>
                                <a:pt x="5656" y="1566"/>
                              </a:moveTo>
                              <a:cubicBezTo>
                                <a:pt x="5656" y="1480"/>
                                <a:pt x="5656" y="1480"/>
                                <a:pt x="5656" y="1480"/>
                              </a:cubicBezTo>
                              <a:cubicBezTo>
                                <a:pt x="5656" y="1480"/>
                                <a:pt x="5656" y="1480"/>
                                <a:pt x="5656" y="1480"/>
                              </a:cubicBezTo>
                              <a:cubicBezTo>
                                <a:pt x="5656" y="1372"/>
                                <a:pt x="5656" y="1372"/>
                                <a:pt x="5656" y="1372"/>
                              </a:cubicBezTo>
                              <a:cubicBezTo>
                                <a:pt x="5656" y="1338"/>
                                <a:pt x="5652" y="1306"/>
                                <a:pt x="5643" y="1278"/>
                              </a:cubicBezTo>
                              <a:cubicBezTo>
                                <a:pt x="5634" y="1249"/>
                                <a:pt x="5621" y="1224"/>
                                <a:pt x="5603" y="1203"/>
                              </a:cubicBezTo>
                              <a:cubicBezTo>
                                <a:pt x="5585" y="1182"/>
                                <a:pt x="5563" y="1165"/>
                                <a:pt x="5535" y="1153"/>
                              </a:cubicBezTo>
                              <a:cubicBezTo>
                                <a:pt x="5508" y="1141"/>
                                <a:pt x="5476" y="1135"/>
                                <a:pt x="5438" y="1135"/>
                              </a:cubicBezTo>
                              <a:cubicBezTo>
                                <a:pt x="5420" y="1135"/>
                                <a:pt x="5401" y="1136"/>
                                <a:pt x="5383" y="1140"/>
                              </a:cubicBezTo>
                              <a:cubicBezTo>
                                <a:pt x="5364" y="1143"/>
                                <a:pt x="5346" y="1149"/>
                                <a:pt x="5329" y="1156"/>
                              </a:cubicBezTo>
                              <a:cubicBezTo>
                                <a:pt x="5312" y="1163"/>
                                <a:pt x="5297" y="1173"/>
                                <a:pt x="5283" y="1185"/>
                              </a:cubicBezTo>
                              <a:cubicBezTo>
                                <a:pt x="5269" y="1197"/>
                                <a:pt x="5259" y="1212"/>
                                <a:pt x="5251" y="1230"/>
                              </a:cubicBezTo>
                              <a:cubicBezTo>
                                <a:pt x="5251" y="1204"/>
                                <a:pt x="5246" y="1184"/>
                                <a:pt x="5235" y="1170"/>
                              </a:cubicBezTo>
                              <a:cubicBezTo>
                                <a:pt x="5224" y="1155"/>
                                <a:pt x="5211" y="1146"/>
                                <a:pt x="5194" y="1141"/>
                              </a:cubicBezTo>
                              <a:cubicBezTo>
                                <a:pt x="5178" y="1136"/>
                                <a:pt x="5160" y="1134"/>
                                <a:pt x="5139" y="1135"/>
                              </a:cubicBezTo>
                              <a:cubicBezTo>
                                <a:pt x="5118" y="1136"/>
                                <a:pt x="5098" y="1139"/>
                                <a:pt x="5078" y="1143"/>
                              </a:cubicBezTo>
                              <a:cubicBezTo>
                                <a:pt x="5078" y="1228"/>
                                <a:pt x="5078" y="1228"/>
                                <a:pt x="5078" y="1228"/>
                              </a:cubicBezTo>
                              <a:cubicBezTo>
                                <a:pt x="5092" y="1228"/>
                                <a:pt x="5103" y="1228"/>
                                <a:pt x="5111" y="1230"/>
                              </a:cubicBezTo>
                              <a:cubicBezTo>
                                <a:pt x="5119" y="1232"/>
                                <a:pt x="5125" y="1236"/>
                                <a:pt x="5129" y="1242"/>
                              </a:cubicBezTo>
                              <a:cubicBezTo>
                                <a:pt x="5133" y="1247"/>
                                <a:pt x="5135" y="1255"/>
                                <a:pt x="5136" y="1266"/>
                              </a:cubicBezTo>
                              <a:cubicBezTo>
                                <a:pt x="5136" y="1276"/>
                                <a:pt x="5137" y="1289"/>
                                <a:pt x="5137" y="1305"/>
                              </a:cubicBezTo>
                              <a:cubicBezTo>
                                <a:pt x="5137" y="1696"/>
                                <a:pt x="5137" y="1696"/>
                                <a:pt x="5137" y="1696"/>
                              </a:cubicBezTo>
                              <a:cubicBezTo>
                                <a:pt x="5262" y="1696"/>
                                <a:pt x="5262" y="1696"/>
                                <a:pt x="5262" y="1696"/>
                              </a:cubicBezTo>
                              <a:cubicBezTo>
                                <a:pt x="5262" y="1383"/>
                                <a:pt x="5262" y="1383"/>
                                <a:pt x="5262" y="1383"/>
                              </a:cubicBezTo>
                              <a:cubicBezTo>
                                <a:pt x="5262" y="1361"/>
                                <a:pt x="5266" y="1340"/>
                                <a:pt x="5273" y="1322"/>
                              </a:cubicBezTo>
                              <a:cubicBezTo>
                                <a:pt x="5280" y="1304"/>
                                <a:pt x="5290" y="1288"/>
                                <a:pt x="5303" y="1275"/>
                              </a:cubicBezTo>
                              <a:cubicBezTo>
                                <a:pt x="5315" y="1262"/>
                                <a:pt x="5330" y="1252"/>
                                <a:pt x="5347" y="1245"/>
                              </a:cubicBezTo>
                              <a:cubicBezTo>
                                <a:pt x="5364" y="1238"/>
                                <a:pt x="5382" y="1234"/>
                                <a:pt x="5402" y="1234"/>
                              </a:cubicBezTo>
                              <a:cubicBezTo>
                                <a:pt x="5439" y="1235"/>
                                <a:pt x="5470" y="1247"/>
                                <a:pt x="5495" y="1271"/>
                              </a:cubicBezTo>
                              <a:cubicBezTo>
                                <a:pt x="5519" y="1295"/>
                                <a:pt x="5531" y="1329"/>
                                <a:pt x="5531" y="1372"/>
                              </a:cubicBezTo>
                              <a:cubicBezTo>
                                <a:pt x="5531" y="1558"/>
                                <a:pt x="5531" y="1558"/>
                                <a:pt x="5531" y="1558"/>
                              </a:cubicBezTo>
                              <a:cubicBezTo>
                                <a:pt x="5531" y="1571"/>
                                <a:pt x="5531" y="1571"/>
                                <a:pt x="5531" y="1571"/>
                              </a:cubicBezTo>
                              <a:cubicBezTo>
                                <a:pt x="5531" y="1705"/>
                                <a:pt x="5614" y="1719"/>
                                <a:pt x="5722" y="1698"/>
                              </a:cubicBezTo>
                              <a:cubicBezTo>
                                <a:pt x="5722" y="1618"/>
                                <a:pt x="5722" y="1618"/>
                                <a:pt x="5722" y="1618"/>
                              </a:cubicBezTo>
                              <a:cubicBezTo>
                                <a:pt x="5667" y="1623"/>
                                <a:pt x="5656" y="1608"/>
                                <a:pt x="5656" y="1566"/>
                              </a:cubicBezTo>
                              <a:moveTo>
                                <a:pt x="6348" y="732"/>
                              </a:moveTo>
                              <a:cubicBezTo>
                                <a:pt x="6326" y="732"/>
                                <a:pt x="6296" y="730"/>
                                <a:pt x="6278" y="716"/>
                              </a:cubicBezTo>
                              <a:cubicBezTo>
                                <a:pt x="6270" y="711"/>
                                <a:pt x="6261" y="702"/>
                                <a:pt x="6258" y="687"/>
                              </a:cubicBezTo>
                              <a:cubicBezTo>
                                <a:pt x="6258" y="687"/>
                                <a:pt x="6258" y="686"/>
                                <a:pt x="6258" y="686"/>
                              </a:cubicBezTo>
                              <a:cubicBezTo>
                                <a:pt x="6257" y="678"/>
                                <a:pt x="6257" y="670"/>
                                <a:pt x="6261" y="659"/>
                              </a:cubicBezTo>
                              <a:cubicBezTo>
                                <a:pt x="6332" y="440"/>
                                <a:pt x="6332" y="440"/>
                                <a:pt x="6332" y="440"/>
                              </a:cubicBezTo>
                              <a:cubicBezTo>
                                <a:pt x="6332" y="440"/>
                                <a:pt x="6332" y="440"/>
                                <a:pt x="6332" y="440"/>
                              </a:cubicBezTo>
                              <a:cubicBezTo>
                                <a:pt x="6233" y="440"/>
                                <a:pt x="6233" y="440"/>
                                <a:pt x="6233" y="440"/>
                              </a:cubicBezTo>
                              <a:cubicBezTo>
                                <a:pt x="6233" y="440"/>
                                <a:pt x="6233" y="440"/>
                                <a:pt x="6233" y="440"/>
                              </a:cubicBezTo>
                              <a:cubicBezTo>
                                <a:pt x="6172" y="630"/>
                                <a:pt x="6172" y="630"/>
                                <a:pt x="6172" y="630"/>
                              </a:cubicBezTo>
                              <a:cubicBezTo>
                                <a:pt x="6172" y="630"/>
                                <a:pt x="6172" y="630"/>
                                <a:pt x="6172" y="630"/>
                              </a:cubicBezTo>
                              <a:cubicBezTo>
                                <a:pt x="6155" y="679"/>
                                <a:pt x="6103" y="719"/>
                                <a:pt x="6057" y="719"/>
                              </a:cubicBezTo>
                              <a:cubicBezTo>
                                <a:pt x="6045" y="719"/>
                                <a:pt x="6030" y="714"/>
                                <a:pt x="6022" y="704"/>
                              </a:cubicBezTo>
                              <a:cubicBezTo>
                                <a:pt x="6016" y="695"/>
                                <a:pt x="6010" y="681"/>
                                <a:pt x="6017" y="659"/>
                              </a:cubicBezTo>
                              <a:cubicBezTo>
                                <a:pt x="6089" y="440"/>
                                <a:pt x="6089" y="440"/>
                                <a:pt x="6089" y="440"/>
                              </a:cubicBezTo>
                              <a:cubicBezTo>
                                <a:pt x="5990" y="440"/>
                                <a:pt x="5990" y="440"/>
                                <a:pt x="5990" y="440"/>
                              </a:cubicBezTo>
                              <a:cubicBezTo>
                                <a:pt x="5929" y="629"/>
                                <a:pt x="5929" y="629"/>
                                <a:pt x="5929" y="629"/>
                              </a:cubicBezTo>
                              <a:cubicBezTo>
                                <a:pt x="5913" y="676"/>
                                <a:pt x="5919" y="725"/>
                                <a:pt x="5944" y="761"/>
                              </a:cubicBezTo>
                              <a:cubicBezTo>
                                <a:pt x="5968" y="794"/>
                                <a:pt x="6007" y="813"/>
                                <a:pt x="6054" y="813"/>
                              </a:cubicBezTo>
                              <a:cubicBezTo>
                                <a:pt x="6100" y="813"/>
                                <a:pt x="6149" y="794"/>
                                <a:pt x="6189" y="761"/>
                              </a:cubicBezTo>
                              <a:cubicBezTo>
                                <a:pt x="6203" y="781"/>
                                <a:pt x="6220" y="795"/>
                                <a:pt x="6242" y="802"/>
                              </a:cubicBezTo>
                              <a:cubicBezTo>
                                <a:pt x="6274" y="813"/>
                                <a:pt x="6295" y="813"/>
                                <a:pt x="6317" y="813"/>
                              </a:cubicBezTo>
                              <a:cubicBezTo>
                                <a:pt x="6328" y="813"/>
                                <a:pt x="6339" y="810"/>
                                <a:pt x="6344" y="809"/>
                              </a:cubicBezTo>
                              <a:cubicBezTo>
                                <a:pt x="6346" y="806"/>
                                <a:pt x="6348" y="803"/>
                                <a:pt x="6350" y="800"/>
                              </a:cubicBezTo>
                              <a:cubicBezTo>
                                <a:pt x="6354" y="794"/>
                                <a:pt x="6357" y="788"/>
                                <a:pt x="6360" y="782"/>
                              </a:cubicBezTo>
                              <a:cubicBezTo>
                                <a:pt x="6364" y="776"/>
                                <a:pt x="6367" y="770"/>
                                <a:pt x="6370" y="763"/>
                              </a:cubicBezTo>
                              <a:cubicBezTo>
                                <a:pt x="6373" y="757"/>
                                <a:pt x="6376" y="751"/>
                                <a:pt x="6378" y="744"/>
                              </a:cubicBezTo>
                              <a:cubicBezTo>
                                <a:pt x="6380" y="740"/>
                                <a:pt x="6382" y="735"/>
                                <a:pt x="6384" y="730"/>
                              </a:cubicBezTo>
                              <a:cubicBezTo>
                                <a:pt x="6378" y="731"/>
                                <a:pt x="6364" y="732"/>
                                <a:pt x="6348" y="732"/>
                              </a:cubicBezTo>
                              <a:moveTo>
                                <a:pt x="5981" y="0"/>
                              </a:moveTo>
                              <a:cubicBezTo>
                                <a:pt x="5768" y="0"/>
                                <a:pt x="5581" y="116"/>
                                <a:pt x="5482" y="289"/>
                              </a:cubicBezTo>
                              <a:cubicBezTo>
                                <a:pt x="5444" y="358"/>
                                <a:pt x="5440" y="418"/>
                                <a:pt x="5468" y="467"/>
                              </a:cubicBezTo>
                              <a:cubicBezTo>
                                <a:pt x="5501" y="524"/>
                                <a:pt x="5575" y="533"/>
                                <a:pt x="5617" y="533"/>
                              </a:cubicBezTo>
                              <a:cubicBezTo>
                                <a:pt x="5690" y="533"/>
                                <a:pt x="5690" y="533"/>
                                <a:pt x="5690" y="533"/>
                              </a:cubicBezTo>
                              <a:cubicBezTo>
                                <a:pt x="5664" y="617"/>
                                <a:pt x="5664" y="617"/>
                                <a:pt x="5664" y="617"/>
                              </a:cubicBezTo>
                              <a:cubicBezTo>
                                <a:pt x="5647" y="667"/>
                                <a:pt x="5654" y="721"/>
                                <a:pt x="5680" y="758"/>
                              </a:cubicBezTo>
                              <a:cubicBezTo>
                                <a:pt x="5706" y="793"/>
                                <a:pt x="5747" y="813"/>
                                <a:pt x="5796" y="813"/>
                              </a:cubicBezTo>
                              <a:cubicBezTo>
                                <a:pt x="5831" y="813"/>
                                <a:pt x="5866" y="807"/>
                                <a:pt x="5899" y="792"/>
                              </a:cubicBezTo>
                              <a:cubicBezTo>
                                <a:pt x="5890" y="779"/>
                                <a:pt x="5883" y="765"/>
                                <a:pt x="5877" y="751"/>
                              </a:cubicBezTo>
                              <a:cubicBezTo>
                                <a:pt x="5873" y="737"/>
                                <a:pt x="5869" y="723"/>
                                <a:pt x="5867" y="709"/>
                              </a:cubicBezTo>
                              <a:cubicBezTo>
                                <a:pt x="5846" y="717"/>
                                <a:pt x="5823" y="720"/>
                                <a:pt x="5800" y="720"/>
                              </a:cubicBezTo>
                              <a:cubicBezTo>
                                <a:pt x="5787" y="720"/>
                                <a:pt x="5768" y="715"/>
                                <a:pt x="5758" y="701"/>
                              </a:cubicBezTo>
                              <a:cubicBezTo>
                                <a:pt x="5749" y="688"/>
                                <a:pt x="5746" y="668"/>
                                <a:pt x="5753" y="645"/>
                              </a:cubicBezTo>
                              <a:cubicBezTo>
                                <a:pt x="5789" y="533"/>
                                <a:pt x="5789" y="533"/>
                                <a:pt x="5789" y="533"/>
                              </a:cubicBezTo>
                              <a:cubicBezTo>
                                <a:pt x="5902" y="533"/>
                                <a:pt x="5902" y="533"/>
                                <a:pt x="5902" y="533"/>
                              </a:cubicBezTo>
                              <a:cubicBezTo>
                                <a:pt x="5932" y="440"/>
                                <a:pt x="5932" y="440"/>
                                <a:pt x="5932" y="440"/>
                              </a:cubicBezTo>
                              <a:cubicBezTo>
                                <a:pt x="5819" y="440"/>
                                <a:pt x="5819" y="440"/>
                                <a:pt x="5819" y="440"/>
                              </a:cubicBezTo>
                              <a:cubicBezTo>
                                <a:pt x="5869" y="286"/>
                                <a:pt x="5869" y="286"/>
                                <a:pt x="5869" y="286"/>
                              </a:cubicBezTo>
                              <a:cubicBezTo>
                                <a:pt x="5770" y="286"/>
                                <a:pt x="5770" y="286"/>
                                <a:pt x="5770" y="286"/>
                              </a:cubicBezTo>
                              <a:cubicBezTo>
                                <a:pt x="5720" y="440"/>
                                <a:pt x="5720" y="440"/>
                                <a:pt x="5720" y="440"/>
                              </a:cubicBezTo>
                              <a:cubicBezTo>
                                <a:pt x="5617" y="440"/>
                                <a:pt x="5617" y="440"/>
                                <a:pt x="5617" y="440"/>
                              </a:cubicBezTo>
                              <a:cubicBezTo>
                                <a:pt x="5584" y="440"/>
                                <a:pt x="5563" y="431"/>
                                <a:pt x="5553" y="414"/>
                              </a:cubicBezTo>
                              <a:cubicBezTo>
                                <a:pt x="5542" y="395"/>
                                <a:pt x="5552" y="355"/>
                                <a:pt x="5579" y="308"/>
                              </a:cubicBezTo>
                              <a:cubicBezTo>
                                <a:pt x="5581" y="307"/>
                                <a:pt x="5581" y="307"/>
                                <a:pt x="5581" y="307"/>
                              </a:cubicBezTo>
                              <a:cubicBezTo>
                                <a:pt x="5667" y="178"/>
                                <a:pt x="5814" y="93"/>
                                <a:pt x="5981" y="93"/>
                              </a:cubicBezTo>
                              <a:cubicBezTo>
                                <a:pt x="6248" y="93"/>
                                <a:pt x="6465" y="310"/>
                                <a:pt x="6465" y="577"/>
                              </a:cubicBezTo>
                              <a:cubicBezTo>
                                <a:pt x="6465" y="844"/>
                                <a:pt x="6248" y="1060"/>
                                <a:pt x="5981" y="1060"/>
                              </a:cubicBezTo>
                              <a:cubicBezTo>
                                <a:pt x="5745" y="1060"/>
                                <a:pt x="5549" y="891"/>
                                <a:pt x="5507" y="667"/>
                              </a:cubicBezTo>
                              <a:cubicBezTo>
                                <a:pt x="5415" y="686"/>
                                <a:pt x="5415" y="686"/>
                                <a:pt x="5415" y="686"/>
                              </a:cubicBezTo>
                              <a:cubicBezTo>
                                <a:pt x="5466" y="952"/>
                                <a:pt x="5700" y="1154"/>
                                <a:pt x="5981" y="1154"/>
                              </a:cubicBezTo>
                              <a:cubicBezTo>
                                <a:pt x="6300" y="1154"/>
                                <a:pt x="6558" y="895"/>
                                <a:pt x="6558" y="577"/>
                              </a:cubicBezTo>
                              <a:cubicBezTo>
                                <a:pt x="6558" y="258"/>
                                <a:pt x="6300" y="0"/>
                                <a:pt x="5981" y="0"/>
                              </a:cubicBezTo>
                              <a:moveTo>
                                <a:pt x="5784" y="1631"/>
                              </a:moveTo>
                              <a:cubicBezTo>
                                <a:pt x="5784" y="1731"/>
                                <a:pt x="5932" y="1730"/>
                                <a:pt x="5932" y="1631"/>
                              </a:cubicBezTo>
                              <a:cubicBezTo>
                                <a:pt x="5932" y="1532"/>
                                <a:pt x="5784" y="1532"/>
                                <a:pt x="5784" y="1631"/>
                              </a:cubicBezTo>
                              <a:moveTo>
                                <a:pt x="5919" y="1631"/>
                              </a:moveTo>
                              <a:cubicBezTo>
                                <a:pt x="5919" y="1715"/>
                                <a:pt x="5797" y="1715"/>
                                <a:pt x="5797" y="1631"/>
                              </a:cubicBezTo>
                              <a:cubicBezTo>
                                <a:pt x="5797" y="1547"/>
                                <a:pt x="5919" y="1547"/>
                                <a:pt x="5919" y="1631"/>
                              </a:cubicBezTo>
                              <a:moveTo>
                                <a:pt x="5872" y="1640"/>
                              </a:moveTo>
                              <a:cubicBezTo>
                                <a:pt x="5882" y="1639"/>
                                <a:pt x="5889" y="1630"/>
                                <a:pt x="5889" y="1619"/>
                              </a:cubicBezTo>
                              <a:cubicBezTo>
                                <a:pt x="5889" y="1604"/>
                                <a:pt x="5878" y="1596"/>
                                <a:pt x="5863" y="1596"/>
                              </a:cubicBezTo>
                              <a:cubicBezTo>
                                <a:pt x="5834" y="1596"/>
                                <a:pt x="5834" y="1596"/>
                                <a:pt x="5834" y="1596"/>
                              </a:cubicBezTo>
                              <a:cubicBezTo>
                                <a:pt x="5834" y="1667"/>
                                <a:pt x="5834" y="1667"/>
                                <a:pt x="5834" y="1667"/>
                              </a:cubicBezTo>
                              <a:cubicBezTo>
                                <a:pt x="5845" y="1667"/>
                                <a:pt x="5845" y="1667"/>
                                <a:pt x="5845" y="1667"/>
                              </a:cubicBezTo>
                              <a:cubicBezTo>
                                <a:pt x="5845" y="1642"/>
                                <a:pt x="5845" y="1642"/>
                                <a:pt x="5845" y="1642"/>
                              </a:cubicBezTo>
                              <a:cubicBezTo>
                                <a:pt x="5861" y="1642"/>
                                <a:pt x="5861" y="1642"/>
                                <a:pt x="5861" y="1642"/>
                              </a:cubicBezTo>
                              <a:cubicBezTo>
                                <a:pt x="5879" y="1667"/>
                                <a:pt x="5879" y="1667"/>
                                <a:pt x="5879" y="1667"/>
                              </a:cubicBezTo>
                              <a:cubicBezTo>
                                <a:pt x="5891" y="1667"/>
                                <a:pt x="5891" y="1667"/>
                                <a:pt x="5891" y="1667"/>
                              </a:cubicBezTo>
                              <a:cubicBezTo>
                                <a:pt x="5891" y="1665"/>
                                <a:pt x="5891" y="1665"/>
                                <a:pt x="5891" y="1665"/>
                              </a:cubicBezTo>
                              <a:lnTo>
                                <a:pt x="5872" y="1640"/>
                              </a:lnTo>
                              <a:close/>
                              <a:moveTo>
                                <a:pt x="5845" y="1605"/>
                              </a:moveTo>
                              <a:cubicBezTo>
                                <a:pt x="5863" y="1605"/>
                                <a:pt x="5863" y="1605"/>
                                <a:pt x="5863" y="1605"/>
                              </a:cubicBezTo>
                              <a:cubicBezTo>
                                <a:pt x="5871" y="1605"/>
                                <a:pt x="5878" y="1611"/>
                                <a:pt x="5878" y="1619"/>
                              </a:cubicBezTo>
                              <a:cubicBezTo>
                                <a:pt x="5878" y="1628"/>
                                <a:pt x="5871" y="1633"/>
                                <a:pt x="5863" y="1633"/>
                              </a:cubicBezTo>
                              <a:cubicBezTo>
                                <a:pt x="5845" y="1633"/>
                                <a:pt x="5845" y="1633"/>
                                <a:pt x="5845" y="1633"/>
                              </a:cubicBezTo>
                              <a:lnTo>
                                <a:pt x="5845" y="1605"/>
                              </a:lnTo>
                              <a:close/>
                            </a:path>
                          </a:pathLst>
                        </a:custGeom>
                        <a:solidFill>
                          <a:srgbClr val="00A6CA"/>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inline>
            </w:drawing>
          </mc:Choice>
          <mc:Fallback>
            <w:pict>
              <v:shape w14:anchorId="71A13207" id="Freeform 6" o:spid="_x0000_s1026" style="width:100.8pt;height:26.65pt;visibility:visible;mso-wrap-style:square;mso-left-percent:-10001;mso-top-percent:-10001;mso-position-horizontal:absolute;mso-position-horizontal-relative:char;mso-position-vertical:absolute;mso-position-vertical-relative:line;mso-left-percent:-10001;mso-top-percent:-10001;v-text-anchor:top" coordsize="6558,1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" path="m947,1269v,,,,,c919,1255,889,1248,858,1248v-18,,-36,2,-53,8c788,1261,773,1269,760,1280v-13,10,-24,24,-31,40c721,1337,717,1356,717,1378v,318,,318,,318c594,1696,594,1696,594,1696v,-399,,-399,,-399c594,1285,594,1274,593,1265v-1,-9,-3,-17,-7,-23c583,1236,577,1232,569,1229v-9,-3,-20,-4,-34,-3c533,1142,533,1142,533,1142v21,-5,41,-7,61,-7c615,1135,633,1138,649,1144v17,6,30,16,41,29c701,1186,708,1204,709,1226v6,-15,14,-28,25,-40c746,1175,759,1165,773,1158v15,-8,31,-14,48,-18c838,1137,855,1135,871,1135v23,-1,46,2,68,9c961,1151,981,1161,998,1174r-51,95xm1544,1608v8,3,20,3,35,2c1579,1698,1579,1698,1579,1698v-20,4,-39,5,-58,5c1502,1703,1484,1698,1469,1690v-15,-8,-27,-20,-36,-36c1424,1638,1419,1615,1419,1586v-15,38,-41,68,-76,88c1308,1695,1270,1706,1229,1706v-42,,-78,-7,-109,-21c1088,1671,1063,1651,1042,1626v-21,-25,-36,-55,-46,-88c985,1504,980,1468,980,1429v1,-45,9,-86,25,-123c1021,1270,1043,1238,1071,1212v28,-25,61,-45,98,-58c1207,1140,1248,1134,1293,1135v40,,78,4,116,13c1446,1157,1483,1169,1520,1185v,348,,348,,348c1520,1546,1520,1558,1520,1568v,10,3,18,6,25c1530,1600,1536,1605,1544,1608m1400,1257v-20,-8,-39,-14,-59,-18c1321,1236,1302,1234,1284,1234v-26,,-50,5,-72,14c1191,1257,1172,1270,1157,1287v-16,17,-28,38,-37,62c1111,1373,1106,1400,1105,1429v,51,12,91,37,121c1167,1580,1205,1595,1256,1595v46,,81,-17,105,-50c1385,1512,1398,1470,1400,1419r,-162xm2138,1203v-17,-21,-40,-38,-67,-50c2043,1141,2011,1135,1973,1135v-18,,-36,1,-55,5c1899,1143,1881,1149,1864,1156v-17,7,-32,17,-46,29c1804,1197,1794,1212,1786,1230v,-26,-5,-46,-16,-60c1759,1155,1746,1146,1730,1141v-17,-5,-35,-7,-56,-6c1654,1136,1633,1139,1614,1143v,85,,85,,85c1627,1228,1638,1228,1646,1230v8,2,14,6,18,12c1668,1247,1670,1255,1671,1266v1,10,1,23,1,39c1672,1696,1672,1696,1672,1696v125,,125,,125,c1797,1383,1797,1383,1797,1383v,-22,4,-43,11,-61c1816,1304,1825,1288,1838,1275v13,-13,27,-23,44,-30c1899,1238,1917,1234,1937,1234v37,1,68,13,93,37c2055,1295,2067,1329,2066,1372v,324,,324,,324c2192,1696,2192,1696,2192,1696v,-324,,-324,,-324c2192,1338,2187,1306,2178,1278v-8,-29,-22,-54,-40,-75m2694,1409v-21,-12,-45,-20,-72,-25c2594,1378,2566,1374,2537,1370v-43,-5,-76,-12,-97,-20c2418,1342,2407,1327,2406,1304v-1,-12,2,-23,8,-33c2420,1262,2429,1254,2440,1247v11,-6,23,-11,37,-15c2490,1229,2505,1227,2519,1227v14,,29,1,44,4c2578,1233,2591,1237,2603,1243v12,5,21,13,29,22c2640,1274,2644,1286,2644,1299v109,,109,,109,c2754,1272,2748,1248,2736,1227v-12,-20,-29,-38,-51,-52c2663,1161,2638,1151,2610,1144v-29,-7,-59,-10,-91,-10c2489,1134,2460,1137,2432,1144v-28,7,-53,17,-75,32c2336,1190,2318,1208,2305,1230v-13,21,-20,46,-20,76c2286,1337,2293,1362,2308,1380v15,19,34,33,57,43c2389,1433,2415,1441,2443,1445v29,5,57,9,85,13c2565,1463,2594,1470,2617,1480v23,10,35,27,35,52c2651,1549,2646,1563,2638,1574v-8,11,-18,20,-30,26c2595,1606,2581,1610,2566,1613v-15,2,-31,4,-46,4c2505,1617,2490,1615,2476,1612v-15,-4,-28,-9,-40,-16c2424,1589,2415,1581,2407,1571v-7,-11,-12,-23,-12,-38c2272,1533,2272,1533,2272,1533v3,35,11,63,27,85c2314,1641,2333,1659,2356,1673v23,13,50,23,79,28c2464,1707,2494,1709,2525,1709v30,,60,-3,89,-10c2643,1692,2668,1682,2690,1668v23,-14,40,-33,54,-55c2758,1591,2765,1565,2765,1534v,-32,-7,-58,-20,-78c2732,1436,2715,1420,2694,1409m4088,1203v-18,-21,-41,-38,-68,-50c3992,1141,3960,1135,3923,1135v-19,,-37,1,-56,5c3849,1143,3831,1149,3814,1156v-17,7,-33,17,-47,29c3754,1197,3743,1212,3735,1230v,-26,-5,-46,-16,-60c3709,1155,3695,1146,3679,1141v-17,-5,-35,-7,-55,-6c3603,1136,3583,1139,3563,1143v,85,,85,,85c3577,1228,3588,1228,3596,1230v8,2,13,6,17,12c3617,1247,3619,1255,3620,1266v1,10,1,23,1,39c3621,1696,3621,1696,3621,1696v126,,126,,126,c3747,1383,3747,1383,3747,1383v,-22,3,-43,11,-61c3765,1304,3775,1288,3787,1275v13,-13,28,-23,44,-30c3848,1238,3866,1234,3886,1234v37,1,69,13,93,37c4004,1295,4016,1329,4015,1372v,324,,324,,324c4141,1696,4141,1696,4141,1696v,-324,,-324,,-324c4141,1338,4136,1306,4128,1278v-9,-29,-22,-54,-40,-75m4307,902v-19,,-36,6,-52,18c4240,932,4232,951,4232,975v,25,8,44,24,56c4272,1044,4290,1050,4309,1049v18,-1,35,-7,50,-19c4374,1017,4382,999,4382,975v,-24,-8,-43,-23,-55c4344,908,4326,902,4307,902t-62,794c4369,1696,4369,1696,4369,1696v,-551,,-551,,-551c4245,1145,4245,1145,4245,1145r,551xm4949,1204v27,23,49,53,66,88c5031,1328,5039,1370,5039,1418v,48,-8,90,-25,126c4997,1580,4975,1610,4948,1634v-27,24,-59,42,-93,54c4820,1700,4785,1706,4748,1706v-37,,-72,-6,-107,-18c4607,1676,4576,1658,4549,1634v-27,-24,-49,-54,-66,-90c4466,1508,4458,1466,4458,1418v,-47,8,-88,24,-124c4499,1259,4520,1229,4547,1206v27,-24,57,-42,91,-54c4673,1141,4708,1135,4743,1135v39,,75,5,111,17c4890,1163,4922,1181,4949,1204t-48,292c4910,1474,4915,1448,4915,1418v,-30,-5,-56,-15,-78c4890,1318,4877,1300,4861,1286v-16,-15,-34,-26,-55,-32c4786,1247,4765,1244,4743,1244v-20,1,-40,5,-59,12c4664,1264,4647,1274,4632,1288v-16,14,-28,32,-37,54c4586,1364,4581,1389,4581,1418v,30,5,56,15,78c4605,1519,4618,1537,4634,1552v16,15,34,26,54,33c4708,1593,4729,1596,4750,1596v21,,41,-4,61,-11c4831,1577,4848,1566,4863,1551v16,-15,28,-33,38,-55m232,1014v,682,,682,,682c362,1696,362,1696,362,1696v,-682,,-682,,-682c594,1014,594,1014,594,1014v,-118,,-118,,-118c,896,,896,,896v,118,,118,,118l232,1014xm2859,1427v,178,140,279,313,279c3342,1706,3481,1605,3481,1427v,-531,,-531,,-531c3350,896,3350,896,3350,896v,528,,528,,528c3350,1529,3272,1587,3172,1587v-102,,-181,-58,-181,-163c2991,896,2991,896,2991,896v-132,,-132,,-132,c2859,1427,2859,1427,2859,1427t2797,139c5656,1480,5656,1480,5656,1480v,,,,,c5656,1372,5656,1372,5656,1372v,-34,-4,-66,-13,-94c5634,1249,5621,1224,5603,1203v-18,-21,-40,-38,-68,-50c5508,1141,5476,1135,5438,1135v-18,,-37,1,-55,5c5364,1143,5346,1149,5329,1156v-17,7,-32,17,-46,29c5269,1197,5259,1212,5251,1230v,-26,-5,-46,-16,-60c5224,1155,5211,1146,5194,1141v-16,-5,-34,-7,-55,-6c5118,1136,5098,1139,5078,1143v,85,,85,,85c5092,1228,5103,1228,5111,1230v8,2,14,6,18,12c5133,1247,5135,1255,5136,1266v,10,1,23,1,39c5137,1696,5137,1696,5137,1696v125,,125,,125,c5262,1383,5262,1383,5262,1383v,-22,4,-43,11,-61c5280,1304,5290,1288,5303,1275v12,-13,27,-23,44,-30c5364,1238,5382,1234,5402,1234v37,1,68,13,93,37c5519,1295,5531,1329,5531,1372v,186,,186,,186c5531,1571,5531,1571,5531,1571v,134,83,148,191,127c5722,1618,5722,1618,5722,1618v-55,5,-66,-10,-66,-52m6348,732v-22,,-52,-2,-70,-16c6270,711,6261,702,6258,687v,,,-1,,-1c6257,678,6257,670,6261,659v71,-219,71,-219,71,-219c6332,440,6332,440,6332,440v-99,,-99,,-99,c6233,440,6233,440,6233,440v-61,190,-61,190,-61,190c6172,630,6172,630,6172,630v-17,49,-69,89,-115,89c6045,719,6030,714,6022,704v-6,-9,-12,-23,-5,-45c6089,440,6089,440,6089,440v-99,,-99,,-99,c5929,629,5929,629,5929,629v-16,47,-10,96,15,132c5968,794,6007,813,6054,813v46,,95,-19,135,-52c6203,781,6220,795,6242,802v32,11,53,11,75,11c6328,813,6339,810,6344,809v2,-3,4,-6,6,-9c6354,794,6357,788,6360,782v4,-6,7,-12,10,-19c6373,757,6376,751,6378,744v2,-4,4,-9,6,-14c6378,731,6364,732,6348,732m5981,c5768,,5581,116,5482,289v-38,69,-42,129,-14,178c5501,524,5575,533,5617,533v73,,73,,73,c5664,617,5664,617,5664,617v-17,50,-10,104,16,141c5706,793,5747,813,5796,813v35,,70,-6,103,-21c5890,779,5883,765,5877,751v-4,-14,-8,-28,-10,-42c5846,717,5823,720,5800,720v-13,,-32,-5,-42,-19c5749,688,5746,668,5753,645v36,-112,36,-112,36,-112c5902,533,5902,533,5902,533v30,-93,30,-93,30,-93c5819,440,5819,440,5819,440v50,-154,50,-154,50,-154c5770,286,5770,286,5770,286v-50,154,-50,154,-50,154c5617,440,5617,440,5617,440v-33,,-54,-9,-64,-26c5542,395,5552,355,5579,308v2,-1,2,-1,2,-1c5667,178,5814,93,5981,93v267,,484,217,484,484c6465,844,6248,1060,5981,1060v-236,,-432,-169,-474,-393c5415,686,5415,686,5415,686v51,266,285,468,566,468c6300,1154,6558,895,6558,577,6558,258,6300,,5981,m5784,1631v,100,148,99,148,c5932,1532,5784,1532,5784,1631t135,c5919,1715,5797,1715,5797,1631v,-84,122,-84,122,m5872,1640v10,-1,17,-10,17,-21c5889,1604,5878,1596,5863,1596v-29,,-29,,-29,c5834,1667,5834,1667,5834,1667v11,,11,,11,c5845,1642,5845,1642,5845,1642v16,,16,,16,c5879,1667,5879,1667,5879,1667v12,,12,,12,c5891,1665,5891,1665,5891,1665r-19,-25xm5845,1605v18,,18,,18,c5871,1605,5878,1611,5878,1619v,9,-7,14,-15,14c5845,1633,5845,1633,5845,1633r,-28xe" fillcolor="#00a6ca" stroked="f">
                <v:path arrowok="t" o:connecttype="custom" o:connectlocs="142305,257997;114391,242752;134692,229266;183298,223597;296908,332855;218631,329337;228196,225552;297884,311356;225853,251547;273288,277347;363864,225943;315062,223402;326384,331487;378114,241188;425158,249788;469665,254870;508121,242947;509487,223597;450535,269724;514953,307642;469860,307056;492895,334028;525885,275392;735340,231611;695518,240015;731436,331487;776724,248420;798002,235129;850902,201316;852854,223793;978762,301778;875108,301778;947529,225161;938159,245097;897166,292397;956704,292397;115952,175125;679512,278910;583861,175125;1104084,268161;1040252,225943;991255,223402;1002772,331487;1054502,241188;1116968,316242;1222184,128803;1204811,123135;1157376,122940;1238386,158121;1239167,143071;1105646,120594;1132194,140726;1135903,85999;1089053,60199;1057040,134080;1129071,318783;1144492,311942;1147615,325819;1147420,316437" o:connectangles="0,0,0,0,0,0,0,0,0,0,0,0,0,0,0,0,0,0,0,0,0,0,0,0,0,0,0,0,0,0,0,0,0,0,0,0,0,0,0,0,0,0,0,0,0,0,0,0,0,0,0,0,0,0,0,0,0,0,0"/>
                <o:lock v:ext="edit" aspectratio="t" verticies="t"/>
                <w10:anchorlock/>
              </v:shape>
            </w:pict>
          </mc:Fallback>
        </mc:AlternateContent>
      </w:r>
    </w:p>
    <w:p w14:paraId="064D83C3" w14:textId="77777777" w:rsidR="0011454E" w:rsidRPr="0011454E" w:rsidRDefault="0011454E" w:rsidP="0011454E">
      <w:pPr>
        <w:pStyle w:val="DisclaimerFirstLine"/>
      </w:pPr>
      <w:r w:rsidRPr="0011454E">
        <w:t>© 2</w:t>
      </w:r>
      <w:r w:rsidR="00216C6C">
        <w:t>02</w:t>
      </w:r>
      <w:r w:rsidR="00F35D9D">
        <w:t>4</w:t>
      </w:r>
      <w:r w:rsidR="00F73BB3">
        <w:t xml:space="preserve"> </w:t>
      </w:r>
      <w:r w:rsidRPr="0011454E">
        <w:t>TransUnion LLC</w:t>
      </w:r>
      <w:r w:rsidRPr="0011454E">
        <w:br/>
        <w:t>All Rights Reserved</w:t>
      </w:r>
    </w:p>
    <w:p w14:paraId="66C47959" w14:textId="77777777" w:rsidR="001F1E4A" w:rsidRDefault="001F1E4A" w:rsidP="001F1E4A">
      <w:pPr>
        <w:pStyle w:val="Disclaimer"/>
      </w:pPr>
      <w:r w:rsidRPr="004D5BAA">
        <w:t>No part of this publication may be reproduced or distributed in any form or by any means, electronic or otherwise, now known or hereafter developed, including, but not limited to, the Internet, without the exp</w:t>
      </w:r>
      <w:r>
        <w:t>ress written permission of</w:t>
      </w:r>
      <w:r w:rsidRPr="004D5BAA">
        <w:t xml:space="preserve"> TransUnion.</w:t>
      </w:r>
      <w:r>
        <w:t xml:space="preserve"> This document is protected by U.S. and International copyright laws. This document and the subject matter contained herein is TransUnion proprietary and confidential information, and may not be shared or used for any purposes other than the purpose for which it was provided by TransUnion, without the express written permission of TransUnion. By using this document, you are agreeing that you will</w:t>
      </w:r>
      <w:r w:rsidRPr="002849E1">
        <w:t xml:space="preserve"> not attempt, directly or indirectly, to reverse engineer, decompile, or disassemble </w:t>
      </w:r>
      <w:r>
        <w:t>any TransUnion services or service information</w:t>
      </w:r>
      <w:r w:rsidRPr="002849E1">
        <w:t xml:space="preserve">, any confidential or proprietary criteria developed or used by TransUnion relating to </w:t>
      </w:r>
      <w:r>
        <w:t>services you receive from TransUnion, or any of the TransUnion confidential and proprietary information contained herein</w:t>
      </w:r>
      <w:r w:rsidRPr="002849E1">
        <w:t xml:space="preserve">. </w:t>
      </w:r>
      <w:r>
        <w:t>T</w:t>
      </w:r>
      <w:r w:rsidRPr="002849E1">
        <w:t xml:space="preserve">he entire right, title and interest in and to </w:t>
      </w:r>
      <w:r>
        <w:t>this document and TransUnion services,</w:t>
      </w:r>
      <w:r w:rsidRPr="002849E1">
        <w:t xml:space="preserve"> and all copyrights, patents, trade secrets, trademarks, trade names, and all other intellectual property rights associated with any and all ideas, concepts, techniques, inventions, processes, or works of authorship including, but not limited to, all materials in written or other tangible form developed or created by Tran</w:t>
      </w:r>
      <w:r>
        <w:t>sUnion,</w:t>
      </w:r>
      <w:r w:rsidRPr="002849E1">
        <w:t xml:space="preserve"> shall at all times vest exclusively in TransUnion. </w:t>
      </w:r>
      <w:r>
        <w:t>You</w:t>
      </w:r>
      <w:r w:rsidRPr="002849E1">
        <w:t xml:space="preserve"> acknowledge that any</w:t>
      </w:r>
      <w:r>
        <w:t xml:space="preserve"> misuse,</w:t>
      </w:r>
      <w:r w:rsidRPr="002849E1">
        <w:t xml:space="preserve"> misappropriation or threatened misappropriation of TransUnion</w:t>
      </w:r>
      <w:r>
        <w:t>’s</w:t>
      </w:r>
      <w:r w:rsidRPr="002849E1">
        <w:t xml:space="preserve"> intellectual property</w:t>
      </w:r>
      <w:r>
        <w:t xml:space="preserve"> rights</w:t>
      </w:r>
      <w:r w:rsidRPr="002849E1">
        <w:t>, or any breach or threatened breach of the foregoing restrictions, may cause immediate and irreparable injury to TransUnion, and in such event, TransUnion shall be ent</w:t>
      </w:r>
      <w:r>
        <w:t>itled to seek injunctive relief</w:t>
      </w:r>
      <w:r w:rsidRPr="002849E1">
        <w:t>. Nothing stated herein will be construed to limit any other remedies available to TransUnion including, but not limited to suspension and/or termination</w:t>
      </w:r>
      <w:r>
        <w:t xml:space="preserve"> of the services provided to you</w:t>
      </w:r>
      <w:r w:rsidRPr="002849E1">
        <w:t>.</w:t>
      </w:r>
    </w:p>
    <w:p w14:paraId="1A703D4D" w14:textId="77777777" w:rsidR="0011454E" w:rsidRPr="0011454E" w:rsidRDefault="0011454E" w:rsidP="0011454E">
      <w:pPr>
        <w:pStyle w:val="Disclaimer"/>
      </w:pPr>
      <w:r w:rsidRPr="0011454E">
        <w:t>Requests for permission to reproduce or distribute any part of, or all of, this publication should be mailed to:</w:t>
      </w:r>
    </w:p>
    <w:p w14:paraId="5EEC7103" w14:textId="77777777" w:rsidR="0011454E" w:rsidRPr="0011454E" w:rsidRDefault="0011454E" w:rsidP="0011454E">
      <w:pPr>
        <w:pStyle w:val="DisclaimerLessSpace"/>
      </w:pPr>
      <w:r w:rsidRPr="0011454E">
        <w:t>Law Department</w:t>
      </w:r>
      <w:r w:rsidR="00BA155F">
        <w:br/>
      </w:r>
      <w:r w:rsidRPr="0011454E">
        <w:t>TransUnion</w:t>
      </w:r>
      <w:r w:rsidR="00BA155F">
        <w:br/>
      </w:r>
      <w:r w:rsidRPr="0011454E">
        <w:t xml:space="preserve">555 West Adams </w:t>
      </w:r>
      <w:r w:rsidR="00BA155F">
        <w:br/>
      </w:r>
      <w:r w:rsidRPr="0011454E">
        <w:t>Chicago, Illinois 60661</w:t>
      </w:r>
    </w:p>
    <w:p w14:paraId="2FB86937" w14:textId="77777777" w:rsidR="0011454E" w:rsidRPr="0011454E" w:rsidRDefault="00A763F1" w:rsidP="0011454E">
      <w:pPr>
        <w:pStyle w:val="Disclaimer"/>
      </w:pPr>
      <w:r>
        <w:t>The “tu</w:t>
      </w:r>
      <w:r w:rsidR="0011454E" w:rsidRPr="0011454E">
        <w:t>” logo, TransUnion, and other trademarks, service marks, and logos (the “Trademarks”) used in this publication are registered or unregistered Trademarks of TransUnion LLC or their respective owners. Trademarks may not be used for any purpose whatsoever without the express written permission of the Trademark owner.</w:t>
      </w:r>
    </w:p>
    <w:p w14:paraId="50A936C0" w14:textId="77777777" w:rsidR="00B63814" w:rsidRDefault="0011454E" w:rsidP="00AF2CDA">
      <w:pPr>
        <w:pStyle w:val="Disclaimer"/>
      </w:pPr>
      <w:hyperlink r:id="rId32" w:history="1">
        <w:r w:rsidRPr="00BE7559">
          <w:rPr>
            <w:rStyle w:val="Hyperlink"/>
          </w:rPr>
          <w:t>transunion.com</w:t>
        </w:r>
      </w:hyperlink>
    </w:p>
    <w:p w14:paraId="06A64071" w14:textId="77777777" w:rsidR="00AF2CDA" w:rsidRDefault="00AF2CDA" w:rsidP="00F26F50">
      <w:pPr>
        <w:sectPr w:rsidR="00AF2CDA" w:rsidSect="00287503">
          <w:headerReference w:type="even" r:id="rId33"/>
          <w:headerReference w:type="default" r:id="rId34"/>
          <w:footerReference w:type="even" r:id="rId35"/>
          <w:footerReference w:type="default" r:id="rId36"/>
          <w:headerReference w:type="first" r:id="rId37"/>
          <w:footerReference w:type="first" r:id="rId38"/>
          <w:pgSz w:w="12240" w:h="15840" w:code="1"/>
          <w:pgMar w:top="1440" w:right="1080" w:bottom="1440" w:left="1080" w:header="720" w:footer="518" w:gutter="0"/>
          <w:cols w:space="720"/>
          <w:titlePg/>
          <w:docGrid w:linePitch="360"/>
        </w:sectPr>
      </w:pPr>
    </w:p>
    <w:bookmarkStart w:id="2" w:name="_Toc192084770" w:displacedByCustomXml="next"/>
    <w:sdt>
      <w:sdtPr>
        <w:rPr>
          <w:rFonts w:asciiTheme="minorHAnsi" w:hAnsiTheme="minorHAnsi"/>
          <w:b w:val="0"/>
          <w:color w:val="auto"/>
          <w:spacing w:val="0"/>
          <w:sz w:val="20"/>
          <w:szCs w:val="24"/>
        </w:rPr>
        <w:id w:val="-1782246919"/>
        <w:docPartObj>
          <w:docPartGallery w:val="Table of Contents"/>
          <w:docPartUnique/>
        </w:docPartObj>
      </w:sdtPr>
      <w:sdtEndPr>
        <w:rPr>
          <w:bCs/>
          <w:noProof/>
        </w:rPr>
      </w:sdtEndPr>
      <w:sdtContent>
        <w:p w14:paraId="30326381" w14:textId="168A18B9" w:rsidR="00C2278F" w:rsidRDefault="00C2278F">
          <w:pPr>
            <w:pStyle w:val="TOCHeading"/>
          </w:pPr>
          <w:r>
            <w:t>Table of Contents</w:t>
          </w:r>
          <w:bookmarkEnd w:id="2"/>
        </w:p>
        <w:p w14:paraId="5BACB7EF" w14:textId="2F0A0936" w:rsidR="001F29FB" w:rsidRDefault="00C2278F">
          <w:pPr>
            <w:pStyle w:val="TOC1"/>
            <w:rPr>
              <w:rFonts w:eastAsiaTheme="minorEastAsia" w:cstheme="minorBidi"/>
              <w:b w:val="0"/>
              <w:color w:val="auto"/>
              <w:kern w:val="2"/>
              <w:sz w:val="24"/>
              <w14:ligatures w14:val="standardContextual"/>
            </w:rPr>
          </w:pPr>
          <w:r>
            <w:fldChar w:fldCharType="begin"/>
          </w:r>
          <w:r>
            <w:instrText xml:space="preserve"> TOC \o "1-3" \h \z \u </w:instrText>
          </w:r>
          <w:r>
            <w:fldChar w:fldCharType="separate"/>
          </w:r>
          <w:hyperlink w:anchor="_Toc192084769" w:history="1">
            <w:r w:rsidR="001F29FB" w:rsidRPr="00342A61">
              <w:rPr>
                <w:rStyle w:val="Hyperlink"/>
              </w:rPr>
              <w:t>Cheat Sheet</w:t>
            </w:r>
            <w:r w:rsidR="001F29FB">
              <w:rPr>
                <w:webHidden/>
              </w:rPr>
              <w:tab/>
            </w:r>
            <w:r w:rsidR="001F29FB">
              <w:rPr>
                <w:webHidden/>
              </w:rPr>
              <w:fldChar w:fldCharType="begin"/>
            </w:r>
            <w:r w:rsidR="001F29FB">
              <w:rPr>
                <w:webHidden/>
              </w:rPr>
              <w:instrText xml:space="preserve"> PAGEREF _Toc192084769 \h </w:instrText>
            </w:r>
            <w:r w:rsidR="001F29FB">
              <w:rPr>
                <w:webHidden/>
              </w:rPr>
            </w:r>
            <w:r w:rsidR="001F29FB">
              <w:rPr>
                <w:webHidden/>
              </w:rPr>
              <w:fldChar w:fldCharType="separate"/>
            </w:r>
            <w:r w:rsidR="001F29FB">
              <w:rPr>
                <w:webHidden/>
              </w:rPr>
              <w:t>1</w:t>
            </w:r>
            <w:r w:rsidR="001F29FB">
              <w:rPr>
                <w:webHidden/>
              </w:rPr>
              <w:fldChar w:fldCharType="end"/>
            </w:r>
          </w:hyperlink>
        </w:p>
        <w:p w14:paraId="0C19291D" w14:textId="129A6C45" w:rsidR="001F29FB" w:rsidRDefault="001F29FB">
          <w:pPr>
            <w:pStyle w:val="TOC1"/>
            <w:rPr>
              <w:rFonts w:eastAsiaTheme="minorEastAsia" w:cstheme="minorBidi"/>
              <w:b w:val="0"/>
              <w:color w:val="auto"/>
              <w:kern w:val="2"/>
              <w:sz w:val="24"/>
              <w14:ligatures w14:val="standardContextual"/>
            </w:rPr>
          </w:pPr>
          <w:hyperlink w:anchor="_Toc192084770" w:history="1">
            <w:r w:rsidRPr="00342A61">
              <w:rPr>
                <w:rStyle w:val="Hyperlink"/>
              </w:rPr>
              <w:t>Table of Contents</w:t>
            </w:r>
            <w:r>
              <w:rPr>
                <w:webHidden/>
              </w:rPr>
              <w:tab/>
            </w:r>
            <w:r>
              <w:rPr>
                <w:webHidden/>
              </w:rPr>
              <w:fldChar w:fldCharType="begin"/>
            </w:r>
            <w:r>
              <w:rPr>
                <w:webHidden/>
              </w:rPr>
              <w:instrText xml:space="preserve"> PAGEREF _Toc192084770 \h </w:instrText>
            </w:r>
            <w:r>
              <w:rPr>
                <w:webHidden/>
              </w:rPr>
            </w:r>
            <w:r>
              <w:rPr>
                <w:webHidden/>
              </w:rPr>
              <w:fldChar w:fldCharType="separate"/>
            </w:r>
            <w:r>
              <w:rPr>
                <w:webHidden/>
              </w:rPr>
              <w:t>3</w:t>
            </w:r>
            <w:r>
              <w:rPr>
                <w:webHidden/>
              </w:rPr>
              <w:fldChar w:fldCharType="end"/>
            </w:r>
          </w:hyperlink>
        </w:p>
        <w:p w14:paraId="3C4AF67B" w14:textId="00B9E89F" w:rsidR="001F29FB" w:rsidRDefault="001F29FB">
          <w:pPr>
            <w:pStyle w:val="TOC1"/>
            <w:rPr>
              <w:rFonts w:eastAsiaTheme="minorEastAsia" w:cstheme="minorBidi"/>
              <w:b w:val="0"/>
              <w:color w:val="auto"/>
              <w:kern w:val="2"/>
              <w:sz w:val="24"/>
              <w14:ligatures w14:val="standardContextual"/>
            </w:rPr>
          </w:pPr>
          <w:hyperlink w:anchor="_Toc192084771" w:history="1">
            <w:r w:rsidRPr="00342A61">
              <w:rPr>
                <w:rStyle w:val="Hyperlink"/>
              </w:rPr>
              <w:t>Version Control</w:t>
            </w:r>
            <w:r>
              <w:rPr>
                <w:webHidden/>
              </w:rPr>
              <w:tab/>
            </w:r>
            <w:r>
              <w:rPr>
                <w:webHidden/>
              </w:rPr>
              <w:fldChar w:fldCharType="begin"/>
            </w:r>
            <w:r>
              <w:rPr>
                <w:webHidden/>
              </w:rPr>
              <w:instrText xml:space="preserve"> PAGEREF _Toc192084771 \h </w:instrText>
            </w:r>
            <w:r>
              <w:rPr>
                <w:webHidden/>
              </w:rPr>
            </w:r>
            <w:r>
              <w:rPr>
                <w:webHidden/>
              </w:rPr>
              <w:fldChar w:fldCharType="separate"/>
            </w:r>
            <w:r>
              <w:rPr>
                <w:webHidden/>
              </w:rPr>
              <w:t>4</w:t>
            </w:r>
            <w:r>
              <w:rPr>
                <w:webHidden/>
              </w:rPr>
              <w:fldChar w:fldCharType="end"/>
            </w:r>
          </w:hyperlink>
        </w:p>
        <w:p w14:paraId="22DEA853" w14:textId="628EC350" w:rsidR="001F29FB" w:rsidRDefault="001F29FB">
          <w:pPr>
            <w:pStyle w:val="TOC1"/>
            <w:rPr>
              <w:rFonts w:eastAsiaTheme="minorEastAsia" w:cstheme="minorBidi"/>
              <w:b w:val="0"/>
              <w:color w:val="auto"/>
              <w:kern w:val="2"/>
              <w:sz w:val="24"/>
              <w14:ligatures w14:val="standardContextual"/>
            </w:rPr>
          </w:pPr>
          <w:hyperlink w:anchor="_Toc192084772" w:history="1">
            <w:r w:rsidRPr="00342A61">
              <w:rPr>
                <w:rStyle w:val="Hyperlink"/>
              </w:rPr>
              <w:t>Introduction</w:t>
            </w:r>
            <w:r>
              <w:rPr>
                <w:webHidden/>
              </w:rPr>
              <w:tab/>
            </w:r>
            <w:r>
              <w:rPr>
                <w:webHidden/>
              </w:rPr>
              <w:fldChar w:fldCharType="begin"/>
            </w:r>
            <w:r>
              <w:rPr>
                <w:webHidden/>
              </w:rPr>
              <w:instrText xml:space="preserve"> PAGEREF _Toc192084772 \h </w:instrText>
            </w:r>
            <w:r>
              <w:rPr>
                <w:webHidden/>
              </w:rPr>
            </w:r>
            <w:r>
              <w:rPr>
                <w:webHidden/>
              </w:rPr>
              <w:fldChar w:fldCharType="separate"/>
            </w:r>
            <w:r>
              <w:rPr>
                <w:webHidden/>
              </w:rPr>
              <w:t>4</w:t>
            </w:r>
            <w:r>
              <w:rPr>
                <w:webHidden/>
              </w:rPr>
              <w:fldChar w:fldCharType="end"/>
            </w:r>
          </w:hyperlink>
        </w:p>
        <w:p w14:paraId="52EC313F" w14:textId="293609BE" w:rsidR="001F29FB" w:rsidRDefault="001F29FB">
          <w:pPr>
            <w:pStyle w:val="TOC2"/>
            <w:rPr>
              <w:rFonts w:eastAsiaTheme="minorEastAsia" w:cstheme="minorBidi"/>
              <w:color w:val="auto"/>
              <w:kern w:val="2"/>
              <w:sz w:val="24"/>
              <w14:ligatures w14:val="standardContextual"/>
            </w:rPr>
          </w:pPr>
          <w:hyperlink w:anchor="_Toc192084773" w:history="1">
            <w:r w:rsidRPr="00342A61">
              <w:rPr>
                <w:rStyle w:val="Hyperlink"/>
              </w:rPr>
              <w:t>What is the Consumer API?</w:t>
            </w:r>
            <w:r>
              <w:rPr>
                <w:webHidden/>
              </w:rPr>
              <w:tab/>
            </w:r>
            <w:r>
              <w:rPr>
                <w:webHidden/>
              </w:rPr>
              <w:fldChar w:fldCharType="begin"/>
            </w:r>
            <w:r>
              <w:rPr>
                <w:webHidden/>
              </w:rPr>
              <w:instrText xml:space="preserve"> PAGEREF _Toc192084773 \h </w:instrText>
            </w:r>
            <w:r>
              <w:rPr>
                <w:webHidden/>
              </w:rPr>
            </w:r>
            <w:r>
              <w:rPr>
                <w:webHidden/>
              </w:rPr>
              <w:fldChar w:fldCharType="separate"/>
            </w:r>
            <w:r>
              <w:rPr>
                <w:webHidden/>
              </w:rPr>
              <w:t>4</w:t>
            </w:r>
            <w:r>
              <w:rPr>
                <w:webHidden/>
              </w:rPr>
              <w:fldChar w:fldCharType="end"/>
            </w:r>
          </w:hyperlink>
        </w:p>
        <w:p w14:paraId="4A2A2776" w14:textId="3E0282C2" w:rsidR="001F29FB" w:rsidRDefault="001F29FB">
          <w:pPr>
            <w:pStyle w:val="TOC1"/>
            <w:rPr>
              <w:rFonts w:eastAsiaTheme="minorEastAsia" w:cstheme="minorBidi"/>
              <w:b w:val="0"/>
              <w:color w:val="auto"/>
              <w:kern w:val="2"/>
              <w:sz w:val="24"/>
              <w14:ligatures w14:val="standardContextual"/>
            </w:rPr>
          </w:pPr>
          <w:hyperlink w:anchor="_Toc192084774" w:history="1">
            <w:r w:rsidRPr="00342A61">
              <w:rPr>
                <w:rStyle w:val="Hyperlink"/>
              </w:rPr>
              <w:t>TransUnion Consumer API Endpoints</w:t>
            </w:r>
            <w:r>
              <w:rPr>
                <w:webHidden/>
              </w:rPr>
              <w:tab/>
            </w:r>
            <w:r>
              <w:rPr>
                <w:webHidden/>
              </w:rPr>
              <w:fldChar w:fldCharType="begin"/>
            </w:r>
            <w:r>
              <w:rPr>
                <w:webHidden/>
              </w:rPr>
              <w:instrText xml:space="preserve"> PAGEREF _Toc192084774 \h </w:instrText>
            </w:r>
            <w:r>
              <w:rPr>
                <w:webHidden/>
              </w:rPr>
            </w:r>
            <w:r>
              <w:rPr>
                <w:webHidden/>
              </w:rPr>
              <w:fldChar w:fldCharType="separate"/>
            </w:r>
            <w:r>
              <w:rPr>
                <w:webHidden/>
              </w:rPr>
              <w:t>5</w:t>
            </w:r>
            <w:r>
              <w:rPr>
                <w:webHidden/>
              </w:rPr>
              <w:fldChar w:fldCharType="end"/>
            </w:r>
          </w:hyperlink>
        </w:p>
        <w:p w14:paraId="4E38B115" w14:textId="2F077C4C" w:rsidR="001F29FB" w:rsidRDefault="001F29FB">
          <w:pPr>
            <w:pStyle w:val="TOC2"/>
            <w:rPr>
              <w:rFonts w:eastAsiaTheme="minorEastAsia" w:cstheme="minorBidi"/>
              <w:color w:val="auto"/>
              <w:kern w:val="2"/>
              <w:sz w:val="24"/>
              <w14:ligatures w14:val="standardContextual"/>
            </w:rPr>
          </w:pPr>
          <w:hyperlink w:anchor="_Toc192084775" w:history="1">
            <w:r w:rsidRPr="00342A61">
              <w:rPr>
                <w:rStyle w:val="Hyperlink"/>
                <w:rFonts w:ascii="Arial" w:hAnsi="Arial" w:cs="Arial"/>
              </w:rPr>
              <w:t>Live authentication endpoint:</w:t>
            </w:r>
            <w:r>
              <w:rPr>
                <w:webHidden/>
              </w:rPr>
              <w:tab/>
            </w:r>
            <w:r>
              <w:rPr>
                <w:webHidden/>
              </w:rPr>
              <w:fldChar w:fldCharType="begin"/>
            </w:r>
            <w:r>
              <w:rPr>
                <w:webHidden/>
              </w:rPr>
              <w:instrText xml:space="preserve"> PAGEREF _Toc192084775 \h </w:instrText>
            </w:r>
            <w:r>
              <w:rPr>
                <w:webHidden/>
              </w:rPr>
            </w:r>
            <w:r>
              <w:rPr>
                <w:webHidden/>
              </w:rPr>
              <w:fldChar w:fldCharType="separate"/>
            </w:r>
            <w:r>
              <w:rPr>
                <w:webHidden/>
              </w:rPr>
              <w:t>5</w:t>
            </w:r>
            <w:r>
              <w:rPr>
                <w:webHidden/>
              </w:rPr>
              <w:fldChar w:fldCharType="end"/>
            </w:r>
          </w:hyperlink>
        </w:p>
        <w:p w14:paraId="6FEE5CF3" w14:textId="072D5388" w:rsidR="001F29FB" w:rsidRDefault="001F29FB">
          <w:pPr>
            <w:pStyle w:val="TOC2"/>
            <w:rPr>
              <w:rFonts w:eastAsiaTheme="minorEastAsia" w:cstheme="minorBidi"/>
              <w:color w:val="auto"/>
              <w:kern w:val="2"/>
              <w:sz w:val="24"/>
              <w14:ligatures w14:val="standardContextual"/>
            </w:rPr>
          </w:pPr>
          <w:hyperlink w:anchor="_Toc192084776" w:history="1">
            <w:r w:rsidRPr="00342A61">
              <w:rPr>
                <w:rStyle w:val="Hyperlink"/>
                <w:rFonts w:ascii="Arial" w:hAnsi="Arial" w:cs="Arial"/>
              </w:rPr>
              <w:t>Live consumer endpoint:</w:t>
            </w:r>
            <w:r>
              <w:rPr>
                <w:webHidden/>
              </w:rPr>
              <w:tab/>
            </w:r>
            <w:r>
              <w:rPr>
                <w:webHidden/>
              </w:rPr>
              <w:fldChar w:fldCharType="begin"/>
            </w:r>
            <w:r>
              <w:rPr>
                <w:webHidden/>
              </w:rPr>
              <w:instrText xml:space="preserve"> PAGEREF _Toc192084776 \h </w:instrText>
            </w:r>
            <w:r>
              <w:rPr>
                <w:webHidden/>
              </w:rPr>
            </w:r>
            <w:r>
              <w:rPr>
                <w:webHidden/>
              </w:rPr>
              <w:fldChar w:fldCharType="separate"/>
            </w:r>
            <w:r>
              <w:rPr>
                <w:webHidden/>
              </w:rPr>
              <w:t>5</w:t>
            </w:r>
            <w:r>
              <w:rPr>
                <w:webHidden/>
              </w:rPr>
              <w:fldChar w:fldCharType="end"/>
            </w:r>
          </w:hyperlink>
        </w:p>
        <w:p w14:paraId="2670CCD1" w14:textId="0D905438" w:rsidR="001F29FB" w:rsidRDefault="001F29FB">
          <w:pPr>
            <w:pStyle w:val="TOC2"/>
            <w:rPr>
              <w:rFonts w:eastAsiaTheme="minorEastAsia" w:cstheme="minorBidi"/>
              <w:color w:val="auto"/>
              <w:kern w:val="2"/>
              <w:sz w:val="24"/>
              <w14:ligatures w14:val="standardContextual"/>
            </w:rPr>
          </w:pPr>
          <w:hyperlink w:anchor="_Toc192084777" w:history="1">
            <w:r w:rsidRPr="00342A61">
              <w:rPr>
                <w:rStyle w:val="Hyperlink"/>
                <w:rFonts w:ascii="Arial" w:hAnsi="Arial" w:cs="Arial"/>
              </w:rPr>
              <w:t>UAT authentication endpoint:</w:t>
            </w:r>
            <w:r>
              <w:rPr>
                <w:webHidden/>
              </w:rPr>
              <w:tab/>
            </w:r>
            <w:r>
              <w:rPr>
                <w:webHidden/>
              </w:rPr>
              <w:fldChar w:fldCharType="begin"/>
            </w:r>
            <w:r>
              <w:rPr>
                <w:webHidden/>
              </w:rPr>
              <w:instrText xml:space="preserve"> PAGEREF _Toc192084777 \h </w:instrText>
            </w:r>
            <w:r>
              <w:rPr>
                <w:webHidden/>
              </w:rPr>
            </w:r>
            <w:r>
              <w:rPr>
                <w:webHidden/>
              </w:rPr>
              <w:fldChar w:fldCharType="separate"/>
            </w:r>
            <w:r>
              <w:rPr>
                <w:webHidden/>
              </w:rPr>
              <w:t>5</w:t>
            </w:r>
            <w:r>
              <w:rPr>
                <w:webHidden/>
              </w:rPr>
              <w:fldChar w:fldCharType="end"/>
            </w:r>
          </w:hyperlink>
        </w:p>
        <w:p w14:paraId="506E2F30" w14:textId="666F1532" w:rsidR="001F29FB" w:rsidRDefault="001F29FB">
          <w:pPr>
            <w:pStyle w:val="TOC2"/>
            <w:rPr>
              <w:rFonts w:eastAsiaTheme="minorEastAsia" w:cstheme="minorBidi"/>
              <w:color w:val="auto"/>
              <w:kern w:val="2"/>
              <w:sz w:val="24"/>
              <w14:ligatures w14:val="standardContextual"/>
            </w:rPr>
          </w:pPr>
          <w:hyperlink w:anchor="_Toc192084778" w:history="1">
            <w:r w:rsidRPr="00342A61">
              <w:rPr>
                <w:rStyle w:val="Hyperlink"/>
                <w:rFonts w:ascii="Arial" w:hAnsi="Arial" w:cs="Arial"/>
              </w:rPr>
              <w:t>UAT consumer endpoint:</w:t>
            </w:r>
            <w:r>
              <w:rPr>
                <w:webHidden/>
              </w:rPr>
              <w:tab/>
            </w:r>
            <w:r>
              <w:rPr>
                <w:webHidden/>
              </w:rPr>
              <w:fldChar w:fldCharType="begin"/>
            </w:r>
            <w:r>
              <w:rPr>
                <w:webHidden/>
              </w:rPr>
              <w:instrText xml:space="preserve"> PAGEREF _Toc192084778 \h </w:instrText>
            </w:r>
            <w:r>
              <w:rPr>
                <w:webHidden/>
              </w:rPr>
            </w:r>
            <w:r>
              <w:rPr>
                <w:webHidden/>
              </w:rPr>
              <w:fldChar w:fldCharType="separate"/>
            </w:r>
            <w:r>
              <w:rPr>
                <w:webHidden/>
              </w:rPr>
              <w:t>5</w:t>
            </w:r>
            <w:r>
              <w:rPr>
                <w:webHidden/>
              </w:rPr>
              <w:fldChar w:fldCharType="end"/>
            </w:r>
          </w:hyperlink>
        </w:p>
        <w:p w14:paraId="2E15264C" w14:textId="0E278823" w:rsidR="001F29FB" w:rsidRDefault="001F29FB">
          <w:pPr>
            <w:pStyle w:val="TOC1"/>
            <w:rPr>
              <w:rFonts w:eastAsiaTheme="minorEastAsia" w:cstheme="minorBidi"/>
              <w:b w:val="0"/>
              <w:color w:val="auto"/>
              <w:kern w:val="2"/>
              <w:sz w:val="24"/>
              <w14:ligatures w14:val="standardContextual"/>
            </w:rPr>
          </w:pPr>
          <w:hyperlink w:anchor="_Toc192084779" w:history="1">
            <w:r w:rsidRPr="00342A61">
              <w:rPr>
                <w:rStyle w:val="Hyperlink"/>
              </w:rPr>
              <w:t>Authentication Process</w:t>
            </w:r>
            <w:r>
              <w:rPr>
                <w:webHidden/>
              </w:rPr>
              <w:tab/>
            </w:r>
            <w:r>
              <w:rPr>
                <w:webHidden/>
              </w:rPr>
              <w:fldChar w:fldCharType="begin"/>
            </w:r>
            <w:r>
              <w:rPr>
                <w:webHidden/>
              </w:rPr>
              <w:instrText xml:space="preserve"> PAGEREF _Toc192084779 \h </w:instrText>
            </w:r>
            <w:r>
              <w:rPr>
                <w:webHidden/>
              </w:rPr>
            </w:r>
            <w:r>
              <w:rPr>
                <w:webHidden/>
              </w:rPr>
              <w:fldChar w:fldCharType="separate"/>
            </w:r>
            <w:r>
              <w:rPr>
                <w:webHidden/>
              </w:rPr>
              <w:t>5</w:t>
            </w:r>
            <w:r>
              <w:rPr>
                <w:webHidden/>
              </w:rPr>
              <w:fldChar w:fldCharType="end"/>
            </w:r>
          </w:hyperlink>
        </w:p>
        <w:p w14:paraId="7C6AEDA0" w14:textId="452253A5" w:rsidR="001F29FB" w:rsidRDefault="001F29FB">
          <w:pPr>
            <w:pStyle w:val="TOC1"/>
            <w:rPr>
              <w:rFonts w:eastAsiaTheme="minorEastAsia" w:cstheme="minorBidi"/>
              <w:b w:val="0"/>
              <w:color w:val="auto"/>
              <w:kern w:val="2"/>
              <w:sz w:val="24"/>
              <w14:ligatures w14:val="standardContextual"/>
            </w:rPr>
          </w:pPr>
          <w:hyperlink w:anchor="_Toc192084780" w:history="1">
            <w:r w:rsidRPr="00342A61">
              <w:rPr>
                <w:rStyle w:val="Hyperlink"/>
              </w:rPr>
              <w:t>Rate Limiting</w:t>
            </w:r>
            <w:r>
              <w:rPr>
                <w:webHidden/>
              </w:rPr>
              <w:tab/>
            </w:r>
            <w:r>
              <w:rPr>
                <w:webHidden/>
              </w:rPr>
              <w:fldChar w:fldCharType="begin"/>
            </w:r>
            <w:r>
              <w:rPr>
                <w:webHidden/>
              </w:rPr>
              <w:instrText xml:space="preserve"> PAGEREF _Toc192084780 \h </w:instrText>
            </w:r>
            <w:r>
              <w:rPr>
                <w:webHidden/>
              </w:rPr>
            </w:r>
            <w:r>
              <w:rPr>
                <w:webHidden/>
              </w:rPr>
              <w:fldChar w:fldCharType="separate"/>
            </w:r>
            <w:r>
              <w:rPr>
                <w:webHidden/>
              </w:rPr>
              <w:t>7</w:t>
            </w:r>
            <w:r>
              <w:rPr>
                <w:webHidden/>
              </w:rPr>
              <w:fldChar w:fldCharType="end"/>
            </w:r>
          </w:hyperlink>
        </w:p>
        <w:p w14:paraId="2D2AFFEC" w14:textId="7AACAD57" w:rsidR="001F29FB" w:rsidRDefault="001F29FB">
          <w:pPr>
            <w:pStyle w:val="TOC1"/>
            <w:rPr>
              <w:rFonts w:eastAsiaTheme="minorEastAsia" w:cstheme="minorBidi"/>
              <w:b w:val="0"/>
              <w:color w:val="auto"/>
              <w:kern w:val="2"/>
              <w:sz w:val="24"/>
              <w14:ligatures w14:val="standardContextual"/>
            </w:rPr>
          </w:pPr>
          <w:hyperlink w:anchor="_Toc192084781" w:history="1">
            <w:r w:rsidRPr="00342A61">
              <w:rPr>
                <w:rStyle w:val="Hyperlink"/>
              </w:rPr>
              <w:t>Consumer API Request Schema</w:t>
            </w:r>
            <w:r>
              <w:rPr>
                <w:webHidden/>
              </w:rPr>
              <w:tab/>
            </w:r>
            <w:r>
              <w:rPr>
                <w:webHidden/>
              </w:rPr>
              <w:fldChar w:fldCharType="begin"/>
            </w:r>
            <w:r>
              <w:rPr>
                <w:webHidden/>
              </w:rPr>
              <w:instrText xml:space="preserve"> PAGEREF _Toc192084781 \h </w:instrText>
            </w:r>
            <w:r>
              <w:rPr>
                <w:webHidden/>
              </w:rPr>
            </w:r>
            <w:r>
              <w:rPr>
                <w:webHidden/>
              </w:rPr>
              <w:fldChar w:fldCharType="separate"/>
            </w:r>
            <w:r>
              <w:rPr>
                <w:webHidden/>
              </w:rPr>
              <w:t>10</w:t>
            </w:r>
            <w:r>
              <w:rPr>
                <w:webHidden/>
              </w:rPr>
              <w:fldChar w:fldCharType="end"/>
            </w:r>
          </w:hyperlink>
        </w:p>
        <w:p w14:paraId="65A8D0AE" w14:textId="0C5E6E8D" w:rsidR="001F29FB" w:rsidRDefault="001F29FB">
          <w:pPr>
            <w:pStyle w:val="TOC1"/>
            <w:rPr>
              <w:rFonts w:eastAsiaTheme="minorEastAsia" w:cstheme="minorBidi"/>
              <w:b w:val="0"/>
              <w:color w:val="auto"/>
              <w:kern w:val="2"/>
              <w:sz w:val="24"/>
              <w14:ligatures w14:val="standardContextual"/>
            </w:rPr>
          </w:pPr>
          <w:hyperlink w:anchor="_Toc192084782" w:history="1">
            <w:r w:rsidRPr="00342A61">
              <w:rPr>
                <w:rStyle w:val="Hyperlink"/>
              </w:rPr>
              <w:t>Consumer Sample Request</w:t>
            </w:r>
            <w:r>
              <w:rPr>
                <w:webHidden/>
              </w:rPr>
              <w:tab/>
            </w:r>
            <w:r>
              <w:rPr>
                <w:webHidden/>
              </w:rPr>
              <w:fldChar w:fldCharType="begin"/>
            </w:r>
            <w:r>
              <w:rPr>
                <w:webHidden/>
              </w:rPr>
              <w:instrText xml:space="preserve"> PAGEREF _Toc192084782 \h </w:instrText>
            </w:r>
            <w:r>
              <w:rPr>
                <w:webHidden/>
              </w:rPr>
            </w:r>
            <w:r>
              <w:rPr>
                <w:webHidden/>
              </w:rPr>
              <w:fldChar w:fldCharType="separate"/>
            </w:r>
            <w:r>
              <w:rPr>
                <w:webHidden/>
              </w:rPr>
              <w:t>11</w:t>
            </w:r>
            <w:r>
              <w:rPr>
                <w:webHidden/>
              </w:rPr>
              <w:fldChar w:fldCharType="end"/>
            </w:r>
          </w:hyperlink>
        </w:p>
        <w:p w14:paraId="185A9C26" w14:textId="77B5D812" w:rsidR="001F29FB" w:rsidRDefault="001F29FB">
          <w:pPr>
            <w:pStyle w:val="TOC1"/>
            <w:rPr>
              <w:rFonts w:eastAsiaTheme="minorEastAsia" w:cstheme="minorBidi"/>
              <w:b w:val="0"/>
              <w:color w:val="auto"/>
              <w:kern w:val="2"/>
              <w:sz w:val="24"/>
              <w14:ligatures w14:val="standardContextual"/>
            </w:rPr>
          </w:pPr>
          <w:hyperlink w:anchor="_Toc192084783" w:history="1">
            <w:r w:rsidRPr="00342A61">
              <w:rPr>
                <w:rStyle w:val="Hyperlink"/>
              </w:rPr>
              <w:t>Enquiry Reasons</w:t>
            </w:r>
            <w:r>
              <w:rPr>
                <w:webHidden/>
              </w:rPr>
              <w:tab/>
            </w:r>
            <w:r>
              <w:rPr>
                <w:webHidden/>
              </w:rPr>
              <w:fldChar w:fldCharType="begin"/>
            </w:r>
            <w:r>
              <w:rPr>
                <w:webHidden/>
              </w:rPr>
              <w:instrText xml:space="preserve"> PAGEREF _Toc192084783 \h </w:instrText>
            </w:r>
            <w:r>
              <w:rPr>
                <w:webHidden/>
              </w:rPr>
            </w:r>
            <w:r>
              <w:rPr>
                <w:webHidden/>
              </w:rPr>
              <w:fldChar w:fldCharType="separate"/>
            </w:r>
            <w:r>
              <w:rPr>
                <w:webHidden/>
              </w:rPr>
              <w:t>13</w:t>
            </w:r>
            <w:r>
              <w:rPr>
                <w:webHidden/>
              </w:rPr>
              <w:fldChar w:fldCharType="end"/>
            </w:r>
          </w:hyperlink>
        </w:p>
        <w:p w14:paraId="672517B9" w14:textId="4298830E" w:rsidR="001F29FB" w:rsidRDefault="001F29FB">
          <w:pPr>
            <w:pStyle w:val="TOC1"/>
            <w:rPr>
              <w:rFonts w:eastAsiaTheme="minorEastAsia" w:cstheme="minorBidi"/>
              <w:b w:val="0"/>
              <w:color w:val="auto"/>
              <w:kern w:val="2"/>
              <w:sz w:val="24"/>
              <w14:ligatures w14:val="standardContextual"/>
            </w:rPr>
          </w:pPr>
          <w:hyperlink w:anchor="_Toc192084784" w:history="1">
            <w:r w:rsidRPr="00342A61">
              <w:rPr>
                <w:rStyle w:val="Hyperlink"/>
              </w:rPr>
              <w:t>Error Messages</w:t>
            </w:r>
            <w:r>
              <w:rPr>
                <w:webHidden/>
              </w:rPr>
              <w:tab/>
            </w:r>
            <w:r>
              <w:rPr>
                <w:webHidden/>
              </w:rPr>
              <w:fldChar w:fldCharType="begin"/>
            </w:r>
            <w:r>
              <w:rPr>
                <w:webHidden/>
              </w:rPr>
              <w:instrText xml:space="preserve"> PAGEREF _Toc192084784 \h </w:instrText>
            </w:r>
            <w:r>
              <w:rPr>
                <w:webHidden/>
              </w:rPr>
            </w:r>
            <w:r>
              <w:rPr>
                <w:webHidden/>
              </w:rPr>
              <w:fldChar w:fldCharType="separate"/>
            </w:r>
            <w:r>
              <w:rPr>
                <w:webHidden/>
              </w:rPr>
              <w:t>13</w:t>
            </w:r>
            <w:r>
              <w:rPr>
                <w:webHidden/>
              </w:rPr>
              <w:fldChar w:fldCharType="end"/>
            </w:r>
          </w:hyperlink>
        </w:p>
        <w:p w14:paraId="150BFDB6" w14:textId="5282718C" w:rsidR="001F29FB" w:rsidRDefault="001F29FB">
          <w:pPr>
            <w:pStyle w:val="TOC2"/>
            <w:rPr>
              <w:rFonts w:eastAsiaTheme="minorEastAsia" w:cstheme="minorBidi"/>
              <w:color w:val="auto"/>
              <w:kern w:val="2"/>
              <w:sz w:val="24"/>
              <w14:ligatures w14:val="standardContextual"/>
            </w:rPr>
          </w:pPr>
          <w:hyperlink w:anchor="_Toc192084785" w:history="1">
            <w:r w:rsidRPr="00342A61">
              <w:rPr>
                <w:rStyle w:val="Hyperlink"/>
              </w:rPr>
              <w:t>Overview</w:t>
            </w:r>
            <w:r>
              <w:rPr>
                <w:webHidden/>
              </w:rPr>
              <w:tab/>
            </w:r>
            <w:r>
              <w:rPr>
                <w:webHidden/>
              </w:rPr>
              <w:fldChar w:fldCharType="begin"/>
            </w:r>
            <w:r>
              <w:rPr>
                <w:webHidden/>
              </w:rPr>
              <w:instrText xml:space="preserve"> PAGEREF _Toc192084785 \h </w:instrText>
            </w:r>
            <w:r>
              <w:rPr>
                <w:webHidden/>
              </w:rPr>
            </w:r>
            <w:r>
              <w:rPr>
                <w:webHidden/>
              </w:rPr>
              <w:fldChar w:fldCharType="separate"/>
            </w:r>
            <w:r>
              <w:rPr>
                <w:webHidden/>
              </w:rPr>
              <w:t>13</w:t>
            </w:r>
            <w:r>
              <w:rPr>
                <w:webHidden/>
              </w:rPr>
              <w:fldChar w:fldCharType="end"/>
            </w:r>
          </w:hyperlink>
        </w:p>
        <w:p w14:paraId="0810D901" w14:textId="483CB76B" w:rsidR="001F29FB" w:rsidRDefault="001F29FB">
          <w:pPr>
            <w:pStyle w:val="TOC2"/>
            <w:rPr>
              <w:rFonts w:eastAsiaTheme="minorEastAsia" w:cstheme="minorBidi"/>
              <w:color w:val="auto"/>
              <w:kern w:val="2"/>
              <w:sz w:val="24"/>
              <w14:ligatures w14:val="standardContextual"/>
            </w:rPr>
          </w:pPr>
          <w:hyperlink w:anchor="_Toc192084786" w:history="1">
            <w:r w:rsidRPr="00342A61">
              <w:rPr>
                <w:rStyle w:val="Hyperlink"/>
              </w:rPr>
              <w:t>Error Codes</w:t>
            </w:r>
            <w:r>
              <w:rPr>
                <w:webHidden/>
              </w:rPr>
              <w:tab/>
            </w:r>
            <w:r>
              <w:rPr>
                <w:webHidden/>
              </w:rPr>
              <w:fldChar w:fldCharType="begin"/>
            </w:r>
            <w:r>
              <w:rPr>
                <w:webHidden/>
              </w:rPr>
              <w:instrText xml:space="preserve"> PAGEREF _Toc192084786 \h </w:instrText>
            </w:r>
            <w:r>
              <w:rPr>
                <w:webHidden/>
              </w:rPr>
            </w:r>
            <w:r>
              <w:rPr>
                <w:webHidden/>
              </w:rPr>
              <w:fldChar w:fldCharType="separate"/>
            </w:r>
            <w:r>
              <w:rPr>
                <w:webHidden/>
              </w:rPr>
              <w:t>14</w:t>
            </w:r>
            <w:r>
              <w:rPr>
                <w:webHidden/>
              </w:rPr>
              <w:fldChar w:fldCharType="end"/>
            </w:r>
          </w:hyperlink>
        </w:p>
        <w:p w14:paraId="0961C373" w14:textId="2E1D172C" w:rsidR="001F29FB" w:rsidRDefault="001F29FB">
          <w:pPr>
            <w:pStyle w:val="TOC2"/>
            <w:rPr>
              <w:rFonts w:eastAsiaTheme="minorEastAsia" w:cstheme="minorBidi"/>
              <w:color w:val="auto"/>
              <w:kern w:val="2"/>
              <w:sz w:val="24"/>
              <w14:ligatures w14:val="standardContextual"/>
            </w:rPr>
          </w:pPr>
          <w:hyperlink w:anchor="_Toc192084787" w:history="1">
            <w:r w:rsidRPr="00342A61">
              <w:rPr>
                <w:rStyle w:val="Hyperlink"/>
              </w:rPr>
              <w:t>API Errors with example</w:t>
            </w:r>
            <w:r>
              <w:rPr>
                <w:webHidden/>
              </w:rPr>
              <w:tab/>
            </w:r>
            <w:r>
              <w:rPr>
                <w:webHidden/>
              </w:rPr>
              <w:fldChar w:fldCharType="begin"/>
            </w:r>
            <w:r>
              <w:rPr>
                <w:webHidden/>
              </w:rPr>
              <w:instrText xml:space="preserve"> PAGEREF _Toc192084787 \h </w:instrText>
            </w:r>
            <w:r>
              <w:rPr>
                <w:webHidden/>
              </w:rPr>
            </w:r>
            <w:r>
              <w:rPr>
                <w:webHidden/>
              </w:rPr>
              <w:fldChar w:fldCharType="separate"/>
            </w:r>
            <w:r>
              <w:rPr>
                <w:webHidden/>
              </w:rPr>
              <w:t>17</w:t>
            </w:r>
            <w:r>
              <w:rPr>
                <w:webHidden/>
              </w:rPr>
              <w:fldChar w:fldCharType="end"/>
            </w:r>
          </w:hyperlink>
        </w:p>
        <w:p w14:paraId="0693BC37" w14:textId="7939726E" w:rsidR="001F29FB" w:rsidRDefault="001F29FB">
          <w:pPr>
            <w:pStyle w:val="TOC2"/>
            <w:rPr>
              <w:rFonts w:eastAsiaTheme="minorEastAsia" w:cstheme="minorBidi"/>
              <w:color w:val="auto"/>
              <w:kern w:val="2"/>
              <w:sz w:val="24"/>
              <w14:ligatures w14:val="standardContextual"/>
            </w:rPr>
          </w:pPr>
          <w:hyperlink w:anchor="_Toc192084788" w:history="1">
            <w:r w:rsidRPr="00342A61">
              <w:rPr>
                <w:rStyle w:val="Hyperlink"/>
              </w:rPr>
              <w:t>Customer Support</w:t>
            </w:r>
            <w:r>
              <w:rPr>
                <w:webHidden/>
              </w:rPr>
              <w:tab/>
            </w:r>
            <w:r>
              <w:rPr>
                <w:webHidden/>
              </w:rPr>
              <w:fldChar w:fldCharType="begin"/>
            </w:r>
            <w:r>
              <w:rPr>
                <w:webHidden/>
              </w:rPr>
              <w:instrText xml:space="preserve"> PAGEREF _Toc192084788 \h </w:instrText>
            </w:r>
            <w:r>
              <w:rPr>
                <w:webHidden/>
              </w:rPr>
            </w:r>
            <w:r>
              <w:rPr>
                <w:webHidden/>
              </w:rPr>
              <w:fldChar w:fldCharType="separate"/>
            </w:r>
            <w:r>
              <w:rPr>
                <w:webHidden/>
              </w:rPr>
              <w:t>17</w:t>
            </w:r>
            <w:r>
              <w:rPr>
                <w:webHidden/>
              </w:rPr>
              <w:fldChar w:fldCharType="end"/>
            </w:r>
          </w:hyperlink>
        </w:p>
        <w:p w14:paraId="182024A8" w14:textId="6CA84E9D" w:rsidR="00C2278F" w:rsidRDefault="00C2278F">
          <w:r>
            <w:rPr>
              <w:b/>
              <w:bCs/>
              <w:noProof/>
            </w:rPr>
            <w:fldChar w:fldCharType="end"/>
          </w:r>
        </w:p>
      </w:sdtContent>
    </w:sdt>
    <w:p w14:paraId="5E832B2D" w14:textId="7DB87FAD" w:rsidR="000C1EC6" w:rsidRDefault="000C1EC6" w:rsidP="00BA155F">
      <w:pPr>
        <w:pStyle w:val="BodyText"/>
        <w:sectPr w:rsidR="000C1EC6" w:rsidSect="00AE0C96">
          <w:headerReference w:type="default" r:id="rId39"/>
          <w:footerReference w:type="default" r:id="rId40"/>
          <w:headerReference w:type="first" r:id="rId41"/>
          <w:footerReference w:type="first" r:id="rId42"/>
          <w:pgSz w:w="12240" w:h="15840" w:code="1"/>
          <w:pgMar w:top="1440" w:right="1080" w:bottom="1440" w:left="1080" w:header="720" w:footer="518" w:gutter="0"/>
          <w:cols w:space="720"/>
          <w:docGrid w:linePitch="360"/>
        </w:sectPr>
      </w:pPr>
    </w:p>
    <w:p w14:paraId="59473949" w14:textId="273303DE" w:rsidR="004721F0" w:rsidRDefault="004721F0" w:rsidP="00216C6C">
      <w:pPr>
        <w:pStyle w:val="Heading1"/>
      </w:pPr>
      <w:bookmarkStart w:id="3" w:name="_Toc182311531"/>
      <w:bookmarkStart w:id="4" w:name="_Toc192084771"/>
      <w:r>
        <w:lastRenderedPageBreak/>
        <w:t>Version Control</w:t>
      </w:r>
      <w:bookmarkEnd w:id="3"/>
      <w:bookmarkEnd w:id="4"/>
    </w:p>
    <w:p w14:paraId="12FA5F9C" w14:textId="77777777" w:rsidR="004721F0" w:rsidRPr="004721F0" w:rsidRDefault="004721F0" w:rsidP="004721F0">
      <w:pPr>
        <w:pStyle w:val="BodyText"/>
      </w:pPr>
      <w:r w:rsidRPr="004721F0">
        <w:rPr>
          <w:rStyle w:val="BodyTextHighlight"/>
          <w:bdr w:val="none" w:sz="0" w:space="0" w:color="auto"/>
          <w:shd w:val="clear" w:color="auto" w:fill="auto"/>
        </w:rPr>
        <w:t>A standardized approach to version updates</w:t>
      </w:r>
      <w:r w:rsidRPr="004721F0">
        <w:t>: Version numbers 0.1, 0.2 should be used each time there is an update to the draft document. Once the document has been finalized it becomes V1.0 and signed off. Draft changes to V1.0 reflect as 1.1, 1.2 etc. and once finalized becomes V2.0 and signed off.</w:t>
      </w:r>
    </w:p>
    <w:tbl>
      <w:tblPr>
        <w:tblStyle w:val="TUTable"/>
        <w:tblW w:w="5000" w:type="pct"/>
        <w:tblLook w:val="0420" w:firstRow="1" w:lastRow="0" w:firstColumn="0" w:lastColumn="0" w:noHBand="0" w:noVBand="1"/>
      </w:tblPr>
      <w:tblGrid>
        <w:gridCol w:w="1686"/>
        <w:gridCol w:w="2552"/>
        <w:gridCol w:w="1984"/>
        <w:gridCol w:w="2166"/>
        <w:gridCol w:w="1662"/>
      </w:tblGrid>
      <w:tr w:rsidR="004721F0" w14:paraId="2D98ACFF" w14:textId="77777777" w:rsidTr="004721F0">
        <w:trPr>
          <w:cnfStyle w:val="100000000000" w:firstRow="1" w:lastRow="0" w:firstColumn="0" w:lastColumn="0" w:oddVBand="0" w:evenVBand="0" w:oddHBand="0" w:evenHBand="0" w:firstRowFirstColumn="0" w:firstRowLastColumn="0" w:lastRowFirstColumn="0" w:lastRowLastColumn="0"/>
          <w:trHeight w:val="21"/>
        </w:trPr>
        <w:tc>
          <w:tcPr>
            <w:tcW w:w="1686" w:type="dxa"/>
          </w:tcPr>
          <w:p w14:paraId="0F7263E4" w14:textId="4C6804F0" w:rsidR="004721F0" w:rsidRDefault="004721F0" w:rsidP="004721F0">
            <w:pPr>
              <w:pStyle w:val="TableHeading"/>
            </w:pPr>
            <w:r w:rsidRPr="007447E3">
              <w:t>Version</w:t>
            </w:r>
          </w:p>
        </w:tc>
        <w:tc>
          <w:tcPr>
            <w:tcW w:w="2552" w:type="dxa"/>
          </w:tcPr>
          <w:p w14:paraId="326EDA1A" w14:textId="01437A24" w:rsidR="004721F0" w:rsidRDefault="004721F0" w:rsidP="004721F0">
            <w:pPr>
              <w:pStyle w:val="TableHeading"/>
            </w:pPr>
            <w:r w:rsidRPr="007447E3">
              <w:t>Amended By</w:t>
            </w:r>
          </w:p>
        </w:tc>
        <w:tc>
          <w:tcPr>
            <w:tcW w:w="1984" w:type="dxa"/>
          </w:tcPr>
          <w:p w14:paraId="61B1DABB" w14:textId="72521DC9" w:rsidR="004721F0" w:rsidRDefault="004721F0" w:rsidP="004721F0">
            <w:pPr>
              <w:pStyle w:val="TableHeading"/>
            </w:pPr>
            <w:r w:rsidRPr="007447E3">
              <w:t>Status</w:t>
            </w:r>
          </w:p>
        </w:tc>
        <w:tc>
          <w:tcPr>
            <w:tcW w:w="2166" w:type="dxa"/>
          </w:tcPr>
          <w:p w14:paraId="7F21161D" w14:textId="650ED66B" w:rsidR="004721F0" w:rsidRDefault="004721F0" w:rsidP="004721F0">
            <w:pPr>
              <w:pStyle w:val="TableHeading"/>
            </w:pPr>
            <w:r w:rsidRPr="007447E3">
              <w:t>Description of Changes</w:t>
            </w:r>
          </w:p>
        </w:tc>
        <w:tc>
          <w:tcPr>
            <w:tcW w:w="1662" w:type="dxa"/>
          </w:tcPr>
          <w:p w14:paraId="335A631A" w14:textId="391D6684" w:rsidR="004721F0" w:rsidRDefault="004721F0" w:rsidP="004721F0">
            <w:pPr>
              <w:pStyle w:val="TableHeading"/>
            </w:pPr>
            <w:r w:rsidRPr="007447E3">
              <w:t>Date</w:t>
            </w:r>
          </w:p>
        </w:tc>
      </w:tr>
      <w:tr w:rsidR="00017571" w14:paraId="6AD99DD7" w14:textId="77777777" w:rsidTr="002F52FB">
        <w:tc>
          <w:tcPr>
            <w:tcW w:w="1686" w:type="dxa"/>
          </w:tcPr>
          <w:p w14:paraId="5F9BB337" w14:textId="29D38E4E" w:rsidR="00017571" w:rsidRDefault="00017571" w:rsidP="002F52FB">
            <w:pPr>
              <w:pStyle w:val="TableBullet2"/>
              <w:numPr>
                <w:ilvl w:val="0"/>
                <w:numId w:val="0"/>
              </w:numPr>
              <w:ind w:left="720"/>
            </w:pPr>
            <w:r>
              <w:t>1.0</w:t>
            </w:r>
          </w:p>
        </w:tc>
        <w:tc>
          <w:tcPr>
            <w:tcW w:w="2552" w:type="dxa"/>
          </w:tcPr>
          <w:p w14:paraId="73372F3A" w14:textId="77777777" w:rsidR="00017571" w:rsidRDefault="00017571" w:rsidP="002F52FB">
            <w:pPr>
              <w:pStyle w:val="TableTextCenter"/>
            </w:pPr>
            <w:r w:rsidRPr="007447E3">
              <w:t>Johan Rossouw</w:t>
            </w:r>
          </w:p>
        </w:tc>
        <w:tc>
          <w:tcPr>
            <w:tcW w:w="1984" w:type="dxa"/>
          </w:tcPr>
          <w:p w14:paraId="271BB3A4" w14:textId="2D82795F" w:rsidR="00017571" w:rsidRDefault="00017571" w:rsidP="002F52FB">
            <w:pPr>
              <w:pStyle w:val="TableTextCenter"/>
            </w:pPr>
            <w:r>
              <w:t>First version</w:t>
            </w:r>
          </w:p>
        </w:tc>
        <w:tc>
          <w:tcPr>
            <w:tcW w:w="2166" w:type="dxa"/>
          </w:tcPr>
          <w:p w14:paraId="6CC75FE2" w14:textId="77777777" w:rsidR="00017571" w:rsidRDefault="00017571" w:rsidP="002F52FB">
            <w:pPr>
              <w:pStyle w:val="TableTextCenter"/>
            </w:pPr>
            <w:r w:rsidRPr="007447E3">
              <w:t>Document creation</w:t>
            </w:r>
          </w:p>
        </w:tc>
        <w:tc>
          <w:tcPr>
            <w:tcW w:w="1662" w:type="dxa"/>
          </w:tcPr>
          <w:p w14:paraId="37B661FB" w14:textId="77777777" w:rsidR="00017571" w:rsidRDefault="00017571" w:rsidP="002F52FB">
            <w:pPr>
              <w:pStyle w:val="TableTextCenter"/>
            </w:pPr>
            <w:r w:rsidRPr="007447E3">
              <w:t>12 November 2024</w:t>
            </w:r>
          </w:p>
        </w:tc>
      </w:tr>
      <w:tr w:rsidR="004721F0" w14:paraId="319FE5EE" w14:textId="77777777" w:rsidTr="004721F0">
        <w:trPr>
          <w:cnfStyle w:val="000000010000" w:firstRow="0" w:lastRow="0" w:firstColumn="0" w:lastColumn="0" w:oddVBand="0" w:evenVBand="0" w:oddHBand="0" w:evenHBand="1" w:firstRowFirstColumn="0" w:firstRowLastColumn="0" w:lastRowFirstColumn="0" w:lastRowLastColumn="0"/>
        </w:trPr>
        <w:tc>
          <w:tcPr>
            <w:tcW w:w="1686" w:type="dxa"/>
          </w:tcPr>
          <w:p w14:paraId="64AB46BF" w14:textId="29ED1CB6" w:rsidR="004721F0" w:rsidRDefault="00017571" w:rsidP="004721F0">
            <w:pPr>
              <w:pStyle w:val="TableBullet2"/>
              <w:numPr>
                <w:ilvl w:val="0"/>
                <w:numId w:val="0"/>
              </w:numPr>
              <w:ind w:left="720"/>
            </w:pPr>
            <w:r>
              <w:t>1.1</w:t>
            </w:r>
          </w:p>
        </w:tc>
        <w:tc>
          <w:tcPr>
            <w:tcW w:w="2552" w:type="dxa"/>
          </w:tcPr>
          <w:p w14:paraId="19C5F9E3" w14:textId="045EB78E" w:rsidR="004721F0" w:rsidRDefault="00017571" w:rsidP="004721F0">
            <w:pPr>
              <w:pStyle w:val="TableTextCenter"/>
            </w:pPr>
            <w:r>
              <w:t>Ravi Eswaramoorthy</w:t>
            </w:r>
          </w:p>
        </w:tc>
        <w:tc>
          <w:tcPr>
            <w:tcW w:w="1984" w:type="dxa"/>
          </w:tcPr>
          <w:p w14:paraId="5B102D8A" w14:textId="56F58269" w:rsidR="004721F0" w:rsidRDefault="00017571" w:rsidP="004721F0">
            <w:pPr>
              <w:pStyle w:val="TableTextCenter"/>
            </w:pPr>
            <w:r>
              <w:t>Minor review</w:t>
            </w:r>
          </w:p>
        </w:tc>
        <w:tc>
          <w:tcPr>
            <w:tcW w:w="2166" w:type="dxa"/>
          </w:tcPr>
          <w:p w14:paraId="16AFEA31" w14:textId="1F15AA93" w:rsidR="004721F0" w:rsidRDefault="00017571" w:rsidP="004721F0">
            <w:pPr>
              <w:pStyle w:val="TableTextCenter"/>
            </w:pPr>
            <w:r>
              <w:t>Added sections for rate limiting, authentication and versioning.</w:t>
            </w:r>
          </w:p>
        </w:tc>
        <w:tc>
          <w:tcPr>
            <w:tcW w:w="1662" w:type="dxa"/>
          </w:tcPr>
          <w:p w14:paraId="75B81238" w14:textId="3CC63272" w:rsidR="004721F0" w:rsidRDefault="00017571" w:rsidP="004721F0">
            <w:pPr>
              <w:pStyle w:val="TableTextCenter"/>
            </w:pPr>
            <w:r>
              <w:t>5 March 2025</w:t>
            </w:r>
          </w:p>
        </w:tc>
      </w:tr>
    </w:tbl>
    <w:p w14:paraId="691C4D70" w14:textId="523BC025" w:rsidR="00BC6D12" w:rsidRPr="00216C6C" w:rsidRDefault="004721F0" w:rsidP="00216C6C">
      <w:pPr>
        <w:pStyle w:val="Heading1"/>
      </w:pPr>
      <w:bookmarkStart w:id="5" w:name="_Toc182311532"/>
      <w:bookmarkStart w:id="6" w:name="_Toc192084772"/>
      <w:r w:rsidRPr="004721F0">
        <w:t>Introduction</w:t>
      </w:r>
      <w:bookmarkEnd w:id="5"/>
      <w:bookmarkEnd w:id="6"/>
    </w:p>
    <w:p w14:paraId="74E63F59" w14:textId="51A39EF4" w:rsidR="004721F0" w:rsidRDefault="004721F0" w:rsidP="004721F0">
      <w:pPr>
        <w:pStyle w:val="BodyText"/>
        <w:rPr>
          <w:noProof/>
        </w:rPr>
      </w:pPr>
      <w:r>
        <w:rPr>
          <w:noProof/>
        </w:rPr>
        <w:t>This solution, featuring in-depth consumer profiles and credit reports, offers enhanced visibility into consumer behaviours, facilitating more precise targeting and acquisition strategies.</w:t>
      </w:r>
    </w:p>
    <w:p w14:paraId="40193749" w14:textId="77777777" w:rsidR="004721F0" w:rsidRDefault="004721F0" w:rsidP="004721F0">
      <w:pPr>
        <w:pStyle w:val="BodyText"/>
        <w:rPr>
          <w:noProof/>
        </w:rPr>
      </w:pPr>
      <w:r>
        <w:rPr>
          <w:noProof/>
        </w:rPr>
        <w:t>Increase profitability and reduce defaults leveraging key insights to support superior lending decisions and more robust portfolio risk management.</w:t>
      </w:r>
    </w:p>
    <w:p w14:paraId="7DD3B7B2" w14:textId="226AD266" w:rsidR="009143EA" w:rsidRDefault="004721F0" w:rsidP="004721F0">
      <w:pPr>
        <w:pStyle w:val="BodyText"/>
      </w:pPr>
      <w:r>
        <w:rPr>
          <w:noProof/>
        </w:rPr>
        <w:t>The Consumer API enables users to integrate into a single endpoint to request any combination of products they are setup with by defining the products required in the request</w:t>
      </w:r>
      <w:r w:rsidR="009143EA" w:rsidRPr="009143EA">
        <w:t xml:space="preserve"> </w:t>
      </w:r>
    </w:p>
    <w:p w14:paraId="674EBB9B" w14:textId="77777777" w:rsidR="00B20319" w:rsidRDefault="00B20319" w:rsidP="00B20319">
      <w:pPr>
        <w:pStyle w:val="Heading2"/>
      </w:pPr>
      <w:bookmarkStart w:id="7" w:name="_Toc192084773"/>
      <w:r>
        <w:t>What is the Consumer API?</w:t>
      </w:r>
      <w:bookmarkEnd w:id="7"/>
    </w:p>
    <w:p w14:paraId="088BC073" w14:textId="52801188" w:rsidR="00B20319" w:rsidRPr="00DB1758" w:rsidRDefault="00B20319" w:rsidP="00B20319">
      <w:pPr>
        <w:pStyle w:val="BodyText"/>
      </w:pPr>
      <w:r>
        <w:t>The Consumer API is a suite of products that provides real-time access to extensive credit data with enhanced visibility into consumer behaviors, facilitating more precise targeting and acquisition strategies. It allows TransUnion customers to tailor information to their specific needs with customizable product requests, including Credit Reports, Credit Scores, Verification, and more.</w:t>
      </w:r>
    </w:p>
    <w:p w14:paraId="28D04A57" w14:textId="77777777" w:rsidR="00B20319" w:rsidRDefault="00B20319">
      <w:pPr>
        <w:rPr>
          <w:rFonts w:asciiTheme="majorHAnsi" w:hAnsiTheme="majorHAnsi"/>
          <w:b/>
          <w:color w:val="00A6CA" w:themeColor="accent1"/>
          <w:spacing w:val="-5"/>
          <w:sz w:val="34"/>
          <w:szCs w:val="72"/>
        </w:rPr>
      </w:pPr>
      <w:bookmarkStart w:id="8" w:name="_Toc182309843"/>
      <w:bookmarkStart w:id="9" w:name="_Toc182311533"/>
      <w:r>
        <w:br w:type="page"/>
      </w:r>
    </w:p>
    <w:p w14:paraId="3643AB12" w14:textId="41C4752E" w:rsidR="004721F0" w:rsidRDefault="004721F0" w:rsidP="004721F0">
      <w:pPr>
        <w:pStyle w:val="Heading1"/>
      </w:pPr>
      <w:bookmarkStart w:id="10" w:name="_Toc192084774"/>
      <w:r w:rsidRPr="009D19DA">
        <w:lastRenderedPageBreak/>
        <w:t>TransUnion Consumer API Endpoints</w:t>
      </w:r>
      <w:bookmarkEnd w:id="8"/>
      <w:bookmarkEnd w:id="9"/>
      <w:bookmarkEnd w:id="10"/>
    </w:p>
    <w:p w14:paraId="5E02A294" w14:textId="77777777" w:rsidR="004721F0" w:rsidRDefault="004721F0" w:rsidP="004721F0">
      <w:pPr>
        <w:pStyle w:val="BodyText"/>
        <w:rPr>
          <w:noProof/>
        </w:rPr>
      </w:pPr>
      <w:r>
        <w:rPr>
          <w:noProof/>
        </w:rPr>
        <w:t>The following consumer API endpoints are available in UAT and Production.</w:t>
      </w:r>
    </w:p>
    <w:p w14:paraId="2623F84F" w14:textId="77777777" w:rsidR="004721F0" w:rsidRPr="001F6761" w:rsidRDefault="004721F0" w:rsidP="004721F0">
      <w:pPr>
        <w:pStyle w:val="Heading2"/>
        <w:spacing w:after="321"/>
        <w:ind w:left="-5"/>
        <w:rPr>
          <w:rFonts w:ascii="Arial" w:hAnsi="Arial" w:cs="Arial"/>
          <w:sz w:val="22"/>
          <w:szCs w:val="18"/>
        </w:rPr>
      </w:pPr>
      <w:bookmarkStart w:id="11" w:name="_Toc182309844"/>
      <w:bookmarkStart w:id="12" w:name="_Toc182311534"/>
      <w:bookmarkStart w:id="13" w:name="_Toc192084775"/>
      <w:r w:rsidRPr="001F6761">
        <w:rPr>
          <w:rFonts w:ascii="Arial" w:hAnsi="Arial" w:cs="Arial"/>
          <w:sz w:val="22"/>
          <w:szCs w:val="18"/>
        </w:rPr>
        <w:t>Live authentication endpoint:</w:t>
      </w:r>
      <w:bookmarkEnd w:id="11"/>
      <w:bookmarkEnd w:id="12"/>
      <w:bookmarkEnd w:id="13"/>
    </w:p>
    <w:p w14:paraId="4CF9C1CB" w14:textId="77777777" w:rsidR="004721F0" w:rsidRPr="001F6761" w:rsidRDefault="004721F0" w:rsidP="004721F0">
      <w:pPr>
        <w:rPr>
          <w:rFonts w:ascii="Arial" w:hAnsi="Arial" w:cs="Arial"/>
        </w:rPr>
      </w:pPr>
      <w:hyperlink r:id="rId43" w:history="1">
        <w:r w:rsidRPr="001F6761">
          <w:rPr>
            <w:rStyle w:val="Hyperlink"/>
            <w:rFonts w:ascii="Arial" w:hAnsi="Arial" w:cs="Arial"/>
          </w:rPr>
          <w:t>https://api.transunion.co.za/auth/token</w:t>
        </w:r>
      </w:hyperlink>
    </w:p>
    <w:p w14:paraId="248C7372" w14:textId="77777777" w:rsidR="004721F0" w:rsidRPr="001F6761" w:rsidRDefault="004721F0" w:rsidP="004721F0">
      <w:pPr>
        <w:rPr>
          <w:rStyle w:val="Hyperlink"/>
          <w:rFonts w:ascii="Arial" w:hAnsi="Arial" w:cs="Arial"/>
        </w:rPr>
      </w:pPr>
    </w:p>
    <w:p w14:paraId="3B35A911" w14:textId="77777777" w:rsidR="004721F0" w:rsidRPr="001F6761" w:rsidRDefault="004721F0" w:rsidP="004721F0">
      <w:pPr>
        <w:pStyle w:val="Heading2"/>
        <w:spacing w:after="321"/>
        <w:ind w:left="-5"/>
        <w:rPr>
          <w:rFonts w:ascii="Arial" w:hAnsi="Arial" w:cs="Arial"/>
          <w:sz w:val="22"/>
          <w:szCs w:val="18"/>
        </w:rPr>
      </w:pPr>
      <w:bookmarkStart w:id="14" w:name="_Toc182309845"/>
      <w:bookmarkStart w:id="15" w:name="_Toc182311535"/>
      <w:bookmarkStart w:id="16" w:name="_Toc192084776"/>
      <w:r w:rsidRPr="001F6761">
        <w:rPr>
          <w:rFonts w:ascii="Arial" w:hAnsi="Arial" w:cs="Arial"/>
          <w:sz w:val="22"/>
          <w:szCs w:val="18"/>
        </w:rPr>
        <w:t>Live consumer endpoint:</w:t>
      </w:r>
      <w:bookmarkEnd w:id="14"/>
      <w:bookmarkEnd w:id="15"/>
      <w:bookmarkEnd w:id="16"/>
    </w:p>
    <w:p w14:paraId="14A3C40D" w14:textId="0563B652" w:rsidR="004721F0" w:rsidRDefault="00543DED" w:rsidP="004721F0">
      <w:hyperlink r:id="rId44" w:history="1">
        <w:r w:rsidRPr="003957E4">
          <w:rPr>
            <w:rStyle w:val="Hyperlink"/>
          </w:rPr>
          <w:t>https://api.transunion.co.za/consumer/consumerreport/</w:t>
        </w:r>
      </w:hyperlink>
    </w:p>
    <w:p w14:paraId="69A4D626" w14:textId="77777777" w:rsidR="004721F0" w:rsidRPr="001F6761" w:rsidRDefault="004721F0" w:rsidP="004721F0">
      <w:pPr>
        <w:rPr>
          <w:rFonts w:ascii="Arial" w:hAnsi="Arial" w:cs="Arial"/>
        </w:rPr>
      </w:pPr>
    </w:p>
    <w:p w14:paraId="73B86F2E" w14:textId="77777777" w:rsidR="004721F0" w:rsidRPr="001F6761" w:rsidRDefault="004721F0" w:rsidP="004721F0">
      <w:pPr>
        <w:pStyle w:val="Heading2"/>
        <w:spacing w:after="321"/>
        <w:ind w:left="-5"/>
        <w:rPr>
          <w:rFonts w:ascii="Arial" w:hAnsi="Arial" w:cs="Arial"/>
          <w:sz w:val="22"/>
          <w:szCs w:val="18"/>
        </w:rPr>
      </w:pPr>
      <w:bookmarkStart w:id="17" w:name="_Toc182309846"/>
      <w:bookmarkStart w:id="18" w:name="_Toc182311536"/>
      <w:bookmarkStart w:id="19" w:name="_Toc192084777"/>
      <w:r w:rsidRPr="001F6761">
        <w:rPr>
          <w:rFonts w:ascii="Arial" w:hAnsi="Arial" w:cs="Arial"/>
          <w:sz w:val="22"/>
          <w:szCs w:val="18"/>
        </w:rPr>
        <w:t>UAT authentication endpoint:</w:t>
      </w:r>
      <w:bookmarkEnd w:id="17"/>
      <w:bookmarkEnd w:id="18"/>
      <w:bookmarkEnd w:id="19"/>
    </w:p>
    <w:p w14:paraId="058E2FD3" w14:textId="77777777" w:rsidR="004721F0" w:rsidRPr="001F6761" w:rsidRDefault="004721F0" w:rsidP="004721F0">
      <w:pPr>
        <w:rPr>
          <w:rFonts w:ascii="Arial" w:hAnsi="Arial" w:cs="Arial"/>
        </w:rPr>
      </w:pPr>
      <w:hyperlink r:id="rId45" w:history="1">
        <w:r w:rsidRPr="001F6761">
          <w:rPr>
            <w:rStyle w:val="Hyperlink"/>
            <w:rFonts w:ascii="Arial" w:hAnsi="Arial" w:cs="Arial"/>
          </w:rPr>
          <w:t>https://testapi.transunion.co.za/auth/token</w:t>
        </w:r>
      </w:hyperlink>
    </w:p>
    <w:p w14:paraId="3ACD6BB9" w14:textId="77777777" w:rsidR="004721F0" w:rsidRPr="001F6761" w:rsidRDefault="004721F0" w:rsidP="004721F0">
      <w:pPr>
        <w:rPr>
          <w:rFonts w:ascii="Arial" w:hAnsi="Arial" w:cs="Arial"/>
        </w:rPr>
      </w:pPr>
    </w:p>
    <w:p w14:paraId="75AA6947" w14:textId="77777777" w:rsidR="004721F0" w:rsidRPr="001F6761" w:rsidRDefault="004721F0" w:rsidP="004721F0">
      <w:pPr>
        <w:pStyle w:val="Heading2"/>
        <w:spacing w:after="321"/>
        <w:ind w:left="-5"/>
        <w:rPr>
          <w:rFonts w:ascii="Arial" w:hAnsi="Arial" w:cs="Arial"/>
          <w:sz w:val="22"/>
          <w:szCs w:val="18"/>
        </w:rPr>
      </w:pPr>
      <w:bookmarkStart w:id="20" w:name="_Toc182309847"/>
      <w:bookmarkStart w:id="21" w:name="_Toc182311537"/>
      <w:bookmarkStart w:id="22" w:name="_Toc192084778"/>
      <w:r w:rsidRPr="001F6761">
        <w:rPr>
          <w:rFonts w:ascii="Arial" w:hAnsi="Arial" w:cs="Arial"/>
          <w:sz w:val="22"/>
          <w:szCs w:val="18"/>
        </w:rPr>
        <w:t>UAT consumer endpoint:</w:t>
      </w:r>
      <w:bookmarkEnd w:id="20"/>
      <w:bookmarkEnd w:id="21"/>
      <w:bookmarkEnd w:id="22"/>
    </w:p>
    <w:p w14:paraId="2595B72A" w14:textId="77777777" w:rsidR="004721F0" w:rsidRPr="001F6761" w:rsidRDefault="004721F0" w:rsidP="004721F0">
      <w:pPr>
        <w:rPr>
          <w:rFonts w:ascii="Arial" w:hAnsi="Arial" w:cs="Arial"/>
        </w:rPr>
      </w:pPr>
      <w:hyperlink r:id="rId46" w:history="1">
        <w:r w:rsidRPr="003957E4">
          <w:rPr>
            <w:rStyle w:val="Hyperlink"/>
          </w:rPr>
          <w:t>https://testapi.transunion.co.za/consumer/consumerreport/</w:t>
        </w:r>
      </w:hyperlink>
    </w:p>
    <w:p w14:paraId="69C979B2" w14:textId="77777777" w:rsidR="00F13AE8" w:rsidRDefault="00F13AE8">
      <w:bookmarkStart w:id="23" w:name="_Toc182311538"/>
    </w:p>
    <w:p w14:paraId="601F6CA6" w14:textId="77777777" w:rsidR="00F13AE8" w:rsidRDefault="00F13AE8"/>
    <w:p w14:paraId="7D3C6635" w14:textId="77777777" w:rsidR="00F13AE8" w:rsidRDefault="00F13AE8" w:rsidP="00F13AE8">
      <w:pPr>
        <w:pStyle w:val="Heading1"/>
      </w:pPr>
      <w:bookmarkStart w:id="24" w:name="_Toc192084779"/>
      <w:r w:rsidRPr="00F13AE8">
        <w:t>Authentication Process</w:t>
      </w:r>
      <w:bookmarkEnd w:id="24"/>
    </w:p>
    <w:p w14:paraId="089B555C" w14:textId="03DE444F" w:rsidR="00F13AE8" w:rsidRPr="00F13AE8" w:rsidRDefault="009D1F77" w:rsidP="00F13AE8">
      <w:pPr>
        <w:pStyle w:val="BodyText"/>
      </w:pPr>
      <w:r w:rsidRPr="009D1F77">
        <w:t>To access the TransUnion API, authenticate by sending a POST request to the authentication endpoint with your SubscriberCode and SecretKey to obtain an access token for subsequent API requests</w:t>
      </w:r>
      <w:r w:rsidR="00F13AE8" w:rsidRPr="00F13AE8">
        <w:t>.</w:t>
      </w:r>
    </w:p>
    <w:p w14:paraId="4A265BA6" w14:textId="77777777" w:rsidR="00F13AE8" w:rsidRPr="00F13AE8" w:rsidRDefault="00F13AE8" w:rsidP="00F13AE8">
      <w:pPr>
        <w:pStyle w:val="BodyText"/>
        <w:rPr>
          <w:b/>
          <w:bCs/>
        </w:rPr>
      </w:pPr>
      <w:r w:rsidRPr="00F13AE8">
        <w:rPr>
          <w:b/>
          <w:bCs/>
        </w:rPr>
        <w:t>Endpoint</w:t>
      </w:r>
    </w:p>
    <w:p w14:paraId="3C96D61B" w14:textId="77777777" w:rsidR="00F13AE8" w:rsidRPr="00F13AE8" w:rsidRDefault="00F13AE8" w:rsidP="00F13AE8">
      <w:pPr>
        <w:pStyle w:val="BodyText"/>
        <w:numPr>
          <w:ilvl w:val="0"/>
          <w:numId w:val="33"/>
        </w:numPr>
      </w:pPr>
      <w:r w:rsidRPr="00F13AE8">
        <w:rPr>
          <w:b/>
          <w:bCs/>
        </w:rPr>
        <w:t>URL</w:t>
      </w:r>
      <w:r w:rsidRPr="00F13AE8">
        <w:t>: https://api.transunion.co.za/auth/token</w:t>
      </w:r>
    </w:p>
    <w:p w14:paraId="01A0ABBE" w14:textId="77777777" w:rsidR="00F13AE8" w:rsidRPr="00F13AE8" w:rsidRDefault="00F13AE8" w:rsidP="00F13AE8">
      <w:pPr>
        <w:pStyle w:val="BodyText"/>
        <w:numPr>
          <w:ilvl w:val="0"/>
          <w:numId w:val="33"/>
        </w:numPr>
      </w:pPr>
      <w:r w:rsidRPr="00F13AE8">
        <w:rPr>
          <w:b/>
          <w:bCs/>
        </w:rPr>
        <w:t>Method</w:t>
      </w:r>
      <w:r w:rsidRPr="00F13AE8">
        <w:t>: POST</w:t>
      </w:r>
    </w:p>
    <w:p w14:paraId="0BE95B03" w14:textId="77777777" w:rsidR="00F13AE8" w:rsidRPr="00F13AE8" w:rsidRDefault="00F13AE8" w:rsidP="00F13AE8">
      <w:pPr>
        <w:pStyle w:val="BodyText"/>
        <w:rPr>
          <w:b/>
          <w:bCs/>
        </w:rPr>
      </w:pPr>
      <w:r w:rsidRPr="00F13AE8">
        <w:rPr>
          <w:b/>
          <w:bCs/>
        </w:rPr>
        <w:t>Headers</w:t>
      </w:r>
    </w:p>
    <w:p w14:paraId="12554468" w14:textId="77777777" w:rsidR="00F13AE8" w:rsidRPr="00F13AE8" w:rsidRDefault="00F13AE8" w:rsidP="00F13AE8">
      <w:pPr>
        <w:pStyle w:val="BodyText"/>
        <w:numPr>
          <w:ilvl w:val="0"/>
          <w:numId w:val="34"/>
        </w:numPr>
      </w:pPr>
      <w:r w:rsidRPr="00F13AE8">
        <w:t>Content-Type: application/json</w:t>
      </w:r>
    </w:p>
    <w:p w14:paraId="6C2DFF3D" w14:textId="77777777" w:rsidR="00F13AE8" w:rsidRPr="00F13AE8" w:rsidRDefault="00F13AE8" w:rsidP="00F13AE8">
      <w:pPr>
        <w:pStyle w:val="BodyText"/>
        <w:rPr>
          <w:b/>
          <w:bCs/>
        </w:rPr>
      </w:pPr>
      <w:r w:rsidRPr="00F13AE8">
        <w:rPr>
          <w:b/>
          <w:bCs/>
        </w:rPr>
        <w:t>Request Body</w:t>
      </w:r>
    </w:p>
    <w:p w14:paraId="3BA5CB39" w14:textId="77777777" w:rsidR="00F13AE8" w:rsidRPr="00F13AE8" w:rsidRDefault="00F13AE8" w:rsidP="00F13AE8">
      <w:pPr>
        <w:pStyle w:val="BodyText"/>
      </w:pPr>
      <w:r w:rsidRPr="00F13AE8">
        <w:t>The request body should be in JSON format and include the following parameters:</w:t>
      </w:r>
    </w:p>
    <w:p w14:paraId="627215E8" w14:textId="77777777" w:rsidR="00F13AE8" w:rsidRPr="00F13AE8" w:rsidRDefault="00F13AE8" w:rsidP="00F13AE8">
      <w:pPr>
        <w:pStyle w:val="BodyText"/>
        <w:numPr>
          <w:ilvl w:val="0"/>
          <w:numId w:val="35"/>
        </w:numPr>
      </w:pPr>
      <w:r w:rsidRPr="00F13AE8">
        <w:t>SubscriberCode: Your unique subscriber code provided by TransUnion.</w:t>
      </w:r>
    </w:p>
    <w:p w14:paraId="4DBF5B11" w14:textId="77777777" w:rsidR="00F13AE8" w:rsidRDefault="00F13AE8" w:rsidP="00F13AE8">
      <w:pPr>
        <w:pStyle w:val="BodyText"/>
        <w:numPr>
          <w:ilvl w:val="0"/>
          <w:numId w:val="35"/>
        </w:numPr>
      </w:pPr>
      <w:r w:rsidRPr="00F13AE8">
        <w:t>SecretKey: Your secret key associated with the subscriber code.</w:t>
      </w:r>
    </w:p>
    <w:p w14:paraId="72ADA6C8" w14:textId="77777777" w:rsidR="00D2600E" w:rsidRPr="00F13AE8" w:rsidRDefault="00D2600E" w:rsidP="00D2600E">
      <w:pPr>
        <w:pStyle w:val="BodyText"/>
      </w:pPr>
    </w:p>
    <w:p w14:paraId="411589B2" w14:textId="77777777" w:rsidR="00F13AE8" w:rsidRPr="00F13AE8" w:rsidRDefault="00F13AE8" w:rsidP="00F13AE8">
      <w:pPr>
        <w:pStyle w:val="BodyText"/>
      </w:pPr>
      <w:r w:rsidRPr="00F13AE8">
        <w:lastRenderedPageBreak/>
        <w:t>Example:</w:t>
      </w:r>
    </w:p>
    <w:p w14:paraId="7250486E" w14:textId="77777777" w:rsidR="00F13AE8" w:rsidRPr="00F13AE8" w:rsidRDefault="00F13AE8" w:rsidP="00F13AE8">
      <w:pPr>
        <w:pStyle w:val="BodyText"/>
      </w:pPr>
      <w:r w:rsidRPr="00F13AE8">
        <w:t>{</w:t>
      </w:r>
    </w:p>
    <w:p w14:paraId="0CF78AD7" w14:textId="77777777" w:rsidR="00F13AE8" w:rsidRPr="00F13AE8" w:rsidRDefault="00F13AE8" w:rsidP="00F13AE8">
      <w:pPr>
        <w:pStyle w:val="BodyText"/>
      </w:pPr>
      <w:r w:rsidRPr="00F13AE8">
        <w:t xml:space="preserve">   "SubscriberCode": "YourSubscriberCode",</w:t>
      </w:r>
    </w:p>
    <w:p w14:paraId="0F961CB8" w14:textId="77777777" w:rsidR="00F13AE8" w:rsidRPr="00F13AE8" w:rsidRDefault="00F13AE8" w:rsidP="00F13AE8">
      <w:pPr>
        <w:pStyle w:val="BodyText"/>
      </w:pPr>
      <w:r w:rsidRPr="00F13AE8">
        <w:t xml:space="preserve">   "SecretKey": "YourSecretKey"</w:t>
      </w:r>
    </w:p>
    <w:p w14:paraId="0CD884AE" w14:textId="77777777" w:rsidR="00F13AE8" w:rsidRPr="00F13AE8" w:rsidRDefault="00F13AE8" w:rsidP="00F13AE8">
      <w:pPr>
        <w:pStyle w:val="BodyText"/>
      </w:pPr>
      <w:r w:rsidRPr="00F13AE8">
        <w:t>}</w:t>
      </w:r>
    </w:p>
    <w:p w14:paraId="6966C5C6" w14:textId="77777777" w:rsidR="00F13AE8" w:rsidRPr="00F13AE8" w:rsidRDefault="00F13AE8" w:rsidP="00F13AE8">
      <w:pPr>
        <w:pStyle w:val="BodyText"/>
        <w:rPr>
          <w:b/>
          <w:bCs/>
        </w:rPr>
      </w:pPr>
      <w:r w:rsidRPr="00F13AE8">
        <w:rPr>
          <w:b/>
          <w:bCs/>
        </w:rPr>
        <w:t>Response</w:t>
      </w:r>
    </w:p>
    <w:p w14:paraId="26BE3079" w14:textId="77777777" w:rsidR="00F13AE8" w:rsidRPr="00F13AE8" w:rsidRDefault="00F13AE8" w:rsidP="00F13AE8">
      <w:pPr>
        <w:pStyle w:val="BodyText"/>
      </w:pPr>
      <w:r w:rsidRPr="00F13AE8">
        <w:t>Upon successful authentication, the API will return a JSON response containing the access token, token type, and expiration time. This token must be included in the Authorization header for all subsequent API requests.</w:t>
      </w:r>
    </w:p>
    <w:p w14:paraId="695648E1" w14:textId="77777777" w:rsidR="00F13AE8" w:rsidRPr="00F13AE8" w:rsidRDefault="00F13AE8" w:rsidP="00F13AE8">
      <w:pPr>
        <w:pStyle w:val="BodyText"/>
      </w:pPr>
      <w:r w:rsidRPr="00F13AE8">
        <w:t>Example Response:</w:t>
      </w:r>
    </w:p>
    <w:p w14:paraId="2E36BF0C" w14:textId="77777777" w:rsidR="00F13AE8" w:rsidRPr="00F13AE8" w:rsidRDefault="00F13AE8" w:rsidP="00F13AE8">
      <w:pPr>
        <w:pStyle w:val="BodyText"/>
      </w:pPr>
      <w:r w:rsidRPr="00F13AE8">
        <w:t>{</w:t>
      </w:r>
    </w:p>
    <w:p w14:paraId="054C0B00" w14:textId="77777777" w:rsidR="00F13AE8" w:rsidRPr="00F13AE8" w:rsidRDefault="00F13AE8" w:rsidP="00F13AE8">
      <w:pPr>
        <w:pStyle w:val="BodyText"/>
      </w:pPr>
      <w:r w:rsidRPr="00F13AE8">
        <w:t xml:space="preserve">   "access_token": "your_access_token",</w:t>
      </w:r>
    </w:p>
    <w:p w14:paraId="514EB818" w14:textId="77777777" w:rsidR="00F13AE8" w:rsidRPr="00F13AE8" w:rsidRDefault="00F13AE8" w:rsidP="00F13AE8">
      <w:pPr>
        <w:pStyle w:val="BodyText"/>
      </w:pPr>
      <w:r w:rsidRPr="00F13AE8">
        <w:t xml:space="preserve">   "token_type": "Bearer",</w:t>
      </w:r>
    </w:p>
    <w:p w14:paraId="53F95A4B" w14:textId="77777777" w:rsidR="00F13AE8" w:rsidRPr="00F13AE8" w:rsidRDefault="00F13AE8" w:rsidP="00F13AE8">
      <w:pPr>
        <w:pStyle w:val="BodyText"/>
      </w:pPr>
      <w:r w:rsidRPr="00F13AE8">
        <w:t xml:space="preserve">   "expires_in": 3600</w:t>
      </w:r>
    </w:p>
    <w:p w14:paraId="2009C677" w14:textId="77777777" w:rsidR="00F13AE8" w:rsidRPr="00F13AE8" w:rsidRDefault="00F13AE8" w:rsidP="00F13AE8">
      <w:pPr>
        <w:pStyle w:val="BodyText"/>
      </w:pPr>
      <w:r w:rsidRPr="00F13AE8">
        <w:t>}</w:t>
      </w:r>
    </w:p>
    <w:p w14:paraId="320F8731" w14:textId="77777777" w:rsidR="00F13AE8" w:rsidRPr="00F13AE8" w:rsidRDefault="00F13AE8" w:rsidP="00F13AE8">
      <w:pPr>
        <w:pStyle w:val="BodyText"/>
        <w:rPr>
          <w:b/>
          <w:bCs/>
        </w:rPr>
      </w:pPr>
      <w:r w:rsidRPr="00F13AE8">
        <w:rPr>
          <w:b/>
          <w:bCs/>
        </w:rPr>
        <w:t>Example Request</w:t>
      </w:r>
    </w:p>
    <w:p w14:paraId="18C232FA" w14:textId="77777777" w:rsidR="00F13AE8" w:rsidRPr="00F13AE8" w:rsidRDefault="00F13AE8" w:rsidP="00F13AE8">
      <w:pPr>
        <w:pStyle w:val="BodyText"/>
      </w:pPr>
      <w:r w:rsidRPr="00F13AE8">
        <w:t>Here is an example of how to make the authentication request:</w:t>
      </w:r>
    </w:p>
    <w:p w14:paraId="6D2A61EE" w14:textId="77777777" w:rsidR="00F13AE8" w:rsidRPr="00F13AE8" w:rsidRDefault="00F13AE8" w:rsidP="00F13AE8">
      <w:pPr>
        <w:pStyle w:val="BodyText"/>
      </w:pPr>
      <w:r w:rsidRPr="00F13AE8">
        <w:t>POST /auth/token HTTP/1.1</w:t>
      </w:r>
    </w:p>
    <w:p w14:paraId="0DFBE1BF" w14:textId="77777777" w:rsidR="00F13AE8" w:rsidRPr="00F13AE8" w:rsidRDefault="00F13AE8" w:rsidP="00F13AE8">
      <w:pPr>
        <w:pStyle w:val="BodyText"/>
      </w:pPr>
      <w:r w:rsidRPr="00F13AE8">
        <w:t>Host: api.transunion.co.za</w:t>
      </w:r>
    </w:p>
    <w:p w14:paraId="6CC145FC" w14:textId="15E80C9D" w:rsidR="00F13AE8" w:rsidRPr="00F13AE8" w:rsidRDefault="00F13AE8" w:rsidP="00F13AE8">
      <w:pPr>
        <w:pStyle w:val="BodyText"/>
      </w:pPr>
      <w:r w:rsidRPr="00F13AE8">
        <w:t>Content-Type: application/json</w:t>
      </w:r>
    </w:p>
    <w:p w14:paraId="4DA6D1E7" w14:textId="77777777" w:rsidR="00F13AE8" w:rsidRPr="00F13AE8" w:rsidRDefault="00F13AE8" w:rsidP="00F13AE8">
      <w:pPr>
        <w:pStyle w:val="BodyText"/>
      </w:pPr>
      <w:r w:rsidRPr="00F13AE8">
        <w:t>{</w:t>
      </w:r>
    </w:p>
    <w:p w14:paraId="13CF606A" w14:textId="77777777" w:rsidR="00F13AE8" w:rsidRPr="00F13AE8" w:rsidRDefault="00F13AE8" w:rsidP="00F13AE8">
      <w:pPr>
        <w:pStyle w:val="BodyText"/>
      </w:pPr>
      <w:r w:rsidRPr="00F13AE8">
        <w:t xml:space="preserve">   "SubscriberCode": "72060",</w:t>
      </w:r>
    </w:p>
    <w:p w14:paraId="15B27FA7" w14:textId="77777777" w:rsidR="00F13AE8" w:rsidRPr="00F13AE8" w:rsidRDefault="00F13AE8" w:rsidP="00F13AE8">
      <w:pPr>
        <w:pStyle w:val="BodyText"/>
      </w:pPr>
      <w:r w:rsidRPr="00F13AE8">
        <w:t xml:space="preserve">   "SecretKey": "RXe3gKsNG7geIJPqZAaCbfJimtm1QYQ62323"</w:t>
      </w:r>
    </w:p>
    <w:p w14:paraId="7BD7E588" w14:textId="77777777" w:rsidR="00F13AE8" w:rsidRPr="00F13AE8" w:rsidRDefault="00F13AE8" w:rsidP="00F13AE8">
      <w:pPr>
        <w:pStyle w:val="BodyText"/>
      </w:pPr>
      <w:r w:rsidRPr="00F13AE8">
        <w:t>}</w:t>
      </w:r>
    </w:p>
    <w:p w14:paraId="248D97A1" w14:textId="77777777" w:rsidR="00F13AE8" w:rsidRPr="00F13AE8" w:rsidRDefault="00F13AE8" w:rsidP="00F13AE8">
      <w:pPr>
        <w:pStyle w:val="BodyText"/>
        <w:rPr>
          <w:b/>
          <w:bCs/>
        </w:rPr>
      </w:pPr>
      <w:r w:rsidRPr="00F13AE8">
        <w:rPr>
          <w:b/>
          <w:bCs/>
        </w:rPr>
        <w:t>Example Response</w:t>
      </w:r>
    </w:p>
    <w:p w14:paraId="66FED3D4" w14:textId="77777777" w:rsidR="00F13AE8" w:rsidRPr="00F13AE8" w:rsidRDefault="00F13AE8" w:rsidP="00F13AE8">
      <w:pPr>
        <w:pStyle w:val="BodyText"/>
      </w:pPr>
      <w:r w:rsidRPr="00F13AE8">
        <w:t>The response will look like this:</w:t>
      </w:r>
    </w:p>
    <w:p w14:paraId="59114BC6" w14:textId="77777777" w:rsidR="00F13AE8" w:rsidRPr="00F13AE8" w:rsidRDefault="00F13AE8" w:rsidP="00F13AE8">
      <w:pPr>
        <w:pStyle w:val="BodyText"/>
      </w:pPr>
      <w:r w:rsidRPr="00F13AE8">
        <w:t>{</w:t>
      </w:r>
    </w:p>
    <w:p w14:paraId="0794CA04" w14:textId="77777777" w:rsidR="00F13AE8" w:rsidRPr="00F13AE8" w:rsidRDefault="00F13AE8" w:rsidP="00F13AE8">
      <w:pPr>
        <w:pStyle w:val="BodyText"/>
      </w:pPr>
      <w:r w:rsidRPr="00F13AE8">
        <w:t xml:space="preserve">   "access_token": "your_access_token",</w:t>
      </w:r>
    </w:p>
    <w:p w14:paraId="7216C22F" w14:textId="77777777" w:rsidR="00F13AE8" w:rsidRPr="00F13AE8" w:rsidRDefault="00F13AE8" w:rsidP="00F13AE8">
      <w:pPr>
        <w:pStyle w:val="BodyText"/>
      </w:pPr>
      <w:r w:rsidRPr="00F13AE8">
        <w:lastRenderedPageBreak/>
        <w:t xml:space="preserve">   "token_type": "Bearer",</w:t>
      </w:r>
    </w:p>
    <w:p w14:paraId="6E2470E5" w14:textId="77777777" w:rsidR="00F13AE8" w:rsidRPr="00F13AE8" w:rsidRDefault="00F13AE8" w:rsidP="00F13AE8">
      <w:pPr>
        <w:pStyle w:val="BodyText"/>
      </w:pPr>
      <w:r w:rsidRPr="00F13AE8">
        <w:t xml:space="preserve">   "expires_in": 3600</w:t>
      </w:r>
    </w:p>
    <w:p w14:paraId="070BE9B8" w14:textId="77777777" w:rsidR="00F13AE8" w:rsidRPr="00F13AE8" w:rsidRDefault="00F13AE8" w:rsidP="00F13AE8">
      <w:pPr>
        <w:pStyle w:val="BodyText"/>
      </w:pPr>
      <w:r w:rsidRPr="00F13AE8">
        <w:t>}</w:t>
      </w:r>
    </w:p>
    <w:p w14:paraId="6F11FA4D" w14:textId="77777777" w:rsidR="00F13AE8" w:rsidRPr="00F13AE8" w:rsidRDefault="00F13AE8" w:rsidP="00F13AE8">
      <w:pPr>
        <w:pStyle w:val="BodyText"/>
        <w:rPr>
          <w:b/>
          <w:bCs/>
        </w:rPr>
      </w:pPr>
      <w:r w:rsidRPr="00F13AE8">
        <w:rPr>
          <w:b/>
          <w:bCs/>
        </w:rPr>
        <w:t>Usage Notes</w:t>
      </w:r>
    </w:p>
    <w:p w14:paraId="1FBC6099" w14:textId="70B5462D" w:rsidR="00F13AE8" w:rsidRPr="00F13AE8" w:rsidRDefault="00F13AE8" w:rsidP="00F13AE8">
      <w:pPr>
        <w:pStyle w:val="BodyText"/>
        <w:numPr>
          <w:ilvl w:val="0"/>
          <w:numId w:val="36"/>
        </w:numPr>
      </w:pPr>
      <w:r w:rsidRPr="00F13AE8">
        <w:rPr>
          <w:b/>
          <w:bCs/>
        </w:rPr>
        <w:t>Security</w:t>
      </w:r>
      <w:r w:rsidRPr="00F13AE8">
        <w:t xml:space="preserve">: </w:t>
      </w:r>
      <w:r w:rsidR="000A4F81">
        <w:t>Clients should e</w:t>
      </w:r>
      <w:r w:rsidRPr="00F13AE8">
        <w:t xml:space="preserve">nsure that </w:t>
      </w:r>
      <w:r w:rsidR="000A4F81">
        <w:t xml:space="preserve">the </w:t>
      </w:r>
      <w:r w:rsidRPr="00F13AE8">
        <w:t>SubscriberCode and SecretKey are kept secure.</w:t>
      </w:r>
    </w:p>
    <w:p w14:paraId="18D2948B" w14:textId="77777777" w:rsidR="00F13AE8" w:rsidRPr="00F13AE8" w:rsidRDefault="00F13AE8" w:rsidP="00F13AE8">
      <w:pPr>
        <w:pStyle w:val="BodyText"/>
        <w:numPr>
          <w:ilvl w:val="0"/>
          <w:numId w:val="36"/>
        </w:numPr>
      </w:pPr>
      <w:r w:rsidRPr="00F13AE8">
        <w:rPr>
          <w:b/>
          <w:bCs/>
        </w:rPr>
        <w:t>Token Expiry</w:t>
      </w:r>
      <w:r w:rsidRPr="00F13AE8">
        <w:t>: The access_token is valid for a limited time (e.g., 3600 seconds). You will need to re-authenticate to obtain a new token once it expires.</w:t>
      </w:r>
    </w:p>
    <w:p w14:paraId="7E126790" w14:textId="44CB1487" w:rsidR="00F13AE8" w:rsidRDefault="00F13AE8" w:rsidP="00F13AE8">
      <w:pPr>
        <w:pStyle w:val="BodyText"/>
        <w:numPr>
          <w:ilvl w:val="0"/>
          <w:numId w:val="36"/>
        </w:numPr>
      </w:pPr>
      <w:r w:rsidRPr="00F13AE8">
        <w:rPr>
          <w:b/>
          <w:bCs/>
        </w:rPr>
        <w:t>Authorization Header</w:t>
      </w:r>
      <w:r w:rsidRPr="00F13AE8">
        <w:t>: Include the access_token in the Authorization header for all subsequent API requests.</w:t>
      </w:r>
    </w:p>
    <w:p w14:paraId="7FCDD01C" w14:textId="77777777" w:rsidR="001845B2" w:rsidRDefault="001845B2" w:rsidP="001845B2">
      <w:pPr>
        <w:pStyle w:val="BodyText"/>
      </w:pPr>
    </w:p>
    <w:p w14:paraId="7F55F05A" w14:textId="77777777" w:rsidR="001845B2" w:rsidRDefault="001845B2" w:rsidP="001845B2">
      <w:pPr>
        <w:pStyle w:val="Heading1"/>
      </w:pPr>
      <w:bookmarkStart w:id="25" w:name="_Toc192084780"/>
      <w:r w:rsidRPr="001845B2">
        <w:t>Rate Limiting</w:t>
      </w:r>
      <w:bookmarkEnd w:id="25"/>
    </w:p>
    <w:p w14:paraId="7A388F22" w14:textId="6E5CB170" w:rsidR="001845B2" w:rsidRPr="001845B2" w:rsidRDefault="006E201F" w:rsidP="001845B2">
      <w:pPr>
        <w:pStyle w:val="BodyText"/>
      </w:pPr>
      <w:r w:rsidRPr="006E201F">
        <w:t xml:space="preserve">Rate limiting is a technique used to control the amount of incoming or outgoing traffic to or from </w:t>
      </w:r>
      <w:r>
        <w:t>a</w:t>
      </w:r>
      <w:r w:rsidR="009D1F77">
        <w:t>n</w:t>
      </w:r>
      <w:r w:rsidRPr="006E201F">
        <w:t xml:space="preserve"> API. It helps ensure that resources are not overwhelmed by too many requests in a short period of time, which can lead to performance degradation or service outages</w:t>
      </w:r>
      <w:r w:rsidR="001845B2" w:rsidRPr="001845B2">
        <w:t>.</w:t>
      </w:r>
    </w:p>
    <w:p w14:paraId="66D80AA7" w14:textId="77777777" w:rsidR="001845B2" w:rsidRPr="001845B2" w:rsidRDefault="001845B2" w:rsidP="001845B2">
      <w:pPr>
        <w:pStyle w:val="BodyText"/>
        <w:rPr>
          <w:b/>
          <w:bCs/>
        </w:rPr>
      </w:pPr>
      <w:r w:rsidRPr="001845B2">
        <w:rPr>
          <w:b/>
          <w:bCs/>
        </w:rPr>
        <w:t>Purpose of Rate Limiting</w:t>
      </w:r>
    </w:p>
    <w:p w14:paraId="091D99E3" w14:textId="7E738B5A" w:rsidR="001845B2" w:rsidRPr="001845B2" w:rsidRDefault="001845B2" w:rsidP="001845B2">
      <w:pPr>
        <w:pStyle w:val="BodyText"/>
        <w:numPr>
          <w:ilvl w:val="0"/>
          <w:numId w:val="37"/>
        </w:numPr>
      </w:pPr>
      <w:r w:rsidRPr="001845B2">
        <w:rPr>
          <w:b/>
          <w:bCs/>
        </w:rPr>
        <w:t>Protecting Resources</w:t>
      </w:r>
      <w:r w:rsidRPr="001845B2">
        <w:t xml:space="preserve">: Prevents single user or application </w:t>
      </w:r>
      <w:r w:rsidR="006E201F">
        <w:t>to consume</w:t>
      </w:r>
      <w:r w:rsidRPr="001845B2">
        <w:t xml:space="preserve"> too many resources, which could degrade the experience for others or cause the API to become unavailable.</w:t>
      </w:r>
    </w:p>
    <w:p w14:paraId="4FA55E8C" w14:textId="77777777" w:rsidR="001845B2" w:rsidRPr="001845B2" w:rsidRDefault="001845B2" w:rsidP="001845B2">
      <w:pPr>
        <w:pStyle w:val="BodyText"/>
        <w:numPr>
          <w:ilvl w:val="0"/>
          <w:numId w:val="37"/>
        </w:numPr>
      </w:pPr>
      <w:r w:rsidRPr="001845B2">
        <w:rPr>
          <w:b/>
          <w:bCs/>
        </w:rPr>
        <w:t>Controlling Data Flow</w:t>
      </w:r>
      <w:r w:rsidRPr="001845B2">
        <w:t>: Manages the flow of data to ensure consistent and reliable delivery, especially under heavy load.</w:t>
      </w:r>
    </w:p>
    <w:p w14:paraId="3FDE1767" w14:textId="5BFC95A7" w:rsidR="001845B2" w:rsidRPr="001845B2" w:rsidRDefault="001845B2" w:rsidP="001845B2">
      <w:pPr>
        <w:pStyle w:val="BodyText"/>
        <w:numPr>
          <w:ilvl w:val="0"/>
          <w:numId w:val="37"/>
        </w:numPr>
      </w:pPr>
      <w:r w:rsidRPr="001845B2">
        <w:rPr>
          <w:b/>
          <w:bCs/>
        </w:rPr>
        <w:t>User Access Management</w:t>
      </w:r>
      <w:r w:rsidRPr="001845B2">
        <w:t xml:space="preserve">: Allows different rate limits for different user </w:t>
      </w:r>
      <w:r w:rsidR="006E201F">
        <w:t xml:space="preserve">based on </w:t>
      </w:r>
      <w:r w:rsidRPr="001845B2">
        <w:t>tiers, ensuring premium users get higher limits compared to user</w:t>
      </w:r>
      <w:r w:rsidR="00D94224">
        <w:t>s</w:t>
      </w:r>
      <w:r w:rsidR="006E201F">
        <w:t xml:space="preserve"> </w:t>
      </w:r>
      <w:r w:rsidR="00D94224">
        <w:t>in</w:t>
      </w:r>
      <w:r w:rsidR="006E201F">
        <w:t xml:space="preserve"> lower tiers.</w:t>
      </w:r>
    </w:p>
    <w:p w14:paraId="4634A3F5" w14:textId="77777777" w:rsidR="001845B2" w:rsidRPr="001845B2" w:rsidRDefault="001845B2" w:rsidP="001845B2">
      <w:pPr>
        <w:pStyle w:val="BodyText"/>
        <w:numPr>
          <w:ilvl w:val="0"/>
          <w:numId w:val="37"/>
        </w:numPr>
      </w:pPr>
      <w:r w:rsidRPr="001845B2">
        <w:rPr>
          <w:b/>
          <w:bCs/>
        </w:rPr>
        <w:t>Security</w:t>
      </w:r>
      <w:r w:rsidRPr="001845B2">
        <w:t>: Protects against Denial of Service (DoS) and Distributed Denial of Service (DDoS) attacks by limiting the number of requests.</w:t>
      </w:r>
    </w:p>
    <w:p w14:paraId="6C82CA2A" w14:textId="77777777" w:rsidR="001845B2" w:rsidRPr="001845B2" w:rsidRDefault="001845B2" w:rsidP="001845B2">
      <w:pPr>
        <w:pStyle w:val="BodyText"/>
        <w:rPr>
          <w:b/>
          <w:bCs/>
        </w:rPr>
      </w:pPr>
      <w:r w:rsidRPr="001845B2">
        <w:rPr>
          <w:b/>
          <w:bCs/>
        </w:rPr>
        <w:t>Implementation of Rate Limiting</w:t>
      </w:r>
    </w:p>
    <w:p w14:paraId="5DDDD3D4" w14:textId="77777777" w:rsidR="00C81875" w:rsidRDefault="00C81875" w:rsidP="001845B2">
      <w:pPr>
        <w:pStyle w:val="BodyText"/>
      </w:pPr>
      <w:r w:rsidRPr="00C81875">
        <w:t>Limit the rate at which calls are made on a per-client or per-caller basis.</w:t>
      </w:r>
    </w:p>
    <w:p w14:paraId="07CEB60F" w14:textId="77777777" w:rsidR="00C81875" w:rsidRDefault="00C81875" w:rsidP="001845B2">
      <w:pPr>
        <w:pStyle w:val="BodyText"/>
        <w:rPr>
          <w:b/>
          <w:bCs/>
        </w:rPr>
      </w:pPr>
    </w:p>
    <w:p w14:paraId="344BBB93" w14:textId="77777777" w:rsidR="00C81875" w:rsidRDefault="00C81875" w:rsidP="001845B2">
      <w:pPr>
        <w:pStyle w:val="BodyText"/>
        <w:rPr>
          <w:b/>
          <w:bCs/>
        </w:rPr>
      </w:pPr>
    </w:p>
    <w:p w14:paraId="107E8E0B" w14:textId="77777777" w:rsidR="00C81875" w:rsidRDefault="00C81875" w:rsidP="001845B2">
      <w:pPr>
        <w:pStyle w:val="BodyText"/>
        <w:rPr>
          <w:b/>
          <w:bCs/>
        </w:rPr>
      </w:pPr>
    </w:p>
    <w:p w14:paraId="1E9F6A28" w14:textId="77777777" w:rsidR="00C81875" w:rsidRDefault="00C81875" w:rsidP="001845B2">
      <w:pPr>
        <w:pStyle w:val="BodyText"/>
        <w:rPr>
          <w:b/>
          <w:bCs/>
        </w:rPr>
      </w:pPr>
    </w:p>
    <w:p w14:paraId="760CB3ED" w14:textId="5FFA7A8F" w:rsidR="001845B2" w:rsidRPr="001845B2" w:rsidRDefault="001845B2" w:rsidP="001845B2">
      <w:pPr>
        <w:pStyle w:val="BodyText"/>
        <w:rPr>
          <w:b/>
          <w:bCs/>
        </w:rPr>
      </w:pPr>
      <w:r w:rsidRPr="001845B2">
        <w:rPr>
          <w:b/>
          <w:bCs/>
        </w:rPr>
        <w:lastRenderedPageBreak/>
        <w:t xml:space="preserve">Best Practices for </w:t>
      </w:r>
      <w:r w:rsidR="009D1F77">
        <w:rPr>
          <w:b/>
          <w:bCs/>
        </w:rPr>
        <w:t xml:space="preserve">clients to transact within </w:t>
      </w:r>
      <w:r w:rsidR="00C81875">
        <w:rPr>
          <w:b/>
          <w:bCs/>
        </w:rPr>
        <w:t>the limit</w:t>
      </w:r>
    </w:p>
    <w:p w14:paraId="605F86BA" w14:textId="77777777" w:rsidR="001845B2" w:rsidRPr="001845B2" w:rsidRDefault="001845B2" w:rsidP="001845B2">
      <w:pPr>
        <w:pStyle w:val="BodyText"/>
        <w:numPr>
          <w:ilvl w:val="0"/>
          <w:numId w:val="40"/>
        </w:numPr>
      </w:pPr>
      <w:r w:rsidRPr="001845B2">
        <w:rPr>
          <w:b/>
          <w:bCs/>
        </w:rPr>
        <w:t>Use Caching</w:t>
      </w:r>
      <w:r w:rsidRPr="001845B2">
        <w:t>: Implement caching to reduce the number of requests to the API.</w:t>
      </w:r>
    </w:p>
    <w:p w14:paraId="4BC082AF" w14:textId="77777777" w:rsidR="001845B2" w:rsidRPr="001845B2" w:rsidRDefault="001845B2" w:rsidP="001845B2">
      <w:pPr>
        <w:pStyle w:val="BodyText"/>
        <w:numPr>
          <w:ilvl w:val="0"/>
          <w:numId w:val="40"/>
        </w:numPr>
      </w:pPr>
      <w:r w:rsidRPr="001845B2">
        <w:rPr>
          <w:b/>
          <w:bCs/>
        </w:rPr>
        <w:t>Optimize Requests</w:t>
      </w:r>
      <w:r w:rsidRPr="001845B2">
        <w:t>: Combine multiple requests into a single request where possible.</w:t>
      </w:r>
    </w:p>
    <w:p w14:paraId="336249BE" w14:textId="77777777" w:rsidR="001845B2" w:rsidRPr="001845B2" w:rsidRDefault="001845B2" w:rsidP="001845B2">
      <w:pPr>
        <w:pStyle w:val="BodyText"/>
        <w:numPr>
          <w:ilvl w:val="0"/>
          <w:numId w:val="40"/>
        </w:numPr>
      </w:pPr>
      <w:r w:rsidRPr="001845B2">
        <w:rPr>
          <w:b/>
          <w:bCs/>
        </w:rPr>
        <w:t>Monitor Usage</w:t>
      </w:r>
      <w:r w:rsidRPr="001845B2">
        <w:t>: Regularly monitor API usage to identify and address any issues with rate limits.</w:t>
      </w:r>
    </w:p>
    <w:p w14:paraId="5CB3D384" w14:textId="77777777" w:rsidR="001845B2" w:rsidRDefault="001845B2" w:rsidP="001845B2">
      <w:pPr>
        <w:pStyle w:val="BodyText"/>
        <w:numPr>
          <w:ilvl w:val="0"/>
          <w:numId w:val="40"/>
        </w:numPr>
      </w:pPr>
      <w:r w:rsidRPr="001845B2">
        <w:rPr>
          <w:b/>
          <w:bCs/>
        </w:rPr>
        <w:t>Provide Clear Documentation</w:t>
      </w:r>
      <w:r w:rsidRPr="001845B2">
        <w:t>: Ensure that the rate limits and error handling procedures are clearly documented for developers.</w:t>
      </w:r>
    </w:p>
    <w:p w14:paraId="0A695898" w14:textId="24358ACB" w:rsidR="001845B2" w:rsidRPr="001845B2" w:rsidRDefault="001845B2" w:rsidP="001845B2">
      <w:pPr>
        <w:pStyle w:val="BodyText"/>
        <w:rPr>
          <w:rFonts w:asciiTheme="majorHAnsi" w:hAnsiTheme="majorHAnsi"/>
          <w:b/>
          <w:color w:val="00A6CA" w:themeColor="accent1"/>
          <w:spacing w:val="-5"/>
          <w:sz w:val="34"/>
          <w:szCs w:val="72"/>
        </w:rPr>
      </w:pPr>
      <w:r w:rsidRPr="001845B2">
        <w:rPr>
          <w:rFonts w:asciiTheme="majorHAnsi" w:hAnsiTheme="majorHAnsi"/>
          <w:b/>
          <w:color w:val="00A6CA" w:themeColor="accent1"/>
          <w:spacing w:val="-5"/>
          <w:sz w:val="34"/>
          <w:szCs w:val="72"/>
        </w:rPr>
        <w:t>URI Versioning</w:t>
      </w:r>
    </w:p>
    <w:p w14:paraId="6AF369CD" w14:textId="2F5AE79B" w:rsidR="001845B2" w:rsidRPr="001845B2" w:rsidRDefault="001845B2" w:rsidP="001845B2">
      <w:pPr>
        <w:pStyle w:val="BodyText"/>
      </w:pPr>
      <w:r w:rsidRPr="001845B2">
        <w:t xml:space="preserve">URI versioning is a straightforward and </w:t>
      </w:r>
      <w:r w:rsidR="00DA2AE6" w:rsidRPr="001845B2">
        <w:t>widely used</w:t>
      </w:r>
      <w:r w:rsidRPr="001845B2">
        <w:t xml:space="preserve"> method for versioning APIs. It involves including the version number directly in the URL path, making it clear and explicit which version of the API is being accessed. This method is easy to implement and understand, both for API developers and consumers.</w:t>
      </w:r>
    </w:p>
    <w:p w14:paraId="172ED0B7" w14:textId="77777777" w:rsidR="001845B2" w:rsidRPr="001845B2" w:rsidRDefault="001845B2" w:rsidP="001845B2">
      <w:pPr>
        <w:pStyle w:val="BodyText"/>
        <w:rPr>
          <w:b/>
          <w:bCs/>
        </w:rPr>
      </w:pPr>
      <w:r w:rsidRPr="001845B2">
        <w:rPr>
          <w:b/>
          <w:bCs/>
        </w:rPr>
        <w:t>Benefits of URI Versioning</w:t>
      </w:r>
    </w:p>
    <w:p w14:paraId="7A09BE0A" w14:textId="77777777" w:rsidR="001845B2" w:rsidRPr="001845B2" w:rsidRDefault="001845B2" w:rsidP="001845B2">
      <w:pPr>
        <w:pStyle w:val="BodyText"/>
        <w:numPr>
          <w:ilvl w:val="0"/>
          <w:numId w:val="41"/>
        </w:numPr>
      </w:pPr>
      <w:r w:rsidRPr="001845B2">
        <w:rPr>
          <w:b/>
          <w:bCs/>
        </w:rPr>
        <w:t>Clarity</w:t>
      </w:r>
      <w:r w:rsidRPr="001845B2">
        <w:t>: The version number is clearly visible in the URL, making it easy to identify which version of the API is being used.</w:t>
      </w:r>
    </w:p>
    <w:p w14:paraId="62CC835C" w14:textId="77777777" w:rsidR="001845B2" w:rsidRPr="001845B2" w:rsidRDefault="001845B2" w:rsidP="001845B2">
      <w:pPr>
        <w:pStyle w:val="BodyText"/>
        <w:numPr>
          <w:ilvl w:val="0"/>
          <w:numId w:val="41"/>
        </w:numPr>
      </w:pPr>
      <w:r w:rsidRPr="001845B2">
        <w:rPr>
          <w:b/>
          <w:bCs/>
        </w:rPr>
        <w:t>Simplicity</w:t>
      </w:r>
      <w:r w:rsidRPr="001845B2">
        <w:t>: It is simple to implement and does not require complex handling of headers or query parameters.</w:t>
      </w:r>
    </w:p>
    <w:p w14:paraId="5AD858D5" w14:textId="77777777" w:rsidR="001845B2" w:rsidRPr="001845B2" w:rsidRDefault="001845B2" w:rsidP="001845B2">
      <w:pPr>
        <w:pStyle w:val="BodyText"/>
        <w:numPr>
          <w:ilvl w:val="0"/>
          <w:numId w:val="41"/>
        </w:numPr>
      </w:pPr>
      <w:r w:rsidRPr="001845B2">
        <w:rPr>
          <w:b/>
          <w:bCs/>
        </w:rPr>
        <w:t>Explicitness</w:t>
      </w:r>
      <w:r w:rsidRPr="001845B2">
        <w:t>: The versioning is explicit and unambiguous, reducing the risk of confusion.</w:t>
      </w:r>
    </w:p>
    <w:p w14:paraId="38D4B93F" w14:textId="77777777" w:rsidR="001845B2" w:rsidRPr="001845B2" w:rsidRDefault="001845B2" w:rsidP="001845B2">
      <w:pPr>
        <w:pStyle w:val="BodyText"/>
        <w:rPr>
          <w:b/>
          <w:bCs/>
        </w:rPr>
      </w:pPr>
      <w:r w:rsidRPr="001845B2">
        <w:rPr>
          <w:b/>
          <w:bCs/>
        </w:rPr>
        <w:t>Example of URI Versioning</w:t>
      </w:r>
    </w:p>
    <w:p w14:paraId="53D385DE" w14:textId="77777777" w:rsidR="001845B2" w:rsidRPr="001845B2" w:rsidRDefault="001845B2" w:rsidP="001845B2">
      <w:pPr>
        <w:pStyle w:val="BodyText"/>
      </w:pPr>
      <w:r w:rsidRPr="001845B2">
        <w:t>Here are some examples of how URI versioning can be implemented:</w:t>
      </w:r>
    </w:p>
    <w:p w14:paraId="74C389A2" w14:textId="77777777" w:rsidR="001845B2" w:rsidRPr="001845B2" w:rsidRDefault="001845B2" w:rsidP="001845B2">
      <w:pPr>
        <w:pStyle w:val="BodyText"/>
        <w:numPr>
          <w:ilvl w:val="0"/>
          <w:numId w:val="42"/>
        </w:numPr>
      </w:pPr>
      <w:r w:rsidRPr="001845B2">
        <w:rPr>
          <w:b/>
          <w:bCs/>
        </w:rPr>
        <w:t>Version 1</w:t>
      </w:r>
      <w:r w:rsidRPr="001845B2">
        <w:t>: https://api.example.com/v1/users</w:t>
      </w:r>
    </w:p>
    <w:p w14:paraId="0C8412F3" w14:textId="77777777" w:rsidR="001845B2" w:rsidRPr="001845B2" w:rsidRDefault="001845B2" w:rsidP="001845B2">
      <w:pPr>
        <w:pStyle w:val="BodyText"/>
        <w:numPr>
          <w:ilvl w:val="0"/>
          <w:numId w:val="42"/>
        </w:numPr>
      </w:pPr>
      <w:r w:rsidRPr="001845B2">
        <w:rPr>
          <w:b/>
          <w:bCs/>
        </w:rPr>
        <w:t>Version 2</w:t>
      </w:r>
      <w:r w:rsidRPr="001845B2">
        <w:t>: https://api.example.com/v2/users</w:t>
      </w:r>
    </w:p>
    <w:p w14:paraId="41D7BAEF" w14:textId="77777777" w:rsidR="001845B2" w:rsidRPr="001845B2" w:rsidRDefault="001845B2" w:rsidP="001845B2">
      <w:pPr>
        <w:pStyle w:val="BodyText"/>
      </w:pPr>
      <w:r w:rsidRPr="001845B2">
        <w:t>In these examples, the version number (v1, v2) is included in the URL path, indicating which version of the API is being accessed.</w:t>
      </w:r>
    </w:p>
    <w:p w14:paraId="040EF231" w14:textId="77777777" w:rsidR="00C81875" w:rsidRDefault="00C81875" w:rsidP="001845B2">
      <w:pPr>
        <w:pStyle w:val="BodyText"/>
        <w:rPr>
          <w:b/>
          <w:bCs/>
        </w:rPr>
      </w:pPr>
    </w:p>
    <w:p w14:paraId="683A3666" w14:textId="77777777" w:rsidR="00C81875" w:rsidRDefault="00C81875" w:rsidP="001845B2">
      <w:pPr>
        <w:pStyle w:val="BodyText"/>
        <w:rPr>
          <w:b/>
          <w:bCs/>
        </w:rPr>
      </w:pPr>
    </w:p>
    <w:p w14:paraId="0CDFD492" w14:textId="77777777" w:rsidR="00C81875" w:rsidRDefault="00C81875" w:rsidP="001845B2">
      <w:pPr>
        <w:pStyle w:val="BodyText"/>
        <w:rPr>
          <w:b/>
          <w:bCs/>
        </w:rPr>
      </w:pPr>
    </w:p>
    <w:p w14:paraId="2161C204" w14:textId="77777777" w:rsidR="00C81875" w:rsidRDefault="00C81875" w:rsidP="001845B2">
      <w:pPr>
        <w:pStyle w:val="BodyText"/>
        <w:rPr>
          <w:b/>
          <w:bCs/>
        </w:rPr>
      </w:pPr>
    </w:p>
    <w:p w14:paraId="121F3CF8" w14:textId="77777777" w:rsidR="00C81875" w:rsidRDefault="00C81875" w:rsidP="001845B2">
      <w:pPr>
        <w:pStyle w:val="BodyText"/>
        <w:rPr>
          <w:b/>
          <w:bCs/>
        </w:rPr>
      </w:pPr>
    </w:p>
    <w:p w14:paraId="64954851" w14:textId="77777777" w:rsidR="00C81875" w:rsidRDefault="00C81875" w:rsidP="001845B2">
      <w:pPr>
        <w:pStyle w:val="BodyText"/>
        <w:rPr>
          <w:b/>
          <w:bCs/>
        </w:rPr>
      </w:pPr>
    </w:p>
    <w:p w14:paraId="00DF0790" w14:textId="4DCDA08E" w:rsidR="001845B2" w:rsidRPr="001845B2" w:rsidRDefault="001845B2" w:rsidP="001845B2">
      <w:pPr>
        <w:pStyle w:val="BodyText"/>
        <w:rPr>
          <w:b/>
          <w:bCs/>
        </w:rPr>
      </w:pPr>
      <w:r w:rsidRPr="001845B2">
        <w:rPr>
          <w:b/>
          <w:bCs/>
        </w:rPr>
        <w:lastRenderedPageBreak/>
        <w:t>Example Request and Response</w:t>
      </w:r>
    </w:p>
    <w:p w14:paraId="0731DB2F" w14:textId="77777777" w:rsidR="001845B2" w:rsidRPr="001845B2" w:rsidRDefault="001845B2" w:rsidP="001845B2">
      <w:pPr>
        <w:pStyle w:val="BodyText"/>
      </w:pPr>
      <w:r w:rsidRPr="001845B2">
        <w:rPr>
          <w:b/>
          <w:bCs/>
        </w:rPr>
        <w:t>Version 1 Request:</w:t>
      </w:r>
    </w:p>
    <w:p w14:paraId="1EB25293" w14:textId="77777777" w:rsidR="001845B2" w:rsidRPr="001845B2" w:rsidRDefault="001845B2" w:rsidP="001845B2">
      <w:pPr>
        <w:pStyle w:val="BodyText"/>
      </w:pPr>
      <w:r w:rsidRPr="001845B2">
        <w:t>GET /v1/users HTTP/1.1</w:t>
      </w:r>
    </w:p>
    <w:p w14:paraId="3A168EBB" w14:textId="77777777" w:rsidR="001845B2" w:rsidRPr="001845B2" w:rsidRDefault="001845B2" w:rsidP="001845B2">
      <w:pPr>
        <w:pStyle w:val="BodyText"/>
      </w:pPr>
      <w:r w:rsidRPr="001845B2">
        <w:t>Host: api.example.com</w:t>
      </w:r>
    </w:p>
    <w:p w14:paraId="0E6E7C68" w14:textId="77777777" w:rsidR="001845B2" w:rsidRPr="001845B2" w:rsidRDefault="001845B2" w:rsidP="001845B2">
      <w:pPr>
        <w:pStyle w:val="BodyText"/>
      </w:pPr>
      <w:r w:rsidRPr="001845B2">
        <w:rPr>
          <w:b/>
          <w:bCs/>
        </w:rPr>
        <w:t>Version 1 Response:</w:t>
      </w:r>
    </w:p>
    <w:p w14:paraId="3FA7631E" w14:textId="77777777" w:rsidR="001845B2" w:rsidRPr="001845B2" w:rsidRDefault="001845B2" w:rsidP="001845B2">
      <w:pPr>
        <w:pStyle w:val="BodyText"/>
      </w:pPr>
      <w:r w:rsidRPr="001845B2">
        <w:t>{</w:t>
      </w:r>
    </w:p>
    <w:p w14:paraId="13925EBA" w14:textId="77777777" w:rsidR="001845B2" w:rsidRPr="001845B2" w:rsidRDefault="001845B2" w:rsidP="001845B2">
      <w:pPr>
        <w:pStyle w:val="BodyText"/>
      </w:pPr>
      <w:r w:rsidRPr="001845B2">
        <w:t xml:space="preserve">   "users": [</w:t>
      </w:r>
    </w:p>
    <w:p w14:paraId="7148BD77" w14:textId="77777777" w:rsidR="001845B2" w:rsidRPr="001845B2" w:rsidRDefault="001845B2" w:rsidP="001845B2">
      <w:pPr>
        <w:pStyle w:val="BodyText"/>
      </w:pPr>
      <w:r w:rsidRPr="001845B2">
        <w:t xml:space="preserve">      {"id": 1, "name": "John Doe"},</w:t>
      </w:r>
    </w:p>
    <w:p w14:paraId="0E996B68" w14:textId="77777777" w:rsidR="001845B2" w:rsidRPr="001845B2" w:rsidRDefault="001845B2" w:rsidP="001845B2">
      <w:pPr>
        <w:pStyle w:val="BodyText"/>
      </w:pPr>
      <w:r w:rsidRPr="001845B2">
        <w:t xml:space="preserve">      {"id": 2, "name": "Jane Smith"}</w:t>
      </w:r>
    </w:p>
    <w:p w14:paraId="2EBA1AEC" w14:textId="77777777" w:rsidR="001845B2" w:rsidRPr="001845B2" w:rsidRDefault="001845B2" w:rsidP="001845B2">
      <w:pPr>
        <w:pStyle w:val="BodyText"/>
      </w:pPr>
      <w:r w:rsidRPr="001845B2">
        <w:t xml:space="preserve">   ]</w:t>
      </w:r>
    </w:p>
    <w:p w14:paraId="34A794AB" w14:textId="77777777" w:rsidR="001845B2" w:rsidRPr="001845B2" w:rsidRDefault="001845B2" w:rsidP="001845B2">
      <w:pPr>
        <w:pStyle w:val="BodyText"/>
      </w:pPr>
      <w:r w:rsidRPr="001845B2">
        <w:t>}</w:t>
      </w:r>
    </w:p>
    <w:p w14:paraId="1BFF4229" w14:textId="77777777" w:rsidR="001845B2" w:rsidRPr="001845B2" w:rsidRDefault="001845B2" w:rsidP="001845B2">
      <w:pPr>
        <w:pStyle w:val="BodyText"/>
      </w:pPr>
      <w:r w:rsidRPr="001845B2">
        <w:rPr>
          <w:b/>
          <w:bCs/>
        </w:rPr>
        <w:t>Version 2 Request:</w:t>
      </w:r>
    </w:p>
    <w:p w14:paraId="2A99D0CC" w14:textId="77777777" w:rsidR="001845B2" w:rsidRPr="001845B2" w:rsidRDefault="001845B2" w:rsidP="001845B2">
      <w:pPr>
        <w:pStyle w:val="BodyText"/>
      </w:pPr>
      <w:r w:rsidRPr="001845B2">
        <w:t>GET /v2/users HTTP/1.1</w:t>
      </w:r>
    </w:p>
    <w:p w14:paraId="69EBFAE6" w14:textId="77777777" w:rsidR="001845B2" w:rsidRPr="001845B2" w:rsidRDefault="001845B2" w:rsidP="001845B2">
      <w:pPr>
        <w:pStyle w:val="BodyText"/>
      </w:pPr>
      <w:r w:rsidRPr="001845B2">
        <w:t>Host: api.example.com</w:t>
      </w:r>
    </w:p>
    <w:p w14:paraId="1D052CC3" w14:textId="77777777" w:rsidR="001845B2" w:rsidRPr="001845B2" w:rsidRDefault="001845B2" w:rsidP="001845B2">
      <w:pPr>
        <w:pStyle w:val="BodyText"/>
      </w:pPr>
      <w:r w:rsidRPr="001845B2">
        <w:rPr>
          <w:b/>
          <w:bCs/>
        </w:rPr>
        <w:t>Version 2 Response:</w:t>
      </w:r>
    </w:p>
    <w:p w14:paraId="6A92FB32" w14:textId="77777777" w:rsidR="001845B2" w:rsidRPr="001845B2" w:rsidRDefault="001845B2" w:rsidP="001845B2">
      <w:pPr>
        <w:pStyle w:val="BodyText"/>
      </w:pPr>
      <w:r w:rsidRPr="001845B2">
        <w:t>{</w:t>
      </w:r>
    </w:p>
    <w:p w14:paraId="23BB9C82" w14:textId="77777777" w:rsidR="001845B2" w:rsidRPr="001845B2" w:rsidRDefault="001845B2" w:rsidP="001845B2">
      <w:pPr>
        <w:pStyle w:val="BodyText"/>
      </w:pPr>
      <w:r w:rsidRPr="001845B2">
        <w:t xml:space="preserve">   "users": [</w:t>
      </w:r>
    </w:p>
    <w:p w14:paraId="6F6FFDEB" w14:textId="77777777" w:rsidR="001845B2" w:rsidRPr="001845B2" w:rsidRDefault="001845B2" w:rsidP="001845B2">
      <w:pPr>
        <w:pStyle w:val="BodyText"/>
      </w:pPr>
      <w:r w:rsidRPr="001845B2">
        <w:t xml:space="preserve">      {"userId": 1, "fullName": "John Doe"},</w:t>
      </w:r>
    </w:p>
    <w:p w14:paraId="366D0048" w14:textId="77777777" w:rsidR="001845B2" w:rsidRPr="001845B2" w:rsidRDefault="001845B2" w:rsidP="001845B2">
      <w:pPr>
        <w:pStyle w:val="BodyText"/>
      </w:pPr>
      <w:r w:rsidRPr="001845B2">
        <w:t xml:space="preserve">      {"userId": 2, "fullName": "Jane Smith"}</w:t>
      </w:r>
    </w:p>
    <w:p w14:paraId="0EB090D1" w14:textId="77777777" w:rsidR="001845B2" w:rsidRPr="001845B2" w:rsidRDefault="001845B2" w:rsidP="001845B2">
      <w:pPr>
        <w:pStyle w:val="BodyText"/>
      </w:pPr>
      <w:r w:rsidRPr="001845B2">
        <w:t xml:space="preserve">   ]</w:t>
      </w:r>
    </w:p>
    <w:p w14:paraId="26B0606B" w14:textId="77777777" w:rsidR="001845B2" w:rsidRPr="001845B2" w:rsidRDefault="001845B2" w:rsidP="001845B2">
      <w:pPr>
        <w:pStyle w:val="BodyText"/>
      </w:pPr>
      <w:r w:rsidRPr="001845B2">
        <w:t>}</w:t>
      </w:r>
    </w:p>
    <w:p w14:paraId="576FAF14" w14:textId="77777777" w:rsidR="001845B2" w:rsidRPr="001845B2" w:rsidRDefault="001845B2" w:rsidP="001845B2">
      <w:pPr>
        <w:pStyle w:val="BodyText"/>
      </w:pPr>
      <w:r w:rsidRPr="001845B2">
        <w:t>In this example, the structure of the response has changed between versions, with id becoming userId and name becoming fullName.</w:t>
      </w:r>
    </w:p>
    <w:p w14:paraId="5FBE0CF9" w14:textId="77777777" w:rsidR="001845B2" w:rsidRPr="001845B2" w:rsidRDefault="001845B2" w:rsidP="001845B2">
      <w:pPr>
        <w:pStyle w:val="BodyText"/>
      </w:pPr>
    </w:p>
    <w:p w14:paraId="014B97CF" w14:textId="77777777" w:rsidR="001845B2" w:rsidRPr="00F13AE8" w:rsidRDefault="001845B2" w:rsidP="001845B2">
      <w:pPr>
        <w:pStyle w:val="BodyText"/>
      </w:pPr>
    </w:p>
    <w:p w14:paraId="300ADFCF" w14:textId="77777777" w:rsidR="00F13AE8" w:rsidRPr="00F13AE8" w:rsidRDefault="00F13AE8" w:rsidP="00F13AE8">
      <w:pPr>
        <w:pStyle w:val="BodyText"/>
      </w:pPr>
    </w:p>
    <w:p w14:paraId="3FF9A3EF" w14:textId="78979203" w:rsidR="00B20319" w:rsidRDefault="00B20319">
      <w:pPr>
        <w:rPr>
          <w:rFonts w:asciiTheme="majorHAnsi" w:hAnsiTheme="majorHAnsi"/>
          <w:b/>
          <w:color w:val="00A6CA" w:themeColor="accent1"/>
          <w:spacing w:val="-5"/>
          <w:sz w:val="34"/>
          <w:szCs w:val="72"/>
        </w:rPr>
      </w:pPr>
      <w:r>
        <w:br w:type="page"/>
      </w:r>
    </w:p>
    <w:p w14:paraId="24750C39" w14:textId="092A89EB" w:rsidR="004721F0" w:rsidRPr="009D19DA" w:rsidRDefault="004721F0" w:rsidP="004721F0">
      <w:pPr>
        <w:pStyle w:val="Heading1"/>
      </w:pPr>
      <w:bookmarkStart w:id="26" w:name="_Toc192084781"/>
      <w:r w:rsidRPr="009D19DA">
        <w:rPr>
          <w:noProof/>
        </w:rPr>
        <w:lastRenderedPageBreak/>
        <mc:AlternateContent>
          <mc:Choice Requires="wps">
            <w:drawing>
              <wp:anchor distT="45720" distB="45720" distL="114300" distR="114300" simplePos="0" relativeHeight="251659264" behindDoc="0" locked="0" layoutInCell="1" allowOverlap="1" wp14:anchorId="5071C7AB" wp14:editId="3805C6AF">
                <wp:simplePos x="0" y="0"/>
                <wp:positionH relativeFrom="column">
                  <wp:posOffset>2921635</wp:posOffset>
                </wp:positionH>
                <wp:positionV relativeFrom="paragraph">
                  <wp:posOffset>472440</wp:posOffset>
                </wp:positionV>
                <wp:extent cx="3962400" cy="878586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8785860"/>
                        </a:xfrm>
                        <a:prstGeom prst="rect">
                          <a:avLst/>
                        </a:prstGeom>
                        <a:noFill/>
                        <a:ln w="9525">
                          <a:noFill/>
                          <a:miter lim="800000"/>
                          <a:headEnd/>
                          <a:tailEnd/>
                        </a:ln>
                      </wps:spPr>
                      <wps:txbx>
                        <w:txbxContent>
                          <w:p w14:paraId="308390DA" w14:textId="0CBDDBC1" w:rsidR="004721F0" w:rsidRPr="00FE0125" w:rsidRDefault="004721F0" w:rsidP="004721F0">
                            <w:pPr>
                              <w:pStyle w:val="BodyText"/>
                            </w:pPr>
                            <w:r w:rsidRPr="00FE0125">
                              <w:rPr>
                                <w:b/>
                                <w:bCs/>
                              </w:rPr>
                              <w:t>Note:</w:t>
                            </w:r>
                            <w:r w:rsidRPr="00FE0125">
                              <w:t xml:space="preserve"> </w:t>
                            </w:r>
                            <w:r w:rsidR="00AA62EB">
                              <w:t xml:space="preserve">The </w:t>
                            </w:r>
                            <w:r w:rsidRPr="00FE0125">
                              <w:t>ProductSelection field can include a list of the following product options and only the included products will be fulfilled in the API response</w:t>
                            </w:r>
                            <w:r>
                              <w:t>. Only products that are setup on a subscriber will be fulfilled.</w:t>
                            </w:r>
                          </w:p>
                          <w:p w14:paraId="4258D615" w14:textId="77777777" w:rsidR="004721F0" w:rsidRDefault="004721F0" w:rsidP="004721F0">
                            <w:pPr>
                              <w:rPr>
                                <w:b/>
                              </w:rPr>
                            </w:pPr>
                            <w:r w:rsidRPr="00FE0125">
                              <w:rPr>
                                <w:b/>
                              </w:rPr>
                              <w:t>Consumer Products</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4237"/>
                            </w:tblGrid>
                            <w:tr w:rsidR="004721F0" w14:paraId="38EFCF9E" w14:textId="77777777" w:rsidTr="007900C2">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6519CA21" w14:textId="77777777" w:rsidR="004721F0" w:rsidRPr="004F5916" w:rsidRDefault="004721F0" w:rsidP="007900C2">
                                  <w:pPr>
                                    <w:spacing w:after="160" w:line="259" w:lineRule="auto"/>
                                    <w:jc w:val="center"/>
                                    <w:rPr>
                                      <w:rFonts w:ascii="Arial" w:hAnsi="Arial" w:cs="Arial"/>
                                      <w:color w:val="FFFFFF" w:themeColor="background1"/>
                                      <w:szCs w:val="20"/>
                                    </w:rPr>
                                  </w:pPr>
                                  <w:r w:rsidRPr="004F5916">
                                    <w:rPr>
                                      <w:rFonts w:ascii="Arial" w:eastAsia="Arial" w:hAnsi="Arial" w:cs="Arial"/>
                                      <w:color w:val="FFFFFF" w:themeColor="background1"/>
                                      <w:szCs w:val="20"/>
                                    </w:rPr>
                                    <w:t>All</w:t>
                                  </w:r>
                                </w:p>
                              </w:tc>
                              <w:tc>
                                <w:tcPr>
                                  <w:tcW w:w="4237" w:type="dxa"/>
                                </w:tcPr>
                                <w:p w14:paraId="296C4069" w14:textId="77777777" w:rsidR="004721F0" w:rsidRPr="007900C2" w:rsidRDefault="004721F0">
                                  <w:pPr>
                                    <w:rPr>
                                      <w:rFonts w:ascii="Arial" w:hAnsi="Arial" w:cs="Arial"/>
                                      <w:bCs/>
                                      <w:sz w:val="18"/>
                                      <w:szCs w:val="18"/>
                                    </w:rPr>
                                  </w:pPr>
                                  <w:r w:rsidRPr="007900C2">
                                    <w:rPr>
                                      <w:rFonts w:ascii="Arial" w:eastAsia="Arial" w:hAnsi="Arial" w:cs="Arial"/>
                                      <w:szCs w:val="20"/>
                                    </w:rPr>
                                    <w:t>Fulfills and bills all consumer products setup for the subscriber.</w:t>
                                  </w:r>
                                  <w:r>
                                    <w:rPr>
                                      <w:szCs w:val="20"/>
                                    </w:rPr>
                                    <w:t xml:space="preserve"> If “All” is used any additional products specified will be ignored.</w:t>
                                  </w:r>
                                </w:p>
                              </w:tc>
                            </w:tr>
                            <w:tr w:rsidR="004721F0" w14:paraId="6866A849" w14:textId="77777777" w:rsidTr="007900C2">
                              <w:tc>
                                <w:tcPr>
                                  <w:tcW w:w="1691" w:type="dxa"/>
                                  <w:shd w:val="clear" w:color="auto" w:fill="00A6CA"/>
                                  <w:vAlign w:val="center"/>
                                </w:tcPr>
                                <w:p w14:paraId="62FCA136" w14:textId="77777777" w:rsidR="004721F0" w:rsidRPr="004F5916" w:rsidRDefault="004721F0" w:rsidP="007900C2">
                                  <w:pPr>
                                    <w:spacing w:after="160" w:line="259" w:lineRule="auto"/>
                                    <w:jc w:val="center"/>
                                    <w:rPr>
                                      <w:rFonts w:ascii="Arial" w:hAnsi="Arial" w:cs="Arial"/>
                                      <w:color w:val="FFFFFF" w:themeColor="background1"/>
                                      <w:szCs w:val="20"/>
                                    </w:rPr>
                                  </w:pPr>
                                  <w:r w:rsidRPr="004F5916">
                                    <w:rPr>
                                      <w:rFonts w:ascii="Arial" w:eastAsia="Arial" w:hAnsi="Arial" w:cs="Arial"/>
                                      <w:color w:val="FFFFFF" w:themeColor="background1"/>
                                      <w:szCs w:val="20"/>
                                    </w:rPr>
                                    <w:t>7400</w:t>
                                  </w:r>
                                </w:p>
                              </w:tc>
                              <w:tc>
                                <w:tcPr>
                                  <w:tcW w:w="4237" w:type="dxa"/>
                                </w:tcPr>
                                <w:p w14:paraId="10C17308" w14:textId="77777777" w:rsidR="004721F0" w:rsidRPr="007900C2" w:rsidRDefault="004721F0">
                                  <w:pPr>
                                    <w:rPr>
                                      <w:rFonts w:ascii="Arial" w:hAnsi="Arial" w:cs="Arial"/>
                                      <w:bCs/>
                                      <w:sz w:val="18"/>
                                      <w:szCs w:val="18"/>
                                    </w:rPr>
                                  </w:pPr>
                                  <w:r w:rsidRPr="007900C2">
                                    <w:rPr>
                                      <w:rFonts w:ascii="Arial" w:eastAsia="Arial" w:hAnsi="Arial" w:cs="Arial"/>
                                      <w:szCs w:val="20"/>
                                    </w:rPr>
                                    <w:t>Consumer report</w:t>
                                  </w:r>
                                </w:p>
                              </w:tc>
                            </w:tr>
                          </w:tbl>
                          <w:p w14:paraId="4552E311" w14:textId="77777777" w:rsidR="004721F0" w:rsidRDefault="004721F0" w:rsidP="004721F0">
                            <w:pPr>
                              <w:spacing w:after="160" w:line="259" w:lineRule="auto"/>
                              <w:rPr>
                                <w:b/>
                              </w:rPr>
                            </w:pPr>
                          </w:p>
                          <w:p w14:paraId="17DDE842" w14:textId="77777777" w:rsidR="004721F0" w:rsidRPr="00FE0125" w:rsidRDefault="004721F0" w:rsidP="004721F0">
                            <w:pPr>
                              <w:spacing w:after="5" w:line="295" w:lineRule="auto"/>
                              <w:ind w:left="10" w:hanging="10"/>
                              <w:rPr>
                                <w:b/>
                              </w:rPr>
                            </w:pPr>
                            <w:r w:rsidRPr="00FE0125">
                              <w:rPr>
                                <w:b/>
                              </w:rPr>
                              <w:t>Scoring Products</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4237"/>
                            </w:tblGrid>
                            <w:tr w:rsidR="004721F0" w14:paraId="6B30AB17"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3723E0BA"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4163</w:t>
                                  </w:r>
                                </w:p>
                              </w:tc>
                              <w:tc>
                                <w:tcPr>
                                  <w:tcW w:w="4237" w:type="dxa"/>
                                  <w:vAlign w:val="center"/>
                                </w:tcPr>
                                <w:p w14:paraId="7671149C" w14:textId="77777777" w:rsidR="004721F0" w:rsidRPr="007900C2" w:rsidRDefault="004721F0" w:rsidP="004F5916">
                                  <w:pPr>
                                    <w:rPr>
                                      <w:szCs w:val="20"/>
                                    </w:rPr>
                                  </w:pPr>
                                  <w:r>
                                    <w:rPr>
                                      <w:szCs w:val="20"/>
                                    </w:rPr>
                                    <w:t>BCC</w:t>
                                  </w:r>
                                  <w:r w:rsidRPr="004F5916">
                                    <w:rPr>
                                      <w:szCs w:val="20"/>
                                    </w:rPr>
                                    <w:t xml:space="preserve"> </w:t>
                                  </w:r>
                                  <w:r>
                                    <w:rPr>
                                      <w:szCs w:val="20"/>
                                    </w:rPr>
                                    <w:t>F</w:t>
                                  </w:r>
                                  <w:r w:rsidRPr="004F5916">
                                    <w:rPr>
                                      <w:szCs w:val="20"/>
                                    </w:rPr>
                                    <w:t>700 variables (</w:t>
                                  </w:r>
                                  <w:r>
                                    <w:rPr>
                                      <w:szCs w:val="20"/>
                                    </w:rPr>
                                    <w:t>CV</w:t>
                                  </w:r>
                                  <w:r w:rsidRPr="004F5916">
                                    <w:rPr>
                                      <w:szCs w:val="20"/>
                                    </w:rPr>
                                    <w:t>1.0)</w:t>
                                  </w:r>
                                </w:p>
                              </w:tc>
                            </w:tr>
                            <w:tr w:rsidR="004721F0" w14:paraId="41DD2875" w14:textId="77777777" w:rsidTr="004F5916">
                              <w:tc>
                                <w:tcPr>
                                  <w:tcW w:w="1691" w:type="dxa"/>
                                  <w:shd w:val="clear" w:color="auto" w:fill="00A6CA"/>
                                  <w:vAlign w:val="center"/>
                                </w:tcPr>
                                <w:p w14:paraId="45208C76"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2539</w:t>
                                  </w:r>
                                </w:p>
                              </w:tc>
                              <w:tc>
                                <w:tcPr>
                                  <w:tcW w:w="4237" w:type="dxa"/>
                                  <w:vAlign w:val="center"/>
                                </w:tcPr>
                                <w:p w14:paraId="0CB9757E" w14:textId="77777777" w:rsidR="004721F0" w:rsidRPr="007900C2" w:rsidRDefault="004721F0" w:rsidP="004F5916">
                                  <w:pPr>
                                    <w:rPr>
                                      <w:szCs w:val="20"/>
                                    </w:rPr>
                                  </w:pPr>
                                  <w:r w:rsidRPr="004F5916">
                                    <w:rPr>
                                      <w:szCs w:val="20"/>
                                    </w:rPr>
                                    <w:t>Credit vision variables enhanced algorithms</w:t>
                                  </w:r>
                                </w:p>
                              </w:tc>
                            </w:tr>
                            <w:tr w:rsidR="004721F0" w14:paraId="5110CC1F"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5C65E77F"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1650</w:t>
                                  </w:r>
                                </w:p>
                              </w:tc>
                              <w:tc>
                                <w:tcPr>
                                  <w:tcW w:w="4237" w:type="dxa"/>
                                  <w:vAlign w:val="center"/>
                                </w:tcPr>
                                <w:p w14:paraId="4C6EC88E" w14:textId="77777777" w:rsidR="004721F0" w:rsidRPr="004F5916" w:rsidRDefault="004721F0" w:rsidP="004F5916">
                                  <w:pPr>
                                    <w:rPr>
                                      <w:rFonts w:ascii="Arial" w:eastAsia="Arial" w:hAnsi="Arial" w:cs="Arial"/>
                                      <w:szCs w:val="20"/>
                                    </w:rPr>
                                  </w:pPr>
                                  <w:r w:rsidRPr="004F5916">
                                    <w:rPr>
                                      <w:szCs w:val="20"/>
                                    </w:rPr>
                                    <w:t>Fraud score online</w:t>
                                  </w:r>
                                </w:p>
                              </w:tc>
                            </w:tr>
                            <w:tr w:rsidR="004721F0" w14:paraId="20709A08" w14:textId="77777777" w:rsidTr="004F5916">
                              <w:tc>
                                <w:tcPr>
                                  <w:tcW w:w="1691" w:type="dxa"/>
                                  <w:shd w:val="clear" w:color="auto" w:fill="00A6CA"/>
                                  <w:vAlign w:val="center"/>
                                </w:tcPr>
                                <w:p w14:paraId="0C73A79E"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4175</w:t>
                                  </w:r>
                                </w:p>
                              </w:tc>
                              <w:tc>
                                <w:tcPr>
                                  <w:tcW w:w="4237" w:type="dxa"/>
                                  <w:vAlign w:val="center"/>
                                </w:tcPr>
                                <w:p w14:paraId="4BF21085" w14:textId="77777777" w:rsidR="004721F0" w:rsidRPr="004F5916" w:rsidRDefault="004721F0" w:rsidP="004F5916">
                                  <w:pPr>
                                    <w:rPr>
                                      <w:rFonts w:ascii="Arial" w:eastAsia="Arial" w:hAnsi="Arial" w:cs="Arial"/>
                                      <w:szCs w:val="20"/>
                                    </w:rPr>
                                  </w:pPr>
                                  <w:r w:rsidRPr="004F5916">
                                    <w:rPr>
                                      <w:szCs w:val="20"/>
                                    </w:rPr>
                                    <w:t xml:space="preserve">Generic loss ratio online </w:t>
                                  </w:r>
                                  <w:r>
                                    <w:rPr>
                                      <w:szCs w:val="20"/>
                                    </w:rPr>
                                    <w:t>V</w:t>
                                  </w:r>
                                  <w:r w:rsidRPr="004F5916">
                                    <w:rPr>
                                      <w:szCs w:val="20"/>
                                    </w:rPr>
                                    <w:t>2</w:t>
                                  </w:r>
                                </w:p>
                              </w:tc>
                            </w:tr>
                            <w:tr w:rsidR="004721F0" w14:paraId="0AAB4974"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1AD1E4F9"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4207</w:t>
                                  </w:r>
                                </w:p>
                              </w:tc>
                              <w:tc>
                                <w:tcPr>
                                  <w:tcW w:w="4237" w:type="dxa"/>
                                  <w:vAlign w:val="center"/>
                                </w:tcPr>
                                <w:p w14:paraId="0149E38D" w14:textId="77777777" w:rsidR="004721F0" w:rsidRPr="004F5916" w:rsidRDefault="004721F0" w:rsidP="004F5916">
                                  <w:pPr>
                                    <w:rPr>
                                      <w:rFonts w:ascii="Arial" w:eastAsia="Arial" w:hAnsi="Arial" w:cs="Arial"/>
                                      <w:szCs w:val="20"/>
                                    </w:rPr>
                                  </w:pPr>
                                  <w:r w:rsidRPr="004F5916">
                                    <w:rPr>
                                      <w:szCs w:val="20"/>
                                    </w:rPr>
                                    <w:t xml:space="preserve">Generic lapse model online </w:t>
                                  </w:r>
                                  <w:r>
                                    <w:rPr>
                                      <w:szCs w:val="20"/>
                                    </w:rPr>
                                    <w:t>V</w:t>
                                  </w:r>
                                  <w:r w:rsidRPr="004F5916">
                                    <w:rPr>
                                      <w:szCs w:val="20"/>
                                    </w:rPr>
                                    <w:t>4 (</w:t>
                                  </w:r>
                                  <w:r>
                                    <w:rPr>
                                      <w:szCs w:val="20"/>
                                    </w:rPr>
                                    <w:t>CV</w:t>
                                  </w:r>
                                  <w:r w:rsidRPr="004F5916">
                                    <w:rPr>
                                      <w:szCs w:val="20"/>
                                    </w:rPr>
                                    <w:t xml:space="preserve"> vars)</w:t>
                                  </w:r>
                                </w:p>
                              </w:tc>
                            </w:tr>
                            <w:tr w:rsidR="004721F0" w14:paraId="45FA6433" w14:textId="77777777" w:rsidTr="004F5916">
                              <w:tc>
                                <w:tcPr>
                                  <w:tcW w:w="1691" w:type="dxa"/>
                                  <w:shd w:val="clear" w:color="auto" w:fill="00A6CA"/>
                                  <w:vAlign w:val="center"/>
                                </w:tcPr>
                                <w:p w14:paraId="682DA794"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4268</w:t>
                                  </w:r>
                                </w:p>
                              </w:tc>
                              <w:tc>
                                <w:tcPr>
                                  <w:tcW w:w="4237" w:type="dxa"/>
                                  <w:vAlign w:val="center"/>
                                </w:tcPr>
                                <w:p w14:paraId="3A82C633" w14:textId="77777777" w:rsidR="004721F0" w:rsidRPr="004F5916" w:rsidRDefault="004721F0" w:rsidP="004F5916">
                                  <w:pPr>
                                    <w:rPr>
                                      <w:rFonts w:ascii="Arial" w:eastAsia="Arial" w:hAnsi="Arial" w:cs="Arial"/>
                                      <w:szCs w:val="20"/>
                                    </w:rPr>
                                  </w:pPr>
                                  <w:r w:rsidRPr="004F5916">
                                    <w:rPr>
                                      <w:szCs w:val="20"/>
                                    </w:rPr>
                                    <w:t>Credit</w:t>
                                  </w:r>
                                  <w:r>
                                    <w:rPr>
                                      <w:szCs w:val="20"/>
                                    </w:rPr>
                                    <w:t>V</w:t>
                                  </w:r>
                                  <w:r w:rsidRPr="004F5916">
                                    <w:rPr>
                                      <w:szCs w:val="20"/>
                                    </w:rPr>
                                    <w:t>ision income estimator online</w:t>
                                  </w:r>
                                </w:p>
                              </w:tc>
                            </w:tr>
                            <w:tr w:rsidR="004721F0" w14:paraId="2AB6A356"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31E2D1EB"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4265</w:t>
                                  </w:r>
                                </w:p>
                              </w:tc>
                              <w:tc>
                                <w:tcPr>
                                  <w:tcW w:w="4237" w:type="dxa"/>
                                  <w:vAlign w:val="center"/>
                                </w:tcPr>
                                <w:p w14:paraId="659BF298" w14:textId="77777777" w:rsidR="004721F0" w:rsidRPr="004F5916" w:rsidRDefault="004721F0" w:rsidP="004F5916">
                                  <w:pPr>
                                    <w:rPr>
                                      <w:rFonts w:ascii="Arial" w:eastAsia="Arial" w:hAnsi="Arial" w:cs="Arial"/>
                                      <w:szCs w:val="20"/>
                                    </w:rPr>
                                  </w:pPr>
                                  <w:r w:rsidRPr="004F5916">
                                    <w:rPr>
                                      <w:szCs w:val="20"/>
                                    </w:rPr>
                                    <w:t>True risk life v2 online</w:t>
                                  </w:r>
                                </w:p>
                              </w:tc>
                            </w:tr>
                            <w:tr w:rsidR="004721F0" w14:paraId="46542C97" w14:textId="77777777" w:rsidTr="004F5916">
                              <w:tc>
                                <w:tcPr>
                                  <w:tcW w:w="1691" w:type="dxa"/>
                                  <w:shd w:val="clear" w:color="auto" w:fill="00A6CA"/>
                                  <w:vAlign w:val="center"/>
                                </w:tcPr>
                                <w:p w14:paraId="3BA4E638"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2009</w:t>
                                  </w:r>
                                </w:p>
                              </w:tc>
                              <w:tc>
                                <w:tcPr>
                                  <w:tcW w:w="4237" w:type="dxa"/>
                                  <w:vAlign w:val="center"/>
                                </w:tcPr>
                                <w:p w14:paraId="4020D33A" w14:textId="77777777" w:rsidR="004721F0" w:rsidRPr="004F5916" w:rsidRDefault="004721F0" w:rsidP="004F5916">
                                  <w:pPr>
                                    <w:rPr>
                                      <w:rFonts w:ascii="Arial" w:eastAsia="Arial" w:hAnsi="Arial" w:cs="Arial"/>
                                      <w:szCs w:val="20"/>
                                    </w:rPr>
                                  </w:pPr>
                                  <w:r>
                                    <w:rPr>
                                      <w:szCs w:val="20"/>
                                    </w:rPr>
                                    <w:t>CV</w:t>
                                  </w:r>
                                  <w:r w:rsidRPr="004F5916">
                                    <w:rPr>
                                      <w:szCs w:val="20"/>
                                    </w:rPr>
                                    <w:t xml:space="preserve"> link </w:t>
                                  </w:r>
                                  <w:r>
                                    <w:rPr>
                                      <w:szCs w:val="20"/>
                                    </w:rPr>
                                    <w:t>POPIA</w:t>
                                  </w:r>
                                  <w:r w:rsidRPr="004F5916">
                                    <w:rPr>
                                      <w:szCs w:val="20"/>
                                    </w:rPr>
                                    <w:t xml:space="preserve"> online</w:t>
                                  </w:r>
                                </w:p>
                              </w:tc>
                            </w:tr>
                            <w:tr w:rsidR="004721F0" w14:paraId="21B0FEC2"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263F7280"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2538</w:t>
                                  </w:r>
                                </w:p>
                              </w:tc>
                              <w:tc>
                                <w:tcPr>
                                  <w:tcW w:w="4237" w:type="dxa"/>
                                  <w:vAlign w:val="center"/>
                                </w:tcPr>
                                <w:p w14:paraId="6B186393" w14:textId="77777777" w:rsidR="004721F0" w:rsidRPr="004F5916" w:rsidRDefault="004721F0" w:rsidP="004F5916">
                                  <w:pPr>
                                    <w:rPr>
                                      <w:rFonts w:ascii="Arial" w:eastAsia="Arial" w:hAnsi="Arial" w:cs="Arial"/>
                                      <w:szCs w:val="20"/>
                                    </w:rPr>
                                  </w:pPr>
                                  <w:r>
                                    <w:rPr>
                                      <w:szCs w:val="20"/>
                                    </w:rPr>
                                    <w:t>CV</w:t>
                                  </w:r>
                                  <w:r w:rsidRPr="004F5916">
                                    <w:rPr>
                                      <w:szCs w:val="20"/>
                                    </w:rPr>
                                    <w:t xml:space="preserve"> personal loans - long term score</w:t>
                                  </w:r>
                                </w:p>
                              </w:tc>
                            </w:tr>
                            <w:tr w:rsidR="004721F0" w14:paraId="582B56EC" w14:textId="77777777" w:rsidTr="004F5916">
                              <w:tc>
                                <w:tcPr>
                                  <w:tcW w:w="1691" w:type="dxa"/>
                                  <w:shd w:val="clear" w:color="auto" w:fill="00A6CA"/>
                                  <w:vAlign w:val="center"/>
                                </w:tcPr>
                                <w:p w14:paraId="1E2A11CD" w14:textId="77777777" w:rsidR="004721F0" w:rsidRPr="007900C2" w:rsidRDefault="004721F0" w:rsidP="004F5916">
                                  <w:pPr>
                                    <w:spacing w:after="160" w:line="259" w:lineRule="auto"/>
                                    <w:jc w:val="center"/>
                                    <w:rPr>
                                      <w:rFonts w:ascii="Arial" w:eastAsia="Calibri" w:hAnsi="Arial" w:cs="Arial"/>
                                      <w:bCs/>
                                      <w:color w:val="FFFFFF"/>
                                      <w:spacing w:val="4"/>
                                      <w:w w:val="114"/>
                                      <w:sz w:val="18"/>
                                      <w:szCs w:val="18"/>
                                    </w:rPr>
                                  </w:pPr>
                                  <w:r w:rsidRPr="004F5916">
                                    <w:rPr>
                                      <w:rFonts w:ascii="Arial" w:eastAsia="Arial" w:hAnsi="Arial" w:cs="Arial"/>
                                      <w:color w:val="FFFFFF" w:themeColor="background1"/>
                                      <w:szCs w:val="20"/>
                                    </w:rPr>
                                    <w:t>4271</w:t>
                                  </w:r>
                                </w:p>
                              </w:tc>
                              <w:tc>
                                <w:tcPr>
                                  <w:tcW w:w="4237" w:type="dxa"/>
                                  <w:vAlign w:val="center"/>
                                </w:tcPr>
                                <w:p w14:paraId="4EF99739" w14:textId="77777777" w:rsidR="004721F0" w:rsidRPr="004F5916" w:rsidRDefault="004721F0" w:rsidP="004F5916">
                                  <w:pPr>
                                    <w:rPr>
                                      <w:rFonts w:ascii="Arial" w:eastAsia="Arial" w:hAnsi="Arial" w:cs="Arial"/>
                                      <w:szCs w:val="20"/>
                                    </w:rPr>
                                  </w:pPr>
                                  <w:r>
                                    <w:rPr>
                                      <w:szCs w:val="20"/>
                                    </w:rPr>
                                    <w:t>CV</w:t>
                                  </w:r>
                                  <w:r w:rsidRPr="004F5916">
                                    <w:rPr>
                                      <w:szCs w:val="20"/>
                                    </w:rPr>
                                    <w:t xml:space="preserve"> micro finance - medium term score</w:t>
                                  </w:r>
                                </w:p>
                              </w:tc>
                            </w:tr>
                            <w:tr w:rsidR="004721F0" w14:paraId="4E109899"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11B2872F" w14:textId="77777777" w:rsidR="004721F0" w:rsidRPr="004F5916" w:rsidRDefault="004721F0" w:rsidP="004F5916">
                                  <w:pPr>
                                    <w:spacing w:after="160" w:line="259" w:lineRule="auto"/>
                                    <w:jc w:val="center"/>
                                    <w:rPr>
                                      <w:color w:val="FFFFFF" w:themeColor="background1"/>
                                      <w:szCs w:val="20"/>
                                    </w:rPr>
                                  </w:pPr>
                                  <w:r w:rsidRPr="004F5916">
                                    <w:rPr>
                                      <w:color w:val="FFFFFF" w:themeColor="background1"/>
                                      <w:szCs w:val="20"/>
                                    </w:rPr>
                                    <w:t>4274</w:t>
                                  </w:r>
                                </w:p>
                              </w:tc>
                              <w:tc>
                                <w:tcPr>
                                  <w:tcW w:w="4237" w:type="dxa"/>
                                  <w:vAlign w:val="center"/>
                                </w:tcPr>
                                <w:p w14:paraId="08F8DBB0" w14:textId="77777777" w:rsidR="004721F0" w:rsidRDefault="004721F0" w:rsidP="004F5916">
                                  <w:pPr>
                                    <w:rPr>
                                      <w:szCs w:val="20"/>
                                    </w:rPr>
                                  </w:pPr>
                                  <w:r>
                                    <w:rPr>
                                      <w:szCs w:val="20"/>
                                    </w:rPr>
                                    <w:t>CV</w:t>
                                  </w:r>
                                  <w:r w:rsidRPr="004F5916">
                                    <w:rPr>
                                      <w:szCs w:val="20"/>
                                    </w:rPr>
                                    <w:t xml:space="preserve"> micro finance - short term score</w:t>
                                  </w:r>
                                </w:p>
                              </w:tc>
                            </w:tr>
                            <w:tr w:rsidR="004721F0" w14:paraId="00B42D43" w14:textId="77777777" w:rsidTr="004F5916">
                              <w:tc>
                                <w:tcPr>
                                  <w:tcW w:w="1691" w:type="dxa"/>
                                  <w:shd w:val="clear" w:color="auto" w:fill="00A6CA"/>
                                  <w:vAlign w:val="center"/>
                                </w:tcPr>
                                <w:p w14:paraId="6DBAFF1E" w14:textId="77777777" w:rsidR="004721F0" w:rsidRPr="004F5916" w:rsidRDefault="004721F0" w:rsidP="004F5916">
                                  <w:pPr>
                                    <w:spacing w:after="160" w:line="259" w:lineRule="auto"/>
                                    <w:jc w:val="center"/>
                                    <w:rPr>
                                      <w:color w:val="FFFFFF" w:themeColor="background1"/>
                                      <w:szCs w:val="20"/>
                                    </w:rPr>
                                  </w:pPr>
                                  <w:r w:rsidRPr="004F5916">
                                    <w:rPr>
                                      <w:color w:val="FFFFFF" w:themeColor="background1"/>
                                      <w:szCs w:val="20"/>
                                    </w:rPr>
                                    <w:t>4277</w:t>
                                  </w:r>
                                </w:p>
                              </w:tc>
                              <w:tc>
                                <w:tcPr>
                                  <w:tcW w:w="4237" w:type="dxa"/>
                                  <w:vAlign w:val="center"/>
                                </w:tcPr>
                                <w:p w14:paraId="39DA246D" w14:textId="77777777" w:rsidR="004721F0" w:rsidRDefault="004721F0" w:rsidP="004F5916">
                                  <w:pPr>
                                    <w:rPr>
                                      <w:szCs w:val="20"/>
                                    </w:rPr>
                                  </w:pPr>
                                  <w:r>
                                    <w:rPr>
                                      <w:szCs w:val="20"/>
                                    </w:rPr>
                                    <w:t>CV</w:t>
                                  </w:r>
                                  <w:r w:rsidRPr="004F5916">
                                    <w:rPr>
                                      <w:szCs w:val="20"/>
                                    </w:rPr>
                                    <w:t xml:space="preserve"> micro finance - one month score</w:t>
                                  </w:r>
                                </w:p>
                              </w:tc>
                            </w:tr>
                            <w:tr w:rsidR="004721F0" w14:paraId="33755C45"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1B3917A4"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2559</w:t>
                                  </w:r>
                                </w:p>
                              </w:tc>
                              <w:tc>
                                <w:tcPr>
                                  <w:tcW w:w="4237" w:type="dxa"/>
                                  <w:vAlign w:val="center"/>
                                </w:tcPr>
                                <w:p w14:paraId="784CC02C" w14:textId="77777777" w:rsidR="004721F0" w:rsidRDefault="004721F0" w:rsidP="001F7A73">
                                  <w:pPr>
                                    <w:rPr>
                                      <w:szCs w:val="20"/>
                                    </w:rPr>
                                  </w:pPr>
                                  <w:r>
                                    <w:rPr>
                                      <w:szCs w:val="20"/>
                                    </w:rPr>
                                    <w:t>CV</w:t>
                                  </w:r>
                                  <w:r w:rsidRPr="004F5916">
                                    <w:rPr>
                                      <w:szCs w:val="20"/>
                                    </w:rPr>
                                    <w:t xml:space="preserve"> retail installment</w:t>
                                  </w:r>
                                </w:p>
                              </w:tc>
                            </w:tr>
                            <w:tr w:rsidR="004721F0" w14:paraId="1ECFBC89" w14:textId="77777777" w:rsidTr="004F5916">
                              <w:tc>
                                <w:tcPr>
                                  <w:tcW w:w="1691" w:type="dxa"/>
                                  <w:shd w:val="clear" w:color="auto" w:fill="00A6CA"/>
                                  <w:vAlign w:val="center"/>
                                </w:tcPr>
                                <w:p w14:paraId="3861A419"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2562</w:t>
                                  </w:r>
                                </w:p>
                              </w:tc>
                              <w:tc>
                                <w:tcPr>
                                  <w:tcW w:w="4237" w:type="dxa"/>
                                  <w:vAlign w:val="center"/>
                                </w:tcPr>
                                <w:p w14:paraId="14E1358A" w14:textId="77777777" w:rsidR="004721F0" w:rsidRDefault="004721F0" w:rsidP="001F7A73">
                                  <w:pPr>
                                    <w:rPr>
                                      <w:szCs w:val="20"/>
                                    </w:rPr>
                                  </w:pPr>
                                  <w:r>
                                    <w:rPr>
                                      <w:szCs w:val="20"/>
                                    </w:rPr>
                                    <w:t>CV</w:t>
                                  </w:r>
                                  <w:r w:rsidRPr="004F5916">
                                    <w:rPr>
                                      <w:szCs w:val="20"/>
                                    </w:rPr>
                                    <w:t xml:space="preserve"> VAF industry score online</w:t>
                                  </w:r>
                                </w:p>
                              </w:tc>
                            </w:tr>
                            <w:tr w:rsidR="004721F0" w14:paraId="72FDAECD"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22809F99"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2565</w:t>
                                  </w:r>
                                </w:p>
                              </w:tc>
                              <w:tc>
                                <w:tcPr>
                                  <w:tcW w:w="4237" w:type="dxa"/>
                                  <w:vAlign w:val="center"/>
                                </w:tcPr>
                                <w:p w14:paraId="3B778387" w14:textId="77777777" w:rsidR="004721F0" w:rsidRDefault="004721F0" w:rsidP="001F7A73">
                                  <w:pPr>
                                    <w:rPr>
                                      <w:szCs w:val="20"/>
                                    </w:rPr>
                                  </w:pPr>
                                  <w:r>
                                    <w:rPr>
                                      <w:szCs w:val="20"/>
                                    </w:rPr>
                                    <w:t>CV</w:t>
                                  </w:r>
                                  <w:r w:rsidRPr="004F5916">
                                    <w:rPr>
                                      <w:szCs w:val="20"/>
                                    </w:rPr>
                                    <w:t xml:space="preserve"> credit card industry score online</w:t>
                                  </w:r>
                                </w:p>
                              </w:tc>
                            </w:tr>
                            <w:tr w:rsidR="004721F0" w14:paraId="07533ECC" w14:textId="77777777" w:rsidTr="004F5916">
                              <w:tc>
                                <w:tcPr>
                                  <w:tcW w:w="1691" w:type="dxa"/>
                                  <w:shd w:val="clear" w:color="auto" w:fill="00A6CA"/>
                                  <w:vAlign w:val="center"/>
                                </w:tcPr>
                                <w:p w14:paraId="0927E9BC"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1713</w:t>
                                  </w:r>
                                </w:p>
                              </w:tc>
                              <w:tc>
                                <w:tcPr>
                                  <w:tcW w:w="4237" w:type="dxa"/>
                                  <w:vAlign w:val="center"/>
                                </w:tcPr>
                                <w:p w14:paraId="5B3E7D21" w14:textId="77777777" w:rsidR="004721F0" w:rsidRDefault="004721F0" w:rsidP="001F7A73">
                                  <w:pPr>
                                    <w:rPr>
                                      <w:szCs w:val="20"/>
                                    </w:rPr>
                                  </w:pPr>
                                  <w:r w:rsidRPr="004F5916">
                                    <w:rPr>
                                      <w:szCs w:val="20"/>
                                    </w:rPr>
                                    <w:t>FICO 6 AO online</w:t>
                                  </w:r>
                                </w:p>
                              </w:tc>
                            </w:tr>
                            <w:tr w:rsidR="004721F0" w14:paraId="2D748EB6"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1F9CC97D"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1714</w:t>
                                  </w:r>
                                </w:p>
                              </w:tc>
                              <w:tc>
                                <w:tcPr>
                                  <w:tcW w:w="4237" w:type="dxa"/>
                                  <w:vAlign w:val="center"/>
                                </w:tcPr>
                                <w:p w14:paraId="5CEA8EC9" w14:textId="77777777" w:rsidR="004721F0" w:rsidRDefault="004721F0" w:rsidP="001F7A73">
                                  <w:pPr>
                                    <w:rPr>
                                      <w:szCs w:val="20"/>
                                    </w:rPr>
                                  </w:pPr>
                                  <w:r w:rsidRPr="004F5916">
                                    <w:rPr>
                                      <w:szCs w:val="20"/>
                                    </w:rPr>
                                    <w:t>FICO 6 AM online</w:t>
                                  </w:r>
                                </w:p>
                              </w:tc>
                            </w:tr>
                            <w:tr w:rsidR="004721F0" w14:paraId="51CB4591" w14:textId="77777777" w:rsidTr="004F5916">
                              <w:tc>
                                <w:tcPr>
                                  <w:tcW w:w="1691" w:type="dxa"/>
                                  <w:shd w:val="clear" w:color="auto" w:fill="00A6CA"/>
                                  <w:vAlign w:val="center"/>
                                </w:tcPr>
                                <w:p w14:paraId="6B939FDA"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1650</w:t>
                                  </w:r>
                                </w:p>
                              </w:tc>
                              <w:tc>
                                <w:tcPr>
                                  <w:tcW w:w="4237" w:type="dxa"/>
                                  <w:vAlign w:val="center"/>
                                </w:tcPr>
                                <w:p w14:paraId="19684FD4" w14:textId="77777777" w:rsidR="004721F0" w:rsidRPr="004F5916" w:rsidRDefault="004721F0" w:rsidP="001F7A73">
                                  <w:pPr>
                                    <w:rPr>
                                      <w:szCs w:val="20"/>
                                    </w:rPr>
                                  </w:pPr>
                                  <w:r w:rsidRPr="004F5916">
                                    <w:rPr>
                                      <w:szCs w:val="20"/>
                                    </w:rPr>
                                    <w:t>Fraud Prevention Model (FPM)</w:t>
                                  </w:r>
                                </w:p>
                              </w:tc>
                            </w:tr>
                          </w:tbl>
                          <w:p w14:paraId="7E38A570" w14:textId="77777777" w:rsidR="004721F0" w:rsidRDefault="004721F0" w:rsidP="004721F0"/>
                          <w:p w14:paraId="5E2FAAC1" w14:textId="77777777" w:rsidR="004721F0" w:rsidRDefault="004721F0" w:rsidP="004721F0">
                            <w:pPr>
                              <w:rPr>
                                <w:b/>
                              </w:rPr>
                            </w:pPr>
                            <w:r>
                              <w:rPr>
                                <w:b/>
                              </w:rPr>
                              <w:t>Value Add</w:t>
                            </w:r>
                            <w:r w:rsidRPr="00FE0125">
                              <w:rPr>
                                <w:b/>
                              </w:rPr>
                              <w:t xml:space="preserve"> Products</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4237"/>
                            </w:tblGrid>
                            <w:tr w:rsidR="004721F0" w:rsidRPr="004F5916" w14:paraId="31511DFD" w14:textId="77777777" w:rsidTr="00E00A6F">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65B68BB2" w14:textId="77777777" w:rsidR="004721F0" w:rsidRPr="004F5916" w:rsidRDefault="004721F0" w:rsidP="001F7A73">
                                  <w:pPr>
                                    <w:spacing w:after="160" w:line="259" w:lineRule="auto"/>
                                    <w:jc w:val="center"/>
                                    <w:rPr>
                                      <w:rFonts w:ascii="Arial" w:hAnsi="Arial" w:cs="Arial"/>
                                      <w:color w:val="FFFFFF" w:themeColor="background1"/>
                                      <w:szCs w:val="20"/>
                                    </w:rPr>
                                  </w:pPr>
                                  <w:r w:rsidRPr="004F5916">
                                    <w:rPr>
                                      <w:color w:val="FFFFFF" w:themeColor="background1"/>
                                      <w:szCs w:val="20"/>
                                    </w:rPr>
                                    <w:t>2002</w:t>
                                  </w:r>
                                </w:p>
                              </w:tc>
                              <w:tc>
                                <w:tcPr>
                                  <w:tcW w:w="4237" w:type="dxa"/>
                                  <w:vAlign w:val="center"/>
                                </w:tcPr>
                                <w:p w14:paraId="271A26D9" w14:textId="77777777" w:rsidR="004721F0" w:rsidRPr="004F5916" w:rsidRDefault="004721F0" w:rsidP="001F7A73">
                                  <w:pPr>
                                    <w:rPr>
                                      <w:rFonts w:ascii="Arial" w:hAnsi="Arial" w:cs="Arial"/>
                                      <w:szCs w:val="20"/>
                                    </w:rPr>
                                  </w:pPr>
                                  <w:r w:rsidRPr="004F5916">
                                    <w:rPr>
                                      <w:szCs w:val="20"/>
                                    </w:rPr>
                                    <w:t xml:space="preserve">Qualification </w:t>
                                  </w:r>
                                  <w:r>
                                    <w:rPr>
                                      <w:szCs w:val="20"/>
                                    </w:rPr>
                                    <w:t>V</w:t>
                                  </w:r>
                                  <w:r w:rsidRPr="004F5916">
                                    <w:rPr>
                                      <w:szCs w:val="20"/>
                                    </w:rPr>
                                    <w:t xml:space="preserve">erification </w:t>
                                  </w:r>
                                  <w:r>
                                    <w:rPr>
                                      <w:szCs w:val="20"/>
                                    </w:rPr>
                                    <w:t>S</w:t>
                                  </w:r>
                                  <w:r w:rsidRPr="004F5916">
                                    <w:rPr>
                                      <w:szCs w:val="20"/>
                                    </w:rPr>
                                    <w:t>ervice</w:t>
                                  </w:r>
                                </w:p>
                              </w:tc>
                            </w:tr>
                            <w:tr w:rsidR="004721F0" w:rsidRPr="004F5916" w14:paraId="13001338" w14:textId="77777777" w:rsidTr="00E00A6F">
                              <w:tc>
                                <w:tcPr>
                                  <w:tcW w:w="1691" w:type="dxa"/>
                                  <w:shd w:val="clear" w:color="auto" w:fill="00A6CA"/>
                                  <w:vAlign w:val="center"/>
                                </w:tcPr>
                                <w:p w14:paraId="0FF82D82" w14:textId="77777777" w:rsidR="004721F0" w:rsidRPr="004F5916" w:rsidRDefault="004721F0" w:rsidP="001F7A73">
                                  <w:pPr>
                                    <w:spacing w:after="160" w:line="259" w:lineRule="auto"/>
                                    <w:jc w:val="center"/>
                                    <w:rPr>
                                      <w:rFonts w:ascii="Arial" w:hAnsi="Arial" w:cs="Arial"/>
                                      <w:color w:val="FFFFFF" w:themeColor="background1"/>
                                      <w:szCs w:val="20"/>
                                    </w:rPr>
                                  </w:pPr>
                                  <w:r w:rsidRPr="004F5916">
                                    <w:rPr>
                                      <w:color w:val="FFFFFF" w:themeColor="background1"/>
                                      <w:szCs w:val="20"/>
                                    </w:rPr>
                                    <w:t>1430</w:t>
                                  </w:r>
                                </w:p>
                              </w:tc>
                              <w:tc>
                                <w:tcPr>
                                  <w:tcW w:w="4237" w:type="dxa"/>
                                  <w:vAlign w:val="center"/>
                                </w:tcPr>
                                <w:p w14:paraId="3EF6895A" w14:textId="77777777" w:rsidR="004721F0" w:rsidRPr="004F5916" w:rsidRDefault="004721F0" w:rsidP="001F7A73">
                                  <w:pPr>
                                    <w:rPr>
                                      <w:rFonts w:ascii="Arial" w:hAnsi="Arial" w:cs="Arial"/>
                                      <w:szCs w:val="20"/>
                                    </w:rPr>
                                  </w:pPr>
                                  <w:r w:rsidRPr="004F5916">
                                    <w:rPr>
                                      <w:szCs w:val="20"/>
                                    </w:rPr>
                                    <w:t xml:space="preserve">Consumer </w:t>
                                  </w:r>
                                  <w:r>
                                    <w:rPr>
                                      <w:szCs w:val="20"/>
                                    </w:rPr>
                                    <w:t>IDV</w:t>
                                  </w:r>
                                </w:p>
                              </w:tc>
                            </w:tr>
                            <w:tr w:rsidR="004721F0" w:rsidRPr="007900C2" w14:paraId="7A8506C4" w14:textId="77777777" w:rsidTr="00E00A6F">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04EE16CD"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1420</w:t>
                                  </w:r>
                                </w:p>
                              </w:tc>
                              <w:tc>
                                <w:tcPr>
                                  <w:tcW w:w="4237" w:type="dxa"/>
                                  <w:vAlign w:val="center"/>
                                </w:tcPr>
                                <w:p w14:paraId="3CED6694" w14:textId="77777777" w:rsidR="004721F0" w:rsidRPr="007900C2" w:rsidRDefault="004721F0" w:rsidP="001F7A73">
                                  <w:pPr>
                                    <w:rPr>
                                      <w:szCs w:val="20"/>
                                    </w:rPr>
                                  </w:pPr>
                                  <w:r w:rsidRPr="004F5916">
                                    <w:rPr>
                                      <w:szCs w:val="20"/>
                                    </w:rPr>
                                    <w:t xml:space="preserve">Consumer </w:t>
                                  </w:r>
                                  <w:r>
                                    <w:rPr>
                                      <w:szCs w:val="20"/>
                                    </w:rPr>
                                    <w:t>H</w:t>
                                  </w:r>
                                  <w:r w:rsidRPr="004F5916">
                                    <w:rPr>
                                      <w:szCs w:val="20"/>
                                    </w:rPr>
                                    <w:t xml:space="preserve">awk </w:t>
                                  </w:r>
                                  <w:r>
                                    <w:rPr>
                                      <w:szCs w:val="20"/>
                                    </w:rPr>
                                    <w:t>A</w:t>
                                  </w:r>
                                  <w:r w:rsidRPr="004F5916">
                                    <w:rPr>
                                      <w:szCs w:val="20"/>
                                    </w:rPr>
                                    <w:t xml:space="preserve">dvantage (includes </w:t>
                                  </w:r>
                                  <w:r>
                                    <w:rPr>
                                      <w:szCs w:val="20"/>
                                    </w:rPr>
                                    <w:t>IDV</w:t>
                                  </w:r>
                                  <w:r w:rsidRPr="004F5916">
                                    <w:rPr>
                                      <w:szCs w:val="20"/>
                                    </w:rPr>
                                    <w:t xml:space="preserve"> and hawk alerts)</w:t>
                                  </w:r>
                                </w:p>
                              </w:tc>
                            </w:tr>
                          </w:tbl>
                          <w:p w14:paraId="5C618696" w14:textId="77777777" w:rsidR="004721F0" w:rsidRDefault="004721F0" w:rsidP="004721F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71C7AB" id="_x0000_t202" coordsize="21600,21600" o:spt="202" path="m,l,21600r21600,l21600,xe">
                <v:stroke joinstyle="miter"/>
                <v:path gradientshapeok="t" o:connecttype="rect"/>
              </v:shapetype>
              <v:shape id="Text Box 2" o:spid="_x0000_s1026" type="#_x0000_t202" style="position:absolute;margin-left:230.05pt;margin-top:37.2pt;width:312pt;height:691.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" filled="f" stroked="f">
                <v:textbox>
                  <w:txbxContent>
                    <w:p w14:paraId="308390DA" w14:textId="0CBDDBC1" w:rsidR="004721F0" w:rsidRPr="00FE0125" w:rsidRDefault="004721F0" w:rsidP="004721F0">
                      <w:pPr>
                        <w:pStyle w:val="BodyText"/>
                      </w:pPr>
                      <w:r w:rsidRPr="00FE0125">
                        <w:rPr>
                          <w:b/>
                          <w:bCs/>
                        </w:rPr>
                        <w:t>Note:</w:t>
                      </w:r>
                      <w:r w:rsidRPr="00FE0125">
                        <w:t xml:space="preserve"> </w:t>
                      </w:r>
                      <w:r w:rsidR="00AA62EB">
                        <w:t xml:space="preserve">The </w:t>
                      </w:r>
                      <w:r w:rsidRPr="00FE0125">
                        <w:t>ProductSelection field can include a list of the following product options and only the included products will be fulfilled in the API response</w:t>
                      </w:r>
                      <w:r>
                        <w:t>. Only products that are setup on a subscriber will be fulfilled.</w:t>
                      </w:r>
                    </w:p>
                    <w:p w14:paraId="4258D615" w14:textId="77777777" w:rsidR="004721F0" w:rsidRDefault="004721F0" w:rsidP="004721F0">
                      <w:pPr>
                        <w:rPr>
                          <w:b/>
                        </w:rPr>
                      </w:pPr>
                      <w:r w:rsidRPr="00FE0125">
                        <w:rPr>
                          <w:b/>
                        </w:rPr>
                        <w:t>Consumer Products</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4237"/>
                      </w:tblGrid>
                      <w:tr w:rsidR="004721F0" w14:paraId="38EFCF9E" w14:textId="77777777" w:rsidTr="007900C2">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6519CA21" w14:textId="77777777" w:rsidR="004721F0" w:rsidRPr="004F5916" w:rsidRDefault="004721F0" w:rsidP="007900C2">
                            <w:pPr>
                              <w:spacing w:after="160" w:line="259" w:lineRule="auto"/>
                              <w:jc w:val="center"/>
                              <w:rPr>
                                <w:rFonts w:ascii="Arial" w:hAnsi="Arial" w:cs="Arial"/>
                                <w:color w:val="FFFFFF" w:themeColor="background1"/>
                                <w:szCs w:val="20"/>
                              </w:rPr>
                            </w:pPr>
                            <w:r w:rsidRPr="004F5916">
                              <w:rPr>
                                <w:rFonts w:ascii="Arial" w:eastAsia="Arial" w:hAnsi="Arial" w:cs="Arial"/>
                                <w:color w:val="FFFFFF" w:themeColor="background1"/>
                                <w:szCs w:val="20"/>
                              </w:rPr>
                              <w:t>All</w:t>
                            </w:r>
                          </w:p>
                        </w:tc>
                        <w:tc>
                          <w:tcPr>
                            <w:tcW w:w="4237" w:type="dxa"/>
                          </w:tcPr>
                          <w:p w14:paraId="296C4069" w14:textId="77777777" w:rsidR="004721F0" w:rsidRPr="007900C2" w:rsidRDefault="004721F0">
                            <w:pPr>
                              <w:rPr>
                                <w:rFonts w:ascii="Arial" w:hAnsi="Arial" w:cs="Arial"/>
                                <w:bCs/>
                                <w:sz w:val="18"/>
                                <w:szCs w:val="18"/>
                              </w:rPr>
                            </w:pPr>
                            <w:r w:rsidRPr="007900C2">
                              <w:rPr>
                                <w:rFonts w:ascii="Arial" w:eastAsia="Arial" w:hAnsi="Arial" w:cs="Arial"/>
                                <w:szCs w:val="20"/>
                              </w:rPr>
                              <w:t>Fulfills and bills all consumer products setup for the subscriber.</w:t>
                            </w:r>
                            <w:r>
                              <w:rPr>
                                <w:szCs w:val="20"/>
                              </w:rPr>
                              <w:t xml:space="preserve"> If “All” is used any additional products specified will be ignored.</w:t>
                            </w:r>
                          </w:p>
                        </w:tc>
                      </w:tr>
                      <w:tr w:rsidR="004721F0" w14:paraId="6866A849" w14:textId="77777777" w:rsidTr="007900C2">
                        <w:tc>
                          <w:tcPr>
                            <w:tcW w:w="1691" w:type="dxa"/>
                            <w:shd w:val="clear" w:color="auto" w:fill="00A6CA"/>
                            <w:vAlign w:val="center"/>
                          </w:tcPr>
                          <w:p w14:paraId="62FCA136" w14:textId="77777777" w:rsidR="004721F0" w:rsidRPr="004F5916" w:rsidRDefault="004721F0" w:rsidP="007900C2">
                            <w:pPr>
                              <w:spacing w:after="160" w:line="259" w:lineRule="auto"/>
                              <w:jc w:val="center"/>
                              <w:rPr>
                                <w:rFonts w:ascii="Arial" w:hAnsi="Arial" w:cs="Arial"/>
                                <w:color w:val="FFFFFF" w:themeColor="background1"/>
                                <w:szCs w:val="20"/>
                              </w:rPr>
                            </w:pPr>
                            <w:r w:rsidRPr="004F5916">
                              <w:rPr>
                                <w:rFonts w:ascii="Arial" w:eastAsia="Arial" w:hAnsi="Arial" w:cs="Arial"/>
                                <w:color w:val="FFFFFF" w:themeColor="background1"/>
                                <w:szCs w:val="20"/>
                              </w:rPr>
                              <w:t>7400</w:t>
                            </w:r>
                          </w:p>
                        </w:tc>
                        <w:tc>
                          <w:tcPr>
                            <w:tcW w:w="4237" w:type="dxa"/>
                          </w:tcPr>
                          <w:p w14:paraId="10C17308" w14:textId="77777777" w:rsidR="004721F0" w:rsidRPr="007900C2" w:rsidRDefault="004721F0">
                            <w:pPr>
                              <w:rPr>
                                <w:rFonts w:ascii="Arial" w:hAnsi="Arial" w:cs="Arial"/>
                                <w:bCs/>
                                <w:sz w:val="18"/>
                                <w:szCs w:val="18"/>
                              </w:rPr>
                            </w:pPr>
                            <w:r w:rsidRPr="007900C2">
                              <w:rPr>
                                <w:rFonts w:ascii="Arial" w:eastAsia="Arial" w:hAnsi="Arial" w:cs="Arial"/>
                                <w:szCs w:val="20"/>
                              </w:rPr>
                              <w:t>Consumer report</w:t>
                            </w:r>
                          </w:p>
                        </w:tc>
                      </w:tr>
                    </w:tbl>
                    <w:p w14:paraId="4552E311" w14:textId="77777777" w:rsidR="004721F0" w:rsidRDefault="004721F0" w:rsidP="004721F0">
                      <w:pPr>
                        <w:spacing w:after="160" w:line="259" w:lineRule="auto"/>
                        <w:rPr>
                          <w:b/>
                        </w:rPr>
                      </w:pPr>
                    </w:p>
                    <w:p w14:paraId="17DDE842" w14:textId="77777777" w:rsidR="004721F0" w:rsidRPr="00FE0125" w:rsidRDefault="004721F0" w:rsidP="004721F0">
                      <w:pPr>
                        <w:spacing w:after="5" w:line="295" w:lineRule="auto"/>
                        <w:ind w:left="10" w:hanging="10"/>
                        <w:rPr>
                          <w:b/>
                        </w:rPr>
                      </w:pPr>
                      <w:r w:rsidRPr="00FE0125">
                        <w:rPr>
                          <w:b/>
                        </w:rPr>
                        <w:t>Scoring Products</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4237"/>
                      </w:tblGrid>
                      <w:tr w:rsidR="004721F0" w14:paraId="6B30AB17"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3723E0BA"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4163</w:t>
                            </w:r>
                          </w:p>
                        </w:tc>
                        <w:tc>
                          <w:tcPr>
                            <w:tcW w:w="4237" w:type="dxa"/>
                            <w:vAlign w:val="center"/>
                          </w:tcPr>
                          <w:p w14:paraId="7671149C" w14:textId="77777777" w:rsidR="004721F0" w:rsidRPr="007900C2" w:rsidRDefault="004721F0" w:rsidP="004F5916">
                            <w:pPr>
                              <w:rPr>
                                <w:szCs w:val="20"/>
                              </w:rPr>
                            </w:pPr>
                            <w:r>
                              <w:rPr>
                                <w:szCs w:val="20"/>
                              </w:rPr>
                              <w:t>BCC</w:t>
                            </w:r>
                            <w:r w:rsidRPr="004F5916">
                              <w:rPr>
                                <w:szCs w:val="20"/>
                              </w:rPr>
                              <w:t xml:space="preserve"> </w:t>
                            </w:r>
                            <w:r>
                              <w:rPr>
                                <w:szCs w:val="20"/>
                              </w:rPr>
                              <w:t>F</w:t>
                            </w:r>
                            <w:r w:rsidRPr="004F5916">
                              <w:rPr>
                                <w:szCs w:val="20"/>
                              </w:rPr>
                              <w:t>700 variables (</w:t>
                            </w:r>
                            <w:r>
                              <w:rPr>
                                <w:szCs w:val="20"/>
                              </w:rPr>
                              <w:t>CV</w:t>
                            </w:r>
                            <w:r w:rsidRPr="004F5916">
                              <w:rPr>
                                <w:szCs w:val="20"/>
                              </w:rPr>
                              <w:t>1.0)</w:t>
                            </w:r>
                          </w:p>
                        </w:tc>
                      </w:tr>
                      <w:tr w:rsidR="004721F0" w14:paraId="41DD2875" w14:textId="77777777" w:rsidTr="004F5916">
                        <w:tc>
                          <w:tcPr>
                            <w:tcW w:w="1691" w:type="dxa"/>
                            <w:shd w:val="clear" w:color="auto" w:fill="00A6CA"/>
                            <w:vAlign w:val="center"/>
                          </w:tcPr>
                          <w:p w14:paraId="45208C76"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2539</w:t>
                            </w:r>
                          </w:p>
                        </w:tc>
                        <w:tc>
                          <w:tcPr>
                            <w:tcW w:w="4237" w:type="dxa"/>
                            <w:vAlign w:val="center"/>
                          </w:tcPr>
                          <w:p w14:paraId="0CB9757E" w14:textId="77777777" w:rsidR="004721F0" w:rsidRPr="007900C2" w:rsidRDefault="004721F0" w:rsidP="004F5916">
                            <w:pPr>
                              <w:rPr>
                                <w:szCs w:val="20"/>
                              </w:rPr>
                            </w:pPr>
                            <w:r w:rsidRPr="004F5916">
                              <w:rPr>
                                <w:szCs w:val="20"/>
                              </w:rPr>
                              <w:t>Credit vision variables enhanced algorithms</w:t>
                            </w:r>
                          </w:p>
                        </w:tc>
                      </w:tr>
                      <w:tr w:rsidR="004721F0" w14:paraId="5110CC1F"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5C65E77F"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1650</w:t>
                            </w:r>
                          </w:p>
                        </w:tc>
                        <w:tc>
                          <w:tcPr>
                            <w:tcW w:w="4237" w:type="dxa"/>
                            <w:vAlign w:val="center"/>
                          </w:tcPr>
                          <w:p w14:paraId="4C6EC88E" w14:textId="77777777" w:rsidR="004721F0" w:rsidRPr="004F5916" w:rsidRDefault="004721F0" w:rsidP="004F5916">
                            <w:pPr>
                              <w:rPr>
                                <w:rFonts w:ascii="Arial" w:eastAsia="Arial" w:hAnsi="Arial" w:cs="Arial"/>
                                <w:szCs w:val="20"/>
                              </w:rPr>
                            </w:pPr>
                            <w:r w:rsidRPr="004F5916">
                              <w:rPr>
                                <w:szCs w:val="20"/>
                              </w:rPr>
                              <w:t>Fraud score online</w:t>
                            </w:r>
                          </w:p>
                        </w:tc>
                      </w:tr>
                      <w:tr w:rsidR="004721F0" w14:paraId="20709A08" w14:textId="77777777" w:rsidTr="004F5916">
                        <w:tc>
                          <w:tcPr>
                            <w:tcW w:w="1691" w:type="dxa"/>
                            <w:shd w:val="clear" w:color="auto" w:fill="00A6CA"/>
                            <w:vAlign w:val="center"/>
                          </w:tcPr>
                          <w:p w14:paraId="0C73A79E"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4175</w:t>
                            </w:r>
                          </w:p>
                        </w:tc>
                        <w:tc>
                          <w:tcPr>
                            <w:tcW w:w="4237" w:type="dxa"/>
                            <w:vAlign w:val="center"/>
                          </w:tcPr>
                          <w:p w14:paraId="4BF21085" w14:textId="77777777" w:rsidR="004721F0" w:rsidRPr="004F5916" w:rsidRDefault="004721F0" w:rsidP="004F5916">
                            <w:pPr>
                              <w:rPr>
                                <w:rFonts w:ascii="Arial" w:eastAsia="Arial" w:hAnsi="Arial" w:cs="Arial"/>
                                <w:szCs w:val="20"/>
                              </w:rPr>
                            </w:pPr>
                            <w:r w:rsidRPr="004F5916">
                              <w:rPr>
                                <w:szCs w:val="20"/>
                              </w:rPr>
                              <w:t xml:space="preserve">Generic loss ratio online </w:t>
                            </w:r>
                            <w:r>
                              <w:rPr>
                                <w:szCs w:val="20"/>
                              </w:rPr>
                              <w:t>V</w:t>
                            </w:r>
                            <w:r w:rsidRPr="004F5916">
                              <w:rPr>
                                <w:szCs w:val="20"/>
                              </w:rPr>
                              <w:t>2</w:t>
                            </w:r>
                          </w:p>
                        </w:tc>
                      </w:tr>
                      <w:tr w:rsidR="004721F0" w14:paraId="0AAB4974"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1AD1E4F9"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4207</w:t>
                            </w:r>
                          </w:p>
                        </w:tc>
                        <w:tc>
                          <w:tcPr>
                            <w:tcW w:w="4237" w:type="dxa"/>
                            <w:vAlign w:val="center"/>
                          </w:tcPr>
                          <w:p w14:paraId="0149E38D" w14:textId="77777777" w:rsidR="004721F0" w:rsidRPr="004F5916" w:rsidRDefault="004721F0" w:rsidP="004F5916">
                            <w:pPr>
                              <w:rPr>
                                <w:rFonts w:ascii="Arial" w:eastAsia="Arial" w:hAnsi="Arial" w:cs="Arial"/>
                                <w:szCs w:val="20"/>
                              </w:rPr>
                            </w:pPr>
                            <w:r w:rsidRPr="004F5916">
                              <w:rPr>
                                <w:szCs w:val="20"/>
                              </w:rPr>
                              <w:t xml:space="preserve">Generic lapse model online </w:t>
                            </w:r>
                            <w:r>
                              <w:rPr>
                                <w:szCs w:val="20"/>
                              </w:rPr>
                              <w:t>V</w:t>
                            </w:r>
                            <w:r w:rsidRPr="004F5916">
                              <w:rPr>
                                <w:szCs w:val="20"/>
                              </w:rPr>
                              <w:t>4 (</w:t>
                            </w:r>
                            <w:r>
                              <w:rPr>
                                <w:szCs w:val="20"/>
                              </w:rPr>
                              <w:t>CV</w:t>
                            </w:r>
                            <w:r w:rsidRPr="004F5916">
                              <w:rPr>
                                <w:szCs w:val="20"/>
                              </w:rPr>
                              <w:t xml:space="preserve"> vars)</w:t>
                            </w:r>
                          </w:p>
                        </w:tc>
                      </w:tr>
                      <w:tr w:rsidR="004721F0" w14:paraId="45FA6433" w14:textId="77777777" w:rsidTr="004F5916">
                        <w:tc>
                          <w:tcPr>
                            <w:tcW w:w="1691" w:type="dxa"/>
                            <w:shd w:val="clear" w:color="auto" w:fill="00A6CA"/>
                            <w:vAlign w:val="center"/>
                          </w:tcPr>
                          <w:p w14:paraId="682DA794"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4268</w:t>
                            </w:r>
                          </w:p>
                        </w:tc>
                        <w:tc>
                          <w:tcPr>
                            <w:tcW w:w="4237" w:type="dxa"/>
                            <w:vAlign w:val="center"/>
                          </w:tcPr>
                          <w:p w14:paraId="3A82C633" w14:textId="77777777" w:rsidR="004721F0" w:rsidRPr="004F5916" w:rsidRDefault="004721F0" w:rsidP="004F5916">
                            <w:pPr>
                              <w:rPr>
                                <w:rFonts w:ascii="Arial" w:eastAsia="Arial" w:hAnsi="Arial" w:cs="Arial"/>
                                <w:szCs w:val="20"/>
                              </w:rPr>
                            </w:pPr>
                            <w:r w:rsidRPr="004F5916">
                              <w:rPr>
                                <w:szCs w:val="20"/>
                              </w:rPr>
                              <w:t>Credit</w:t>
                            </w:r>
                            <w:r>
                              <w:rPr>
                                <w:szCs w:val="20"/>
                              </w:rPr>
                              <w:t>V</w:t>
                            </w:r>
                            <w:r w:rsidRPr="004F5916">
                              <w:rPr>
                                <w:szCs w:val="20"/>
                              </w:rPr>
                              <w:t>ision income estimator online</w:t>
                            </w:r>
                          </w:p>
                        </w:tc>
                      </w:tr>
                      <w:tr w:rsidR="004721F0" w14:paraId="2AB6A356"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31E2D1EB"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4265</w:t>
                            </w:r>
                          </w:p>
                        </w:tc>
                        <w:tc>
                          <w:tcPr>
                            <w:tcW w:w="4237" w:type="dxa"/>
                            <w:vAlign w:val="center"/>
                          </w:tcPr>
                          <w:p w14:paraId="659BF298" w14:textId="77777777" w:rsidR="004721F0" w:rsidRPr="004F5916" w:rsidRDefault="004721F0" w:rsidP="004F5916">
                            <w:pPr>
                              <w:rPr>
                                <w:rFonts w:ascii="Arial" w:eastAsia="Arial" w:hAnsi="Arial" w:cs="Arial"/>
                                <w:szCs w:val="20"/>
                              </w:rPr>
                            </w:pPr>
                            <w:r w:rsidRPr="004F5916">
                              <w:rPr>
                                <w:szCs w:val="20"/>
                              </w:rPr>
                              <w:t>True risk life v2 online</w:t>
                            </w:r>
                          </w:p>
                        </w:tc>
                      </w:tr>
                      <w:tr w:rsidR="004721F0" w14:paraId="46542C97" w14:textId="77777777" w:rsidTr="004F5916">
                        <w:tc>
                          <w:tcPr>
                            <w:tcW w:w="1691" w:type="dxa"/>
                            <w:shd w:val="clear" w:color="auto" w:fill="00A6CA"/>
                            <w:vAlign w:val="center"/>
                          </w:tcPr>
                          <w:p w14:paraId="3BA4E638"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2009</w:t>
                            </w:r>
                          </w:p>
                        </w:tc>
                        <w:tc>
                          <w:tcPr>
                            <w:tcW w:w="4237" w:type="dxa"/>
                            <w:vAlign w:val="center"/>
                          </w:tcPr>
                          <w:p w14:paraId="4020D33A" w14:textId="77777777" w:rsidR="004721F0" w:rsidRPr="004F5916" w:rsidRDefault="004721F0" w:rsidP="004F5916">
                            <w:pPr>
                              <w:rPr>
                                <w:rFonts w:ascii="Arial" w:eastAsia="Arial" w:hAnsi="Arial" w:cs="Arial"/>
                                <w:szCs w:val="20"/>
                              </w:rPr>
                            </w:pPr>
                            <w:r>
                              <w:rPr>
                                <w:szCs w:val="20"/>
                              </w:rPr>
                              <w:t>CV</w:t>
                            </w:r>
                            <w:r w:rsidRPr="004F5916">
                              <w:rPr>
                                <w:szCs w:val="20"/>
                              </w:rPr>
                              <w:t xml:space="preserve"> link </w:t>
                            </w:r>
                            <w:r>
                              <w:rPr>
                                <w:szCs w:val="20"/>
                              </w:rPr>
                              <w:t>POPIA</w:t>
                            </w:r>
                            <w:r w:rsidRPr="004F5916">
                              <w:rPr>
                                <w:szCs w:val="20"/>
                              </w:rPr>
                              <w:t xml:space="preserve"> online</w:t>
                            </w:r>
                          </w:p>
                        </w:tc>
                      </w:tr>
                      <w:tr w:rsidR="004721F0" w14:paraId="21B0FEC2"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263F7280" w14:textId="77777777" w:rsidR="004721F0" w:rsidRPr="004F5916" w:rsidRDefault="004721F0" w:rsidP="004F5916">
                            <w:pPr>
                              <w:spacing w:after="160" w:line="259" w:lineRule="auto"/>
                              <w:jc w:val="center"/>
                              <w:rPr>
                                <w:rFonts w:ascii="Arial" w:eastAsia="Arial" w:hAnsi="Arial" w:cs="Arial"/>
                                <w:color w:val="FFFFFF" w:themeColor="background1"/>
                                <w:szCs w:val="20"/>
                              </w:rPr>
                            </w:pPr>
                            <w:r w:rsidRPr="004F5916">
                              <w:rPr>
                                <w:rFonts w:ascii="Arial" w:eastAsia="Arial" w:hAnsi="Arial" w:cs="Arial"/>
                                <w:color w:val="FFFFFF" w:themeColor="background1"/>
                                <w:szCs w:val="20"/>
                              </w:rPr>
                              <w:t>2538</w:t>
                            </w:r>
                          </w:p>
                        </w:tc>
                        <w:tc>
                          <w:tcPr>
                            <w:tcW w:w="4237" w:type="dxa"/>
                            <w:vAlign w:val="center"/>
                          </w:tcPr>
                          <w:p w14:paraId="6B186393" w14:textId="77777777" w:rsidR="004721F0" w:rsidRPr="004F5916" w:rsidRDefault="004721F0" w:rsidP="004F5916">
                            <w:pPr>
                              <w:rPr>
                                <w:rFonts w:ascii="Arial" w:eastAsia="Arial" w:hAnsi="Arial" w:cs="Arial"/>
                                <w:szCs w:val="20"/>
                              </w:rPr>
                            </w:pPr>
                            <w:r>
                              <w:rPr>
                                <w:szCs w:val="20"/>
                              </w:rPr>
                              <w:t>CV</w:t>
                            </w:r>
                            <w:r w:rsidRPr="004F5916">
                              <w:rPr>
                                <w:szCs w:val="20"/>
                              </w:rPr>
                              <w:t xml:space="preserve"> personal loans - long term score</w:t>
                            </w:r>
                          </w:p>
                        </w:tc>
                      </w:tr>
                      <w:tr w:rsidR="004721F0" w14:paraId="582B56EC" w14:textId="77777777" w:rsidTr="004F5916">
                        <w:tc>
                          <w:tcPr>
                            <w:tcW w:w="1691" w:type="dxa"/>
                            <w:shd w:val="clear" w:color="auto" w:fill="00A6CA"/>
                            <w:vAlign w:val="center"/>
                          </w:tcPr>
                          <w:p w14:paraId="1E2A11CD" w14:textId="77777777" w:rsidR="004721F0" w:rsidRPr="007900C2" w:rsidRDefault="004721F0" w:rsidP="004F5916">
                            <w:pPr>
                              <w:spacing w:after="160" w:line="259" w:lineRule="auto"/>
                              <w:jc w:val="center"/>
                              <w:rPr>
                                <w:rFonts w:ascii="Arial" w:eastAsia="Calibri" w:hAnsi="Arial" w:cs="Arial"/>
                                <w:bCs/>
                                <w:color w:val="FFFFFF"/>
                                <w:spacing w:val="4"/>
                                <w:w w:val="114"/>
                                <w:sz w:val="18"/>
                                <w:szCs w:val="18"/>
                              </w:rPr>
                            </w:pPr>
                            <w:r w:rsidRPr="004F5916">
                              <w:rPr>
                                <w:rFonts w:ascii="Arial" w:eastAsia="Arial" w:hAnsi="Arial" w:cs="Arial"/>
                                <w:color w:val="FFFFFF" w:themeColor="background1"/>
                                <w:szCs w:val="20"/>
                              </w:rPr>
                              <w:t>4271</w:t>
                            </w:r>
                          </w:p>
                        </w:tc>
                        <w:tc>
                          <w:tcPr>
                            <w:tcW w:w="4237" w:type="dxa"/>
                            <w:vAlign w:val="center"/>
                          </w:tcPr>
                          <w:p w14:paraId="4EF99739" w14:textId="77777777" w:rsidR="004721F0" w:rsidRPr="004F5916" w:rsidRDefault="004721F0" w:rsidP="004F5916">
                            <w:pPr>
                              <w:rPr>
                                <w:rFonts w:ascii="Arial" w:eastAsia="Arial" w:hAnsi="Arial" w:cs="Arial"/>
                                <w:szCs w:val="20"/>
                              </w:rPr>
                            </w:pPr>
                            <w:r>
                              <w:rPr>
                                <w:szCs w:val="20"/>
                              </w:rPr>
                              <w:t>CV</w:t>
                            </w:r>
                            <w:r w:rsidRPr="004F5916">
                              <w:rPr>
                                <w:szCs w:val="20"/>
                              </w:rPr>
                              <w:t xml:space="preserve"> micro finance - medium term score</w:t>
                            </w:r>
                          </w:p>
                        </w:tc>
                      </w:tr>
                      <w:tr w:rsidR="004721F0" w14:paraId="4E109899"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11B2872F" w14:textId="77777777" w:rsidR="004721F0" w:rsidRPr="004F5916" w:rsidRDefault="004721F0" w:rsidP="004F5916">
                            <w:pPr>
                              <w:spacing w:after="160" w:line="259" w:lineRule="auto"/>
                              <w:jc w:val="center"/>
                              <w:rPr>
                                <w:color w:val="FFFFFF" w:themeColor="background1"/>
                                <w:szCs w:val="20"/>
                              </w:rPr>
                            </w:pPr>
                            <w:r w:rsidRPr="004F5916">
                              <w:rPr>
                                <w:color w:val="FFFFFF" w:themeColor="background1"/>
                                <w:szCs w:val="20"/>
                              </w:rPr>
                              <w:t>4274</w:t>
                            </w:r>
                          </w:p>
                        </w:tc>
                        <w:tc>
                          <w:tcPr>
                            <w:tcW w:w="4237" w:type="dxa"/>
                            <w:vAlign w:val="center"/>
                          </w:tcPr>
                          <w:p w14:paraId="08F8DBB0" w14:textId="77777777" w:rsidR="004721F0" w:rsidRDefault="004721F0" w:rsidP="004F5916">
                            <w:pPr>
                              <w:rPr>
                                <w:szCs w:val="20"/>
                              </w:rPr>
                            </w:pPr>
                            <w:r>
                              <w:rPr>
                                <w:szCs w:val="20"/>
                              </w:rPr>
                              <w:t>CV</w:t>
                            </w:r>
                            <w:r w:rsidRPr="004F5916">
                              <w:rPr>
                                <w:szCs w:val="20"/>
                              </w:rPr>
                              <w:t xml:space="preserve"> micro finance - short term score</w:t>
                            </w:r>
                          </w:p>
                        </w:tc>
                      </w:tr>
                      <w:tr w:rsidR="004721F0" w14:paraId="00B42D43" w14:textId="77777777" w:rsidTr="004F5916">
                        <w:tc>
                          <w:tcPr>
                            <w:tcW w:w="1691" w:type="dxa"/>
                            <w:shd w:val="clear" w:color="auto" w:fill="00A6CA"/>
                            <w:vAlign w:val="center"/>
                          </w:tcPr>
                          <w:p w14:paraId="6DBAFF1E" w14:textId="77777777" w:rsidR="004721F0" w:rsidRPr="004F5916" w:rsidRDefault="004721F0" w:rsidP="004F5916">
                            <w:pPr>
                              <w:spacing w:after="160" w:line="259" w:lineRule="auto"/>
                              <w:jc w:val="center"/>
                              <w:rPr>
                                <w:color w:val="FFFFFF" w:themeColor="background1"/>
                                <w:szCs w:val="20"/>
                              </w:rPr>
                            </w:pPr>
                            <w:r w:rsidRPr="004F5916">
                              <w:rPr>
                                <w:color w:val="FFFFFF" w:themeColor="background1"/>
                                <w:szCs w:val="20"/>
                              </w:rPr>
                              <w:t>4277</w:t>
                            </w:r>
                          </w:p>
                        </w:tc>
                        <w:tc>
                          <w:tcPr>
                            <w:tcW w:w="4237" w:type="dxa"/>
                            <w:vAlign w:val="center"/>
                          </w:tcPr>
                          <w:p w14:paraId="39DA246D" w14:textId="77777777" w:rsidR="004721F0" w:rsidRDefault="004721F0" w:rsidP="004F5916">
                            <w:pPr>
                              <w:rPr>
                                <w:szCs w:val="20"/>
                              </w:rPr>
                            </w:pPr>
                            <w:r>
                              <w:rPr>
                                <w:szCs w:val="20"/>
                              </w:rPr>
                              <w:t>CV</w:t>
                            </w:r>
                            <w:r w:rsidRPr="004F5916">
                              <w:rPr>
                                <w:szCs w:val="20"/>
                              </w:rPr>
                              <w:t xml:space="preserve"> micro finance - one month score</w:t>
                            </w:r>
                          </w:p>
                        </w:tc>
                      </w:tr>
                      <w:tr w:rsidR="004721F0" w14:paraId="33755C45"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1B3917A4"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2559</w:t>
                            </w:r>
                          </w:p>
                        </w:tc>
                        <w:tc>
                          <w:tcPr>
                            <w:tcW w:w="4237" w:type="dxa"/>
                            <w:vAlign w:val="center"/>
                          </w:tcPr>
                          <w:p w14:paraId="784CC02C" w14:textId="77777777" w:rsidR="004721F0" w:rsidRDefault="004721F0" w:rsidP="001F7A73">
                            <w:pPr>
                              <w:rPr>
                                <w:szCs w:val="20"/>
                              </w:rPr>
                            </w:pPr>
                            <w:r>
                              <w:rPr>
                                <w:szCs w:val="20"/>
                              </w:rPr>
                              <w:t>CV</w:t>
                            </w:r>
                            <w:r w:rsidRPr="004F5916">
                              <w:rPr>
                                <w:szCs w:val="20"/>
                              </w:rPr>
                              <w:t xml:space="preserve"> retail installment</w:t>
                            </w:r>
                          </w:p>
                        </w:tc>
                      </w:tr>
                      <w:tr w:rsidR="004721F0" w14:paraId="1ECFBC89" w14:textId="77777777" w:rsidTr="004F5916">
                        <w:tc>
                          <w:tcPr>
                            <w:tcW w:w="1691" w:type="dxa"/>
                            <w:shd w:val="clear" w:color="auto" w:fill="00A6CA"/>
                            <w:vAlign w:val="center"/>
                          </w:tcPr>
                          <w:p w14:paraId="3861A419"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2562</w:t>
                            </w:r>
                          </w:p>
                        </w:tc>
                        <w:tc>
                          <w:tcPr>
                            <w:tcW w:w="4237" w:type="dxa"/>
                            <w:vAlign w:val="center"/>
                          </w:tcPr>
                          <w:p w14:paraId="14E1358A" w14:textId="77777777" w:rsidR="004721F0" w:rsidRDefault="004721F0" w:rsidP="001F7A73">
                            <w:pPr>
                              <w:rPr>
                                <w:szCs w:val="20"/>
                              </w:rPr>
                            </w:pPr>
                            <w:r>
                              <w:rPr>
                                <w:szCs w:val="20"/>
                              </w:rPr>
                              <w:t>CV</w:t>
                            </w:r>
                            <w:r w:rsidRPr="004F5916">
                              <w:rPr>
                                <w:szCs w:val="20"/>
                              </w:rPr>
                              <w:t xml:space="preserve"> VAF industry score online</w:t>
                            </w:r>
                          </w:p>
                        </w:tc>
                      </w:tr>
                      <w:tr w:rsidR="004721F0" w14:paraId="72FDAECD"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22809F99"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2565</w:t>
                            </w:r>
                          </w:p>
                        </w:tc>
                        <w:tc>
                          <w:tcPr>
                            <w:tcW w:w="4237" w:type="dxa"/>
                            <w:vAlign w:val="center"/>
                          </w:tcPr>
                          <w:p w14:paraId="3B778387" w14:textId="77777777" w:rsidR="004721F0" w:rsidRDefault="004721F0" w:rsidP="001F7A73">
                            <w:pPr>
                              <w:rPr>
                                <w:szCs w:val="20"/>
                              </w:rPr>
                            </w:pPr>
                            <w:r>
                              <w:rPr>
                                <w:szCs w:val="20"/>
                              </w:rPr>
                              <w:t>CV</w:t>
                            </w:r>
                            <w:r w:rsidRPr="004F5916">
                              <w:rPr>
                                <w:szCs w:val="20"/>
                              </w:rPr>
                              <w:t xml:space="preserve"> credit card industry score online</w:t>
                            </w:r>
                          </w:p>
                        </w:tc>
                      </w:tr>
                      <w:tr w:rsidR="004721F0" w14:paraId="07533ECC" w14:textId="77777777" w:rsidTr="004F5916">
                        <w:tc>
                          <w:tcPr>
                            <w:tcW w:w="1691" w:type="dxa"/>
                            <w:shd w:val="clear" w:color="auto" w:fill="00A6CA"/>
                            <w:vAlign w:val="center"/>
                          </w:tcPr>
                          <w:p w14:paraId="0927E9BC"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1713</w:t>
                            </w:r>
                          </w:p>
                        </w:tc>
                        <w:tc>
                          <w:tcPr>
                            <w:tcW w:w="4237" w:type="dxa"/>
                            <w:vAlign w:val="center"/>
                          </w:tcPr>
                          <w:p w14:paraId="5B3E7D21" w14:textId="77777777" w:rsidR="004721F0" w:rsidRDefault="004721F0" w:rsidP="001F7A73">
                            <w:pPr>
                              <w:rPr>
                                <w:szCs w:val="20"/>
                              </w:rPr>
                            </w:pPr>
                            <w:r w:rsidRPr="004F5916">
                              <w:rPr>
                                <w:szCs w:val="20"/>
                              </w:rPr>
                              <w:t>FICO 6 AO online</w:t>
                            </w:r>
                          </w:p>
                        </w:tc>
                      </w:tr>
                      <w:tr w:rsidR="004721F0" w14:paraId="2D748EB6" w14:textId="77777777" w:rsidTr="004F5916">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1F9CC97D"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1714</w:t>
                            </w:r>
                          </w:p>
                        </w:tc>
                        <w:tc>
                          <w:tcPr>
                            <w:tcW w:w="4237" w:type="dxa"/>
                            <w:vAlign w:val="center"/>
                          </w:tcPr>
                          <w:p w14:paraId="5CEA8EC9" w14:textId="77777777" w:rsidR="004721F0" w:rsidRDefault="004721F0" w:rsidP="001F7A73">
                            <w:pPr>
                              <w:rPr>
                                <w:szCs w:val="20"/>
                              </w:rPr>
                            </w:pPr>
                            <w:r w:rsidRPr="004F5916">
                              <w:rPr>
                                <w:szCs w:val="20"/>
                              </w:rPr>
                              <w:t>FICO 6 AM online</w:t>
                            </w:r>
                          </w:p>
                        </w:tc>
                      </w:tr>
                      <w:tr w:rsidR="004721F0" w14:paraId="51CB4591" w14:textId="77777777" w:rsidTr="004F5916">
                        <w:tc>
                          <w:tcPr>
                            <w:tcW w:w="1691" w:type="dxa"/>
                            <w:shd w:val="clear" w:color="auto" w:fill="00A6CA"/>
                            <w:vAlign w:val="center"/>
                          </w:tcPr>
                          <w:p w14:paraId="6B939FDA"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1650</w:t>
                            </w:r>
                          </w:p>
                        </w:tc>
                        <w:tc>
                          <w:tcPr>
                            <w:tcW w:w="4237" w:type="dxa"/>
                            <w:vAlign w:val="center"/>
                          </w:tcPr>
                          <w:p w14:paraId="19684FD4" w14:textId="77777777" w:rsidR="004721F0" w:rsidRPr="004F5916" w:rsidRDefault="004721F0" w:rsidP="001F7A73">
                            <w:pPr>
                              <w:rPr>
                                <w:szCs w:val="20"/>
                              </w:rPr>
                            </w:pPr>
                            <w:r w:rsidRPr="004F5916">
                              <w:rPr>
                                <w:szCs w:val="20"/>
                              </w:rPr>
                              <w:t>Fraud Prevention Model (FPM)</w:t>
                            </w:r>
                          </w:p>
                        </w:tc>
                      </w:tr>
                    </w:tbl>
                    <w:p w14:paraId="7E38A570" w14:textId="77777777" w:rsidR="004721F0" w:rsidRDefault="004721F0" w:rsidP="004721F0"/>
                    <w:p w14:paraId="5E2FAAC1" w14:textId="77777777" w:rsidR="004721F0" w:rsidRDefault="004721F0" w:rsidP="004721F0">
                      <w:pPr>
                        <w:rPr>
                          <w:b/>
                        </w:rPr>
                      </w:pPr>
                      <w:r>
                        <w:rPr>
                          <w:b/>
                        </w:rPr>
                        <w:t>Value Add</w:t>
                      </w:r>
                      <w:r w:rsidRPr="00FE0125">
                        <w:rPr>
                          <w:b/>
                        </w:rPr>
                        <w:t xml:space="preserve"> Products</w: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4237"/>
                      </w:tblGrid>
                      <w:tr w:rsidR="004721F0" w:rsidRPr="004F5916" w14:paraId="31511DFD" w14:textId="77777777" w:rsidTr="00E00A6F">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65B68BB2" w14:textId="77777777" w:rsidR="004721F0" w:rsidRPr="004F5916" w:rsidRDefault="004721F0" w:rsidP="001F7A73">
                            <w:pPr>
                              <w:spacing w:after="160" w:line="259" w:lineRule="auto"/>
                              <w:jc w:val="center"/>
                              <w:rPr>
                                <w:rFonts w:ascii="Arial" w:hAnsi="Arial" w:cs="Arial"/>
                                <w:color w:val="FFFFFF" w:themeColor="background1"/>
                                <w:szCs w:val="20"/>
                              </w:rPr>
                            </w:pPr>
                            <w:r w:rsidRPr="004F5916">
                              <w:rPr>
                                <w:color w:val="FFFFFF" w:themeColor="background1"/>
                                <w:szCs w:val="20"/>
                              </w:rPr>
                              <w:t>2002</w:t>
                            </w:r>
                          </w:p>
                        </w:tc>
                        <w:tc>
                          <w:tcPr>
                            <w:tcW w:w="4237" w:type="dxa"/>
                            <w:vAlign w:val="center"/>
                          </w:tcPr>
                          <w:p w14:paraId="271A26D9" w14:textId="77777777" w:rsidR="004721F0" w:rsidRPr="004F5916" w:rsidRDefault="004721F0" w:rsidP="001F7A73">
                            <w:pPr>
                              <w:rPr>
                                <w:rFonts w:ascii="Arial" w:hAnsi="Arial" w:cs="Arial"/>
                                <w:szCs w:val="20"/>
                              </w:rPr>
                            </w:pPr>
                            <w:r w:rsidRPr="004F5916">
                              <w:rPr>
                                <w:szCs w:val="20"/>
                              </w:rPr>
                              <w:t xml:space="preserve">Qualification </w:t>
                            </w:r>
                            <w:r>
                              <w:rPr>
                                <w:szCs w:val="20"/>
                              </w:rPr>
                              <w:t>V</w:t>
                            </w:r>
                            <w:r w:rsidRPr="004F5916">
                              <w:rPr>
                                <w:szCs w:val="20"/>
                              </w:rPr>
                              <w:t xml:space="preserve">erification </w:t>
                            </w:r>
                            <w:r>
                              <w:rPr>
                                <w:szCs w:val="20"/>
                              </w:rPr>
                              <w:t>S</w:t>
                            </w:r>
                            <w:r w:rsidRPr="004F5916">
                              <w:rPr>
                                <w:szCs w:val="20"/>
                              </w:rPr>
                              <w:t>ervice</w:t>
                            </w:r>
                          </w:p>
                        </w:tc>
                      </w:tr>
                      <w:tr w:rsidR="004721F0" w:rsidRPr="004F5916" w14:paraId="13001338" w14:textId="77777777" w:rsidTr="00E00A6F">
                        <w:tc>
                          <w:tcPr>
                            <w:tcW w:w="1691" w:type="dxa"/>
                            <w:shd w:val="clear" w:color="auto" w:fill="00A6CA"/>
                            <w:vAlign w:val="center"/>
                          </w:tcPr>
                          <w:p w14:paraId="0FF82D82" w14:textId="77777777" w:rsidR="004721F0" w:rsidRPr="004F5916" w:rsidRDefault="004721F0" w:rsidP="001F7A73">
                            <w:pPr>
                              <w:spacing w:after="160" w:line="259" w:lineRule="auto"/>
                              <w:jc w:val="center"/>
                              <w:rPr>
                                <w:rFonts w:ascii="Arial" w:hAnsi="Arial" w:cs="Arial"/>
                                <w:color w:val="FFFFFF" w:themeColor="background1"/>
                                <w:szCs w:val="20"/>
                              </w:rPr>
                            </w:pPr>
                            <w:r w:rsidRPr="004F5916">
                              <w:rPr>
                                <w:color w:val="FFFFFF" w:themeColor="background1"/>
                                <w:szCs w:val="20"/>
                              </w:rPr>
                              <w:t>1430</w:t>
                            </w:r>
                          </w:p>
                        </w:tc>
                        <w:tc>
                          <w:tcPr>
                            <w:tcW w:w="4237" w:type="dxa"/>
                            <w:vAlign w:val="center"/>
                          </w:tcPr>
                          <w:p w14:paraId="3EF6895A" w14:textId="77777777" w:rsidR="004721F0" w:rsidRPr="004F5916" w:rsidRDefault="004721F0" w:rsidP="001F7A73">
                            <w:pPr>
                              <w:rPr>
                                <w:rFonts w:ascii="Arial" w:hAnsi="Arial" w:cs="Arial"/>
                                <w:szCs w:val="20"/>
                              </w:rPr>
                            </w:pPr>
                            <w:r w:rsidRPr="004F5916">
                              <w:rPr>
                                <w:szCs w:val="20"/>
                              </w:rPr>
                              <w:t xml:space="preserve">Consumer </w:t>
                            </w:r>
                            <w:r>
                              <w:rPr>
                                <w:szCs w:val="20"/>
                              </w:rPr>
                              <w:t>IDV</w:t>
                            </w:r>
                          </w:p>
                        </w:tc>
                      </w:tr>
                      <w:tr w:rsidR="004721F0" w:rsidRPr="007900C2" w14:paraId="7A8506C4" w14:textId="77777777" w:rsidTr="00E00A6F">
                        <w:trPr>
                          <w:cnfStyle w:val="000000100000" w:firstRow="0" w:lastRow="0" w:firstColumn="0" w:lastColumn="0" w:oddVBand="0" w:evenVBand="0" w:oddHBand="1" w:evenHBand="0" w:firstRowFirstColumn="0" w:firstRowLastColumn="0" w:lastRowFirstColumn="0" w:lastRowLastColumn="0"/>
                        </w:trPr>
                        <w:tc>
                          <w:tcPr>
                            <w:tcW w:w="1691" w:type="dxa"/>
                            <w:shd w:val="clear" w:color="auto" w:fill="00A6CA"/>
                            <w:vAlign w:val="center"/>
                          </w:tcPr>
                          <w:p w14:paraId="04EE16CD" w14:textId="77777777" w:rsidR="004721F0" w:rsidRPr="004F5916" w:rsidRDefault="004721F0" w:rsidP="001F7A73">
                            <w:pPr>
                              <w:spacing w:after="160" w:line="259" w:lineRule="auto"/>
                              <w:jc w:val="center"/>
                              <w:rPr>
                                <w:color w:val="FFFFFF" w:themeColor="background1"/>
                                <w:szCs w:val="20"/>
                              </w:rPr>
                            </w:pPr>
                            <w:r w:rsidRPr="004F5916">
                              <w:rPr>
                                <w:color w:val="FFFFFF" w:themeColor="background1"/>
                                <w:szCs w:val="20"/>
                              </w:rPr>
                              <w:t>1420</w:t>
                            </w:r>
                          </w:p>
                        </w:tc>
                        <w:tc>
                          <w:tcPr>
                            <w:tcW w:w="4237" w:type="dxa"/>
                            <w:vAlign w:val="center"/>
                          </w:tcPr>
                          <w:p w14:paraId="3CED6694" w14:textId="77777777" w:rsidR="004721F0" w:rsidRPr="007900C2" w:rsidRDefault="004721F0" w:rsidP="001F7A73">
                            <w:pPr>
                              <w:rPr>
                                <w:szCs w:val="20"/>
                              </w:rPr>
                            </w:pPr>
                            <w:r w:rsidRPr="004F5916">
                              <w:rPr>
                                <w:szCs w:val="20"/>
                              </w:rPr>
                              <w:t xml:space="preserve">Consumer </w:t>
                            </w:r>
                            <w:r>
                              <w:rPr>
                                <w:szCs w:val="20"/>
                              </w:rPr>
                              <w:t>H</w:t>
                            </w:r>
                            <w:r w:rsidRPr="004F5916">
                              <w:rPr>
                                <w:szCs w:val="20"/>
                              </w:rPr>
                              <w:t xml:space="preserve">awk </w:t>
                            </w:r>
                            <w:r>
                              <w:rPr>
                                <w:szCs w:val="20"/>
                              </w:rPr>
                              <w:t>A</w:t>
                            </w:r>
                            <w:r w:rsidRPr="004F5916">
                              <w:rPr>
                                <w:szCs w:val="20"/>
                              </w:rPr>
                              <w:t xml:space="preserve">dvantage (includes </w:t>
                            </w:r>
                            <w:r>
                              <w:rPr>
                                <w:szCs w:val="20"/>
                              </w:rPr>
                              <w:t>IDV</w:t>
                            </w:r>
                            <w:r w:rsidRPr="004F5916">
                              <w:rPr>
                                <w:szCs w:val="20"/>
                              </w:rPr>
                              <w:t xml:space="preserve"> and hawk alerts)</w:t>
                            </w:r>
                          </w:p>
                        </w:tc>
                      </w:tr>
                    </w:tbl>
                    <w:p w14:paraId="5C618696" w14:textId="77777777" w:rsidR="004721F0" w:rsidRDefault="004721F0" w:rsidP="004721F0"/>
                  </w:txbxContent>
                </v:textbox>
              </v:shape>
            </w:pict>
          </mc:Fallback>
        </mc:AlternateContent>
      </w:r>
      <w:r w:rsidRPr="009D19DA">
        <w:t>Consumer API Request Schema</w:t>
      </w:r>
      <w:bookmarkEnd w:id="23"/>
      <w:bookmarkEnd w:id="26"/>
    </w:p>
    <w:tbl>
      <w:tblPr>
        <w:tblW w:w="4679" w:type="dxa"/>
        <w:tblLook w:val="04A0" w:firstRow="1" w:lastRow="0" w:firstColumn="1" w:lastColumn="0" w:noHBand="0" w:noVBand="1"/>
      </w:tblPr>
      <w:tblGrid>
        <w:gridCol w:w="2977"/>
        <w:gridCol w:w="851"/>
        <w:gridCol w:w="851"/>
      </w:tblGrid>
      <w:tr w:rsidR="004721F0" w:rsidRPr="001F6761" w14:paraId="4FDA75CD" w14:textId="77777777" w:rsidTr="00E00A6F">
        <w:trPr>
          <w:trHeight w:val="300"/>
        </w:trPr>
        <w:tc>
          <w:tcPr>
            <w:tcW w:w="2977" w:type="dxa"/>
            <w:tcBorders>
              <w:top w:val="nil"/>
              <w:left w:val="nil"/>
              <w:bottom w:val="nil"/>
              <w:right w:val="nil"/>
            </w:tcBorders>
            <w:shd w:val="clear" w:color="auto" w:fill="auto"/>
            <w:vAlign w:val="center"/>
            <w:hideMark/>
          </w:tcPr>
          <w:p w14:paraId="3962B77B" w14:textId="77777777" w:rsidR="004721F0" w:rsidRPr="00EE68D2" w:rsidRDefault="004721F0" w:rsidP="00E00A6F">
            <w:pPr>
              <w:rPr>
                <w:rFonts w:ascii="Arial" w:hAnsi="Arial" w:cs="Arial"/>
                <w:color w:val="3B4151"/>
                <w:sz w:val="18"/>
                <w:szCs w:val="18"/>
              </w:rPr>
            </w:pPr>
            <w:r w:rsidRPr="00EE68D2">
              <w:rPr>
                <w:rFonts w:ascii="Arial" w:hAnsi="Arial" w:cs="Arial"/>
                <w:color w:val="3B4151"/>
                <w:sz w:val="18"/>
                <w:szCs w:val="18"/>
              </w:rPr>
              <w:t>{</w:t>
            </w:r>
          </w:p>
        </w:tc>
        <w:tc>
          <w:tcPr>
            <w:tcW w:w="851" w:type="dxa"/>
            <w:tcBorders>
              <w:top w:val="nil"/>
              <w:left w:val="nil"/>
              <w:bottom w:val="nil"/>
              <w:right w:val="nil"/>
            </w:tcBorders>
            <w:shd w:val="clear" w:color="auto" w:fill="auto"/>
            <w:noWrap/>
            <w:vAlign w:val="bottom"/>
            <w:hideMark/>
          </w:tcPr>
          <w:p w14:paraId="1B25BC2F" w14:textId="77777777" w:rsidR="004721F0" w:rsidRPr="00EE68D2" w:rsidRDefault="004721F0" w:rsidP="00E00A6F">
            <w:pPr>
              <w:rPr>
                <w:rFonts w:ascii="Arial" w:hAnsi="Arial" w:cs="Arial"/>
                <w:color w:val="3B4151"/>
                <w:sz w:val="18"/>
                <w:szCs w:val="18"/>
              </w:rPr>
            </w:pPr>
          </w:p>
        </w:tc>
        <w:tc>
          <w:tcPr>
            <w:tcW w:w="851" w:type="dxa"/>
            <w:tcBorders>
              <w:top w:val="nil"/>
              <w:left w:val="nil"/>
              <w:bottom w:val="nil"/>
              <w:right w:val="nil"/>
            </w:tcBorders>
          </w:tcPr>
          <w:p w14:paraId="11B10A07" w14:textId="77777777" w:rsidR="004721F0" w:rsidRPr="001F6761" w:rsidRDefault="004721F0" w:rsidP="00E00A6F">
            <w:pPr>
              <w:rPr>
                <w:rFonts w:ascii="Arial" w:hAnsi="Arial" w:cs="Arial"/>
                <w:color w:val="3B4151"/>
                <w:sz w:val="18"/>
                <w:szCs w:val="18"/>
              </w:rPr>
            </w:pPr>
          </w:p>
        </w:tc>
      </w:tr>
      <w:tr w:rsidR="004721F0" w:rsidRPr="001F6761" w14:paraId="400C7132" w14:textId="77777777" w:rsidTr="00E00A6F">
        <w:trPr>
          <w:trHeight w:val="300"/>
        </w:trPr>
        <w:tc>
          <w:tcPr>
            <w:tcW w:w="2977" w:type="dxa"/>
            <w:tcBorders>
              <w:top w:val="nil"/>
              <w:left w:val="nil"/>
              <w:bottom w:val="nil"/>
              <w:right w:val="nil"/>
            </w:tcBorders>
            <w:shd w:val="clear" w:color="auto" w:fill="auto"/>
            <w:hideMark/>
          </w:tcPr>
          <w:p w14:paraId="0AE6095A"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ClientRequestID</w:t>
            </w:r>
          </w:p>
        </w:tc>
        <w:tc>
          <w:tcPr>
            <w:tcW w:w="851" w:type="dxa"/>
            <w:tcBorders>
              <w:top w:val="nil"/>
              <w:left w:val="nil"/>
              <w:bottom w:val="nil"/>
              <w:right w:val="nil"/>
            </w:tcBorders>
            <w:shd w:val="clear" w:color="auto" w:fill="auto"/>
            <w:hideMark/>
          </w:tcPr>
          <w:p w14:paraId="360166F0"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6ED6C33A" w14:textId="77777777" w:rsidR="004721F0" w:rsidRPr="001F6761" w:rsidRDefault="004721F0" w:rsidP="00E00A6F">
            <w:pPr>
              <w:rPr>
                <w:rFonts w:ascii="Arial" w:hAnsi="Arial" w:cs="Arial"/>
                <w:color w:val="5555AA"/>
                <w:sz w:val="18"/>
                <w:szCs w:val="18"/>
              </w:rPr>
            </w:pPr>
          </w:p>
        </w:tc>
      </w:tr>
      <w:tr w:rsidR="004721F0" w:rsidRPr="001F6761" w14:paraId="3AECEC66" w14:textId="77777777" w:rsidTr="00E00A6F">
        <w:trPr>
          <w:trHeight w:val="300"/>
        </w:trPr>
        <w:tc>
          <w:tcPr>
            <w:tcW w:w="2977" w:type="dxa"/>
            <w:tcBorders>
              <w:top w:val="nil"/>
              <w:left w:val="nil"/>
              <w:bottom w:val="nil"/>
              <w:right w:val="nil"/>
            </w:tcBorders>
            <w:shd w:val="clear" w:color="auto" w:fill="auto"/>
            <w:hideMark/>
          </w:tcPr>
          <w:p w14:paraId="385F5F02"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SubscriberCode</w:t>
            </w:r>
            <w:r>
              <w:rPr>
                <w:color w:val="3B4151"/>
                <w:sz w:val="18"/>
                <w:szCs w:val="18"/>
              </w:rPr>
              <w:t xml:space="preserve"> *</w:t>
            </w:r>
          </w:p>
        </w:tc>
        <w:tc>
          <w:tcPr>
            <w:tcW w:w="851" w:type="dxa"/>
            <w:tcBorders>
              <w:top w:val="nil"/>
              <w:left w:val="nil"/>
              <w:bottom w:val="nil"/>
              <w:right w:val="nil"/>
            </w:tcBorders>
            <w:shd w:val="clear" w:color="auto" w:fill="auto"/>
            <w:hideMark/>
          </w:tcPr>
          <w:p w14:paraId="3DCCB362"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710A8067" w14:textId="77777777" w:rsidR="004721F0" w:rsidRPr="001F6761" w:rsidRDefault="004721F0" w:rsidP="00E00A6F">
            <w:pPr>
              <w:rPr>
                <w:rFonts w:ascii="Arial" w:hAnsi="Arial" w:cs="Arial"/>
                <w:color w:val="5555AA"/>
                <w:sz w:val="18"/>
                <w:szCs w:val="18"/>
              </w:rPr>
            </w:pPr>
          </w:p>
        </w:tc>
      </w:tr>
      <w:tr w:rsidR="004721F0" w:rsidRPr="001F6761" w14:paraId="1E88BBA4" w14:textId="77777777" w:rsidTr="00E00A6F">
        <w:trPr>
          <w:trHeight w:val="300"/>
        </w:trPr>
        <w:tc>
          <w:tcPr>
            <w:tcW w:w="2977" w:type="dxa"/>
            <w:tcBorders>
              <w:top w:val="nil"/>
              <w:left w:val="nil"/>
              <w:bottom w:val="nil"/>
              <w:right w:val="nil"/>
            </w:tcBorders>
            <w:shd w:val="clear" w:color="auto" w:fill="auto"/>
            <w:hideMark/>
          </w:tcPr>
          <w:p w14:paraId="2E35DDFF" w14:textId="77777777" w:rsidR="004721F0" w:rsidRPr="00EE68D2" w:rsidRDefault="004721F0" w:rsidP="00E00A6F">
            <w:pPr>
              <w:ind w:firstLineChars="200" w:firstLine="361"/>
              <w:rPr>
                <w:rFonts w:ascii="Arial" w:hAnsi="Arial" w:cs="Arial"/>
                <w:b/>
                <w:bCs/>
                <w:color w:val="3B4151"/>
                <w:sz w:val="18"/>
                <w:szCs w:val="18"/>
              </w:rPr>
            </w:pPr>
            <w:r w:rsidRPr="00EE68D2">
              <w:rPr>
                <w:rFonts w:ascii="Arial" w:hAnsi="Arial" w:cs="Arial"/>
                <w:b/>
                <w:bCs/>
                <w:color w:val="3B4151"/>
                <w:sz w:val="18"/>
                <w:szCs w:val="18"/>
                <w:highlight w:val="yellow"/>
              </w:rPr>
              <w:t>ProductSelection</w:t>
            </w:r>
            <w:r>
              <w:rPr>
                <w:b/>
                <w:bCs/>
                <w:color w:val="3B4151"/>
                <w:sz w:val="18"/>
                <w:szCs w:val="18"/>
              </w:rPr>
              <w:t xml:space="preserve"> *</w:t>
            </w:r>
          </w:p>
        </w:tc>
        <w:tc>
          <w:tcPr>
            <w:tcW w:w="851" w:type="dxa"/>
            <w:tcBorders>
              <w:top w:val="nil"/>
              <w:left w:val="nil"/>
              <w:bottom w:val="nil"/>
              <w:right w:val="nil"/>
            </w:tcBorders>
            <w:shd w:val="clear" w:color="auto" w:fill="auto"/>
            <w:vAlign w:val="center"/>
            <w:hideMark/>
          </w:tcPr>
          <w:p w14:paraId="63924A6A" w14:textId="77777777" w:rsidR="004721F0" w:rsidRPr="00EE68D2" w:rsidRDefault="004721F0" w:rsidP="00E00A6F">
            <w:pPr>
              <w:rPr>
                <w:rFonts w:ascii="Arial" w:hAnsi="Arial" w:cs="Arial"/>
                <w:color w:val="3B4151"/>
                <w:sz w:val="18"/>
                <w:szCs w:val="18"/>
              </w:rPr>
            </w:pPr>
            <w:r w:rsidRPr="00EE68D2">
              <w:rPr>
                <w:rFonts w:ascii="Arial" w:hAnsi="Arial" w:cs="Arial"/>
                <w:color w:val="3B4151"/>
                <w:sz w:val="18"/>
                <w:szCs w:val="18"/>
              </w:rPr>
              <w:t>[...]</w:t>
            </w:r>
          </w:p>
        </w:tc>
        <w:tc>
          <w:tcPr>
            <w:tcW w:w="851" w:type="dxa"/>
            <w:tcBorders>
              <w:top w:val="nil"/>
              <w:left w:val="nil"/>
              <w:bottom w:val="nil"/>
              <w:right w:val="nil"/>
            </w:tcBorders>
          </w:tcPr>
          <w:p w14:paraId="7E3DA8FC" w14:textId="77777777" w:rsidR="004721F0" w:rsidRPr="001F6761" w:rsidRDefault="004721F0" w:rsidP="00E00A6F">
            <w:pPr>
              <w:rPr>
                <w:rFonts w:ascii="Arial" w:hAnsi="Arial" w:cs="Arial"/>
                <w:color w:val="3B4151"/>
                <w:sz w:val="18"/>
                <w:szCs w:val="18"/>
              </w:rPr>
            </w:pPr>
          </w:p>
        </w:tc>
      </w:tr>
      <w:tr w:rsidR="004721F0" w:rsidRPr="001F6761" w14:paraId="5EEDC5EE" w14:textId="77777777" w:rsidTr="00E00A6F">
        <w:trPr>
          <w:trHeight w:val="300"/>
        </w:trPr>
        <w:tc>
          <w:tcPr>
            <w:tcW w:w="2977" w:type="dxa"/>
            <w:tcBorders>
              <w:top w:val="nil"/>
              <w:left w:val="nil"/>
              <w:bottom w:val="nil"/>
              <w:right w:val="nil"/>
            </w:tcBorders>
            <w:shd w:val="clear" w:color="auto" w:fill="auto"/>
            <w:hideMark/>
          </w:tcPr>
          <w:p w14:paraId="7E935239"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ClientReference</w:t>
            </w:r>
          </w:p>
        </w:tc>
        <w:tc>
          <w:tcPr>
            <w:tcW w:w="851" w:type="dxa"/>
            <w:tcBorders>
              <w:top w:val="nil"/>
              <w:left w:val="nil"/>
              <w:bottom w:val="nil"/>
              <w:right w:val="nil"/>
            </w:tcBorders>
            <w:shd w:val="clear" w:color="auto" w:fill="auto"/>
            <w:hideMark/>
          </w:tcPr>
          <w:p w14:paraId="74C65821"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782FDAE7" w14:textId="77777777" w:rsidR="004721F0" w:rsidRPr="001F6761" w:rsidRDefault="004721F0" w:rsidP="00E00A6F">
            <w:pPr>
              <w:rPr>
                <w:rFonts w:ascii="Arial" w:hAnsi="Arial" w:cs="Arial"/>
                <w:color w:val="5555AA"/>
                <w:sz w:val="18"/>
                <w:szCs w:val="18"/>
              </w:rPr>
            </w:pPr>
          </w:p>
        </w:tc>
      </w:tr>
      <w:tr w:rsidR="004721F0" w:rsidRPr="001F6761" w14:paraId="48719707" w14:textId="77777777" w:rsidTr="00E00A6F">
        <w:trPr>
          <w:trHeight w:val="300"/>
        </w:trPr>
        <w:tc>
          <w:tcPr>
            <w:tcW w:w="2977" w:type="dxa"/>
            <w:tcBorders>
              <w:top w:val="nil"/>
              <w:left w:val="nil"/>
              <w:bottom w:val="nil"/>
              <w:right w:val="nil"/>
            </w:tcBorders>
            <w:shd w:val="clear" w:color="auto" w:fill="auto"/>
            <w:hideMark/>
          </w:tcPr>
          <w:p w14:paraId="62CF1898"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BranchNumber</w:t>
            </w:r>
          </w:p>
        </w:tc>
        <w:tc>
          <w:tcPr>
            <w:tcW w:w="851" w:type="dxa"/>
            <w:tcBorders>
              <w:top w:val="nil"/>
              <w:left w:val="nil"/>
              <w:bottom w:val="nil"/>
              <w:right w:val="nil"/>
            </w:tcBorders>
            <w:shd w:val="clear" w:color="auto" w:fill="auto"/>
            <w:hideMark/>
          </w:tcPr>
          <w:p w14:paraId="3DEF76F4"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26B35286" w14:textId="77777777" w:rsidR="004721F0" w:rsidRPr="001F6761" w:rsidRDefault="004721F0" w:rsidP="00E00A6F">
            <w:pPr>
              <w:rPr>
                <w:rFonts w:ascii="Arial" w:hAnsi="Arial" w:cs="Arial"/>
                <w:color w:val="5555AA"/>
                <w:sz w:val="18"/>
                <w:szCs w:val="18"/>
              </w:rPr>
            </w:pPr>
          </w:p>
        </w:tc>
      </w:tr>
      <w:tr w:rsidR="004721F0" w:rsidRPr="001F6761" w14:paraId="3EB16857" w14:textId="77777777" w:rsidTr="00E00A6F">
        <w:trPr>
          <w:trHeight w:val="300"/>
        </w:trPr>
        <w:tc>
          <w:tcPr>
            <w:tcW w:w="2977" w:type="dxa"/>
            <w:tcBorders>
              <w:top w:val="nil"/>
              <w:left w:val="nil"/>
              <w:bottom w:val="nil"/>
              <w:right w:val="nil"/>
            </w:tcBorders>
            <w:shd w:val="clear" w:color="auto" w:fill="auto"/>
            <w:hideMark/>
          </w:tcPr>
          <w:p w14:paraId="48BBB1CC"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BatchNumber</w:t>
            </w:r>
          </w:p>
        </w:tc>
        <w:tc>
          <w:tcPr>
            <w:tcW w:w="851" w:type="dxa"/>
            <w:tcBorders>
              <w:top w:val="nil"/>
              <w:left w:val="nil"/>
              <w:bottom w:val="nil"/>
              <w:right w:val="nil"/>
            </w:tcBorders>
            <w:shd w:val="clear" w:color="auto" w:fill="auto"/>
            <w:hideMark/>
          </w:tcPr>
          <w:p w14:paraId="63A0B92C"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27ECB390" w14:textId="77777777" w:rsidR="004721F0" w:rsidRPr="001F6761" w:rsidRDefault="004721F0" w:rsidP="00E00A6F">
            <w:pPr>
              <w:rPr>
                <w:rFonts w:ascii="Arial" w:hAnsi="Arial" w:cs="Arial"/>
                <w:color w:val="5555AA"/>
                <w:sz w:val="18"/>
                <w:szCs w:val="18"/>
              </w:rPr>
            </w:pPr>
          </w:p>
        </w:tc>
      </w:tr>
      <w:tr w:rsidR="004721F0" w:rsidRPr="001F6761" w14:paraId="2847C871" w14:textId="77777777" w:rsidTr="00E00A6F">
        <w:trPr>
          <w:trHeight w:val="300"/>
        </w:trPr>
        <w:tc>
          <w:tcPr>
            <w:tcW w:w="2977" w:type="dxa"/>
            <w:tcBorders>
              <w:top w:val="nil"/>
              <w:left w:val="nil"/>
              <w:bottom w:val="nil"/>
              <w:right w:val="nil"/>
            </w:tcBorders>
            <w:shd w:val="clear" w:color="auto" w:fill="auto"/>
            <w:hideMark/>
          </w:tcPr>
          <w:p w14:paraId="36FCA0F5"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EnquirerContactName</w:t>
            </w:r>
            <w:r>
              <w:rPr>
                <w:color w:val="3B4151"/>
                <w:sz w:val="18"/>
                <w:szCs w:val="18"/>
              </w:rPr>
              <w:t xml:space="preserve"> *</w:t>
            </w:r>
          </w:p>
        </w:tc>
        <w:tc>
          <w:tcPr>
            <w:tcW w:w="851" w:type="dxa"/>
            <w:tcBorders>
              <w:top w:val="nil"/>
              <w:left w:val="nil"/>
              <w:bottom w:val="nil"/>
              <w:right w:val="nil"/>
            </w:tcBorders>
            <w:shd w:val="clear" w:color="auto" w:fill="auto"/>
            <w:hideMark/>
          </w:tcPr>
          <w:p w14:paraId="14B79832"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62566AB0" w14:textId="77777777" w:rsidR="004721F0" w:rsidRPr="001F6761" w:rsidRDefault="004721F0" w:rsidP="00E00A6F">
            <w:pPr>
              <w:rPr>
                <w:rFonts w:ascii="Arial" w:hAnsi="Arial" w:cs="Arial"/>
                <w:color w:val="5555AA"/>
                <w:sz w:val="18"/>
                <w:szCs w:val="18"/>
              </w:rPr>
            </w:pPr>
          </w:p>
        </w:tc>
      </w:tr>
      <w:tr w:rsidR="004721F0" w:rsidRPr="001F6761" w14:paraId="43FFDA86" w14:textId="77777777" w:rsidTr="00E00A6F">
        <w:trPr>
          <w:trHeight w:val="300"/>
        </w:trPr>
        <w:tc>
          <w:tcPr>
            <w:tcW w:w="2977" w:type="dxa"/>
            <w:tcBorders>
              <w:top w:val="nil"/>
              <w:left w:val="nil"/>
              <w:bottom w:val="nil"/>
              <w:right w:val="nil"/>
            </w:tcBorders>
            <w:shd w:val="clear" w:color="auto" w:fill="auto"/>
            <w:hideMark/>
          </w:tcPr>
          <w:p w14:paraId="64E15D1B"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EnquirerContactPhoneNo</w:t>
            </w:r>
            <w:r>
              <w:rPr>
                <w:color w:val="3B4151"/>
                <w:sz w:val="18"/>
                <w:szCs w:val="18"/>
              </w:rPr>
              <w:t xml:space="preserve"> *</w:t>
            </w:r>
          </w:p>
        </w:tc>
        <w:tc>
          <w:tcPr>
            <w:tcW w:w="851" w:type="dxa"/>
            <w:tcBorders>
              <w:top w:val="nil"/>
              <w:left w:val="nil"/>
              <w:bottom w:val="nil"/>
              <w:right w:val="nil"/>
            </w:tcBorders>
            <w:shd w:val="clear" w:color="auto" w:fill="auto"/>
            <w:hideMark/>
          </w:tcPr>
          <w:p w14:paraId="34BDCEA5"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70AD50C0" w14:textId="77777777" w:rsidR="004721F0" w:rsidRPr="001F6761" w:rsidRDefault="004721F0" w:rsidP="00E00A6F">
            <w:pPr>
              <w:rPr>
                <w:rFonts w:ascii="Arial" w:hAnsi="Arial" w:cs="Arial"/>
                <w:color w:val="5555AA"/>
                <w:sz w:val="18"/>
                <w:szCs w:val="18"/>
              </w:rPr>
            </w:pPr>
          </w:p>
        </w:tc>
      </w:tr>
      <w:tr w:rsidR="004721F0" w:rsidRPr="001F6761" w14:paraId="401A7869" w14:textId="77777777" w:rsidTr="00E00A6F">
        <w:trPr>
          <w:trHeight w:val="300"/>
        </w:trPr>
        <w:tc>
          <w:tcPr>
            <w:tcW w:w="2977" w:type="dxa"/>
            <w:tcBorders>
              <w:top w:val="nil"/>
              <w:left w:val="nil"/>
              <w:bottom w:val="nil"/>
              <w:right w:val="nil"/>
            </w:tcBorders>
            <w:shd w:val="clear" w:color="auto" w:fill="auto"/>
            <w:hideMark/>
          </w:tcPr>
          <w:p w14:paraId="496F1B6C"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EnquiryAmount</w:t>
            </w:r>
          </w:p>
        </w:tc>
        <w:tc>
          <w:tcPr>
            <w:tcW w:w="851" w:type="dxa"/>
            <w:tcBorders>
              <w:top w:val="nil"/>
              <w:left w:val="nil"/>
              <w:bottom w:val="nil"/>
              <w:right w:val="nil"/>
            </w:tcBorders>
            <w:shd w:val="clear" w:color="auto" w:fill="auto"/>
            <w:hideMark/>
          </w:tcPr>
          <w:p w14:paraId="467BE8C8"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1A9E25BD" w14:textId="77777777" w:rsidR="004721F0" w:rsidRPr="001F6761" w:rsidRDefault="004721F0" w:rsidP="00E00A6F">
            <w:pPr>
              <w:rPr>
                <w:rFonts w:ascii="Arial" w:hAnsi="Arial" w:cs="Arial"/>
                <w:color w:val="5555AA"/>
                <w:sz w:val="18"/>
                <w:szCs w:val="18"/>
              </w:rPr>
            </w:pPr>
          </w:p>
        </w:tc>
      </w:tr>
      <w:tr w:rsidR="004721F0" w:rsidRPr="001F6761" w14:paraId="4A6CF48B" w14:textId="77777777" w:rsidTr="00E00A6F">
        <w:trPr>
          <w:trHeight w:val="300"/>
        </w:trPr>
        <w:tc>
          <w:tcPr>
            <w:tcW w:w="2977" w:type="dxa"/>
            <w:tcBorders>
              <w:top w:val="nil"/>
              <w:left w:val="nil"/>
              <w:bottom w:val="nil"/>
              <w:right w:val="nil"/>
            </w:tcBorders>
            <w:shd w:val="clear" w:color="auto" w:fill="auto"/>
            <w:hideMark/>
          </w:tcPr>
          <w:p w14:paraId="528A2930" w14:textId="77777777" w:rsidR="004721F0" w:rsidRPr="00EE68D2" w:rsidRDefault="004721F0" w:rsidP="00E00A6F">
            <w:pPr>
              <w:ind w:firstLineChars="200" w:firstLine="361"/>
              <w:rPr>
                <w:rFonts w:ascii="Arial" w:hAnsi="Arial" w:cs="Arial"/>
                <w:b/>
                <w:bCs/>
                <w:i/>
                <w:iCs/>
                <w:color w:val="3B4151"/>
                <w:sz w:val="18"/>
                <w:szCs w:val="18"/>
                <w:u w:val="single"/>
              </w:rPr>
            </w:pPr>
            <w:r w:rsidRPr="001F6761">
              <w:rPr>
                <w:rFonts w:ascii="Arial" w:hAnsi="Arial" w:cs="Arial"/>
                <w:b/>
                <w:bCs/>
                <w:i/>
                <w:iCs/>
                <w:color w:val="3B4151"/>
                <w:sz w:val="18"/>
                <w:szCs w:val="18"/>
                <w:u w:val="single"/>
              </w:rPr>
              <w:fldChar w:fldCharType="begin"/>
            </w:r>
            <w:r w:rsidRPr="001F6761">
              <w:rPr>
                <w:rFonts w:ascii="Arial" w:hAnsi="Arial" w:cs="Arial"/>
                <w:b/>
                <w:bCs/>
                <w:i/>
                <w:iCs/>
                <w:color w:val="3B4151"/>
                <w:sz w:val="18"/>
                <w:szCs w:val="18"/>
                <w:u w:val="single"/>
              </w:rPr>
              <w:instrText xml:space="preserve"> REF _Ref182235285 \h  \* MERGEFORMAT </w:instrText>
            </w:r>
            <w:r w:rsidRPr="001F6761">
              <w:rPr>
                <w:rFonts w:ascii="Arial" w:hAnsi="Arial" w:cs="Arial"/>
                <w:b/>
                <w:bCs/>
                <w:i/>
                <w:iCs/>
                <w:color w:val="3B4151"/>
                <w:sz w:val="18"/>
                <w:szCs w:val="18"/>
                <w:u w:val="single"/>
              </w:rPr>
            </w:r>
            <w:r w:rsidRPr="001F6761">
              <w:rPr>
                <w:rFonts w:ascii="Arial" w:hAnsi="Arial" w:cs="Arial"/>
                <w:b/>
                <w:bCs/>
                <w:i/>
                <w:iCs/>
                <w:color w:val="3B4151"/>
                <w:sz w:val="18"/>
                <w:szCs w:val="18"/>
                <w:u w:val="single"/>
              </w:rPr>
              <w:fldChar w:fldCharType="separate"/>
            </w:r>
            <w:r w:rsidRPr="001F6761">
              <w:rPr>
                <w:rFonts w:ascii="Arial" w:hAnsi="Arial" w:cs="Arial"/>
                <w:b/>
                <w:bCs/>
                <w:i/>
                <w:iCs/>
                <w:color w:val="3B4151"/>
                <w:sz w:val="18"/>
                <w:szCs w:val="18"/>
                <w:u w:val="single"/>
              </w:rPr>
              <w:t>Enquiry</w:t>
            </w:r>
            <w:r>
              <w:rPr>
                <w:b/>
                <w:bCs/>
                <w:i/>
                <w:iCs/>
                <w:color w:val="3B4151"/>
                <w:sz w:val="18"/>
                <w:szCs w:val="18"/>
                <w:u w:val="single"/>
              </w:rPr>
              <w:t>Type</w:t>
            </w:r>
            <w:r w:rsidRPr="001F6761">
              <w:rPr>
                <w:rFonts w:ascii="Arial" w:hAnsi="Arial" w:cs="Arial"/>
                <w:b/>
                <w:bCs/>
                <w:i/>
                <w:iCs/>
                <w:color w:val="3B4151"/>
                <w:sz w:val="18"/>
                <w:szCs w:val="18"/>
                <w:u w:val="single"/>
              </w:rPr>
              <w:fldChar w:fldCharType="end"/>
            </w:r>
            <w:r>
              <w:rPr>
                <w:b/>
                <w:bCs/>
                <w:i/>
                <w:iCs/>
                <w:color w:val="3B4151"/>
                <w:sz w:val="18"/>
                <w:szCs w:val="18"/>
                <w:u w:val="single"/>
              </w:rPr>
              <w:t xml:space="preserve"> *</w:t>
            </w:r>
          </w:p>
        </w:tc>
        <w:tc>
          <w:tcPr>
            <w:tcW w:w="851" w:type="dxa"/>
            <w:tcBorders>
              <w:top w:val="nil"/>
              <w:left w:val="nil"/>
              <w:bottom w:val="nil"/>
              <w:right w:val="nil"/>
            </w:tcBorders>
            <w:shd w:val="clear" w:color="auto" w:fill="auto"/>
            <w:hideMark/>
          </w:tcPr>
          <w:p w14:paraId="195AF680" w14:textId="77777777" w:rsidR="004721F0" w:rsidRPr="00EE68D2" w:rsidRDefault="004721F0" w:rsidP="00E00A6F">
            <w:pPr>
              <w:rPr>
                <w:rFonts w:ascii="Arial" w:hAnsi="Arial" w:cs="Arial"/>
                <w:color w:val="3B4151"/>
                <w:sz w:val="18"/>
                <w:szCs w:val="18"/>
              </w:rPr>
            </w:pPr>
            <w:r w:rsidRPr="00EE68D2">
              <w:rPr>
                <w:rFonts w:ascii="Arial" w:hAnsi="Arial" w:cs="Arial"/>
                <w:color w:val="3B4151"/>
                <w:sz w:val="18"/>
                <w:szCs w:val="18"/>
              </w:rPr>
              <w:t>string</w:t>
            </w:r>
          </w:p>
        </w:tc>
        <w:tc>
          <w:tcPr>
            <w:tcW w:w="851" w:type="dxa"/>
            <w:tcBorders>
              <w:top w:val="nil"/>
              <w:left w:val="nil"/>
              <w:bottom w:val="nil"/>
              <w:right w:val="nil"/>
            </w:tcBorders>
          </w:tcPr>
          <w:p w14:paraId="51AF3ABB" w14:textId="77777777" w:rsidR="004721F0" w:rsidRPr="001F6761" w:rsidRDefault="004721F0" w:rsidP="00E00A6F">
            <w:pPr>
              <w:ind w:firstLineChars="200" w:firstLine="360"/>
              <w:rPr>
                <w:rFonts w:ascii="Arial" w:hAnsi="Arial" w:cs="Arial"/>
                <w:color w:val="3B4151"/>
                <w:sz w:val="18"/>
                <w:szCs w:val="18"/>
              </w:rPr>
            </w:pPr>
          </w:p>
        </w:tc>
      </w:tr>
      <w:tr w:rsidR="004721F0" w:rsidRPr="001F6761" w14:paraId="598B7BFF" w14:textId="77777777" w:rsidTr="00E00A6F">
        <w:trPr>
          <w:trHeight w:val="300"/>
        </w:trPr>
        <w:tc>
          <w:tcPr>
            <w:tcW w:w="2977" w:type="dxa"/>
            <w:tcBorders>
              <w:top w:val="nil"/>
              <w:left w:val="nil"/>
              <w:bottom w:val="nil"/>
              <w:right w:val="nil"/>
            </w:tcBorders>
            <w:shd w:val="clear" w:color="auto" w:fill="auto"/>
            <w:hideMark/>
          </w:tcPr>
          <w:p w14:paraId="50EE65D1"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Surname</w:t>
            </w:r>
            <w:r>
              <w:rPr>
                <w:color w:val="3B4151"/>
                <w:sz w:val="18"/>
                <w:szCs w:val="18"/>
              </w:rPr>
              <w:t xml:space="preserve"> *</w:t>
            </w:r>
          </w:p>
        </w:tc>
        <w:tc>
          <w:tcPr>
            <w:tcW w:w="851" w:type="dxa"/>
            <w:tcBorders>
              <w:top w:val="nil"/>
              <w:left w:val="nil"/>
              <w:bottom w:val="nil"/>
              <w:right w:val="nil"/>
            </w:tcBorders>
            <w:shd w:val="clear" w:color="auto" w:fill="auto"/>
            <w:hideMark/>
          </w:tcPr>
          <w:p w14:paraId="64C4DD4A"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6F6A3BF8" w14:textId="77777777" w:rsidR="004721F0" w:rsidRPr="001F6761" w:rsidRDefault="004721F0" w:rsidP="00E00A6F">
            <w:pPr>
              <w:rPr>
                <w:rFonts w:ascii="Arial" w:hAnsi="Arial" w:cs="Arial"/>
                <w:color w:val="5555AA"/>
                <w:sz w:val="18"/>
                <w:szCs w:val="18"/>
              </w:rPr>
            </w:pPr>
          </w:p>
        </w:tc>
      </w:tr>
      <w:tr w:rsidR="004721F0" w:rsidRPr="001F6761" w14:paraId="35D11878" w14:textId="77777777" w:rsidTr="00E00A6F">
        <w:trPr>
          <w:trHeight w:val="300"/>
        </w:trPr>
        <w:tc>
          <w:tcPr>
            <w:tcW w:w="2977" w:type="dxa"/>
            <w:tcBorders>
              <w:top w:val="nil"/>
              <w:left w:val="nil"/>
              <w:bottom w:val="nil"/>
              <w:right w:val="nil"/>
            </w:tcBorders>
            <w:shd w:val="clear" w:color="auto" w:fill="auto"/>
            <w:hideMark/>
          </w:tcPr>
          <w:p w14:paraId="5720DCD9"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Forename1</w:t>
            </w:r>
            <w:r>
              <w:rPr>
                <w:color w:val="3B4151"/>
                <w:sz w:val="18"/>
                <w:szCs w:val="18"/>
              </w:rPr>
              <w:t xml:space="preserve"> *</w:t>
            </w:r>
          </w:p>
        </w:tc>
        <w:tc>
          <w:tcPr>
            <w:tcW w:w="851" w:type="dxa"/>
            <w:tcBorders>
              <w:top w:val="nil"/>
              <w:left w:val="nil"/>
              <w:bottom w:val="nil"/>
              <w:right w:val="nil"/>
            </w:tcBorders>
            <w:shd w:val="clear" w:color="auto" w:fill="auto"/>
            <w:hideMark/>
          </w:tcPr>
          <w:p w14:paraId="22C54A4C"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05C01ACF" w14:textId="77777777" w:rsidR="004721F0" w:rsidRPr="001F6761" w:rsidRDefault="004721F0" w:rsidP="00E00A6F">
            <w:pPr>
              <w:rPr>
                <w:rFonts w:ascii="Arial" w:hAnsi="Arial" w:cs="Arial"/>
                <w:color w:val="5555AA"/>
                <w:sz w:val="18"/>
                <w:szCs w:val="18"/>
              </w:rPr>
            </w:pPr>
          </w:p>
        </w:tc>
      </w:tr>
      <w:tr w:rsidR="004721F0" w:rsidRPr="001F6761" w14:paraId="51B75245" w14:textId="77777777" w:rsidTr="00E00A6F">
        <w:trPr>
          <w:trHeight w:val="300"/>
        </w:trPr>
        <w:tc>
          <w:tcPr>
            <w:tcW w:w="2977" w:type="dxa"/>
            <w:tcBorders>
              <w:top w:val="nil"/>
              <w:left w:val="nil"/>
              <w:bottom w:val="nil"/>
              <w:right w:val="nil"/>
            </w:tcBorders>
            <w:shd w:val="clear" w:color="auto" w:fill="auto"/>
            <w:hideMark/>
          </w:tcPr>
          <w:p w14:paraId="31A47FF2"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Forename2</w:t>
            </w:r>
          </w:p>
        </w:tc>
        <w:tc>
          <w:tcPr>
            <w:tcW w:w="851" w:type="dxa"/>
            <w:tcBorders>
              <w:top w:val="nil"/>
              <w:left w:val="nil"/>
              <w:bottom w:val="nil"/>
              <w:right w:val="nil"/>
            </w:tcBorders>
            <w:shd w:val="clear" w:color="auto" w:fill="auto"/>
            <w:hideMark/>
          </w:tcPr>
          <w:p w14:paraId="0ECD4447"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73C117B4" w14:textId="77777777" w:rsidR="004721F0" w:rsidRPr="001F6761" w:rsidRDefault="004721F0" w:rsidP="00E00A6F">
            <w:pPr>
              <w:rPr>
                <w:rFonts w:ascii="Arial" w:hAnsi="Arial" w:cs="Arial"/>
                <w:color w:val="5555AA"/>
                <w:sz w:val="18"/>
                <w:szCs w:val="18"/>
              </w:rPr>
            </w:pPr>
          </w:p>
        </w:tc>
      </w:tr>
      <w:tr w:rsidR="004721F0" w:rsidRPr="001F6761" w14:paraId="6B8F7DDA" w14:textId="77777777" w:rsidTr="00E00A6F">
        <w:trPr>
          <w:trHeight w:val="300"/>
        </w:trPr>
        <w:tc>
          <w:tcPr>
            <w:tcW w:w="2977" w:type="dxa"/>
            <w:tcBorders>
              <w:top w:val="nil"/>
              <w:left w:val="nil"/>
              <w:bottom w:val="nil"/>
              <w:right w:val="nil"/>
            </w:tcBorders>
            <w:shd w:val="clear" w:color="auto" w:fill="auto"/>
            <w:hideMark/>
          </w:tcPr>
          <w:p w14:paraId="00DC00E7"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Forename3</w:t>
            </w:r>
          </w:p>
        </w:tc>
        <w:tc>
          <w:tcPr>
            <w:tcW w:w="851" w:type="dxa"/>
            <w:tcBorders>
              <w:top w:val="nil"/>
              <w:left w:val="nil"/>
              <w:bottom w:val="nil"/>
              <w:right w:val="nil"/>
            </w:tcBorders>
            <w:shd w:val="clear" w:color="auto" w:fill="auto"/>
            <w:hideMark/>
          </w:tcPr>
          <w:p w14:paraId="131B5D9C"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1BE2EC49" w14:textId="77777777" w:rsidR="004721F0" w:rsidRPr="001F6761" w:rsidRDefault="004721F0" w:rsidP="00E00A6F">
            <w:pPr>
              <w:rPr>
                <w:rFonts w:ascii="Arial" w:hAnsi="Arial" w:cs="Arial"/>
                <w:color w:val="5555AA"/>
                <w:sz w:val="18"/>
                <w:szCs w:val="18"/>
              </w:rPr>
            </w:pPr>
          </w:p>
        </w:tc>
      </w:tr>
      <w:tr w:rsidR="004721F0" w:rsidRPr="001F6761" w14:paraId="7E2D0621" w14:textId="77777777" w:rsidTr="00E00A6F">
        <w:trPr>
          <w:trHeight w:val="300"/>
        </w:trPr>
        <w:tc>
          <w:tcPr>
            <w:tcW w:w="2977" w:type="dxa"/>
            <w:tcBorders>
              <w:top w:val="nil"/>
              <w:left w:val="nil"/>
              <w:bottom w:val="nil"/>
              <w:right w:val="nil"/>
            </w:tcBorders>
            <w:shd w:val="clear" w:color="auto" w:fill="auto"/>
            <w:hideMark/>
          </w:tcPr>
          <w:p w14:paraId="7ADC07C5"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MaidenName</w:t>
            </w:r>
          </w:p>
        </w:tc>
        <w:tc>
          <w:tcPr>
            <w:tcW w:w="851" w:type="dxa"/>
            <w:tcBorders>
              <w:top w:val="nil"/>
              <w:left w:val="nil"/>
              <w:bottom w:val="nil"/>
              <w:right w:val="nil"/>
            </w:tcBorders>
            <w:shd w:val="clear" w:color="auto" w:fill="auto"/>
            <w:hideMark/>
          </w:tcPr>
          <w:p w14:paraId="662304A1"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68757C43" w14:textId="77777777" w:rsidR="004721F0" w:rsidRPr="001F6761" w:rsidRDefault="004721F0" w:rsidP="00E00A6F">
            <w:pPr>
              <w:rPr>
                <w:rFonts w:ascii="Arial" w:hAnsi="Arial" w:cs="Arial"/>
                <w:color w:val="5555AA"/>
                <w:sz w:val="18"/>
                <w:szCs w:val="18"/>
              </w:rPr>
            </w:pPr>
          </w:p>
        </w:tc>
      </w:tr>
      <w:tr w:rsidR="004721F0" w:rsidRPr="001F6761" w14:paraId="28C3CF43" w14:textId="77777777" w:rsidTr="00E00A6F">
        <w:trPr>
          <w:trHeight w:val="300"/>
        </w:trPr>
        <w:tc>
          <w:tcPr>
            <w:tcW w:w="2977" w:type="dxa"/>
            <w:tcBorders>
              <w:top w:val="nil"/>
              <w:left w:val="nil"/>
              <w:bottom w:val="nil"/>
              <w:right w:val="nil"/>
            </w:tcBorders>
            <w:shd w:val="clear" w:color="auto" w:fill="auto"/>
            <w:hideMark/>
          </w:tcPr>
          <w:p w14:paraId="2051207E"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BirthDate</w:t>
            </w:r>
          </w:p>
        </w:tc>
        <w:tc>
          <w:tcPr>
            <w:tcW w:w="851" w:type="dxa"/>
            <w:tcBorders>
              <w:top w:val="nil"/>
              <w:left w:val="nil"/>
              <w:bottom w:val="nil"/>
              <w:right w:val="nil"/>
            </w:tcBorders>
            <w:shd w:val="clear" w:color="auto" w:fill="auto"/>
            <w:hideMark/>
          </w:tcPr>
          <w:p w14:paraId="63584907"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4CF687C8" w14:textId="77777777" w:rsidR="004721F0" w:rsidRPr="001F6761" w:rsidRDefault="004721F0" w:rsidP="00E00A6F">
            <w:pPr>
              <w:rPr>
                <w:rFonts w:ascii="Arial" w:hAnsi="Arial" w:cs="Arial"/>
                <w:color w:val="5555AA"/>
                <w:sz w:val="18"/>
                <w:szCs w:val="18"/>
              </w:rPr>
            </w:pPr>
          </w:p>
        </w:tc>
      </w:tr>
      <w:tr w:rsidR="004721F0" w:rsidRPr="001F6761" w14:paraId="225D4425" w14:textId="77777777" w:rsidTr="00E00A6F">
        <w:trPr>
          <w:trHeight w:val="300"/>
        </w:trPr>
        <w:tc>
          <w:tcPr>
            <w:tcW w:w="2977" w:type="dxa"/>
            <w:tcBorders>
              <w:top w:val="nil"/>
              <w:left w:val="nil"/>
              <w:bottom w:val="nil"/>
              <w:right w:val="nil"/>
            </w:tcBorders>
            <w:shd w:val="clear" w:color="auto" w:fill="auto"/>
            <w:hideMark/>
          </w:tcPr>
          <w:p w14:paraId="7AF2FB61" w14:textId="10B07F42"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IdentityNo1</w:t>
            </w:r>
            <w:r w:rsidR="00543DED">
              <w:rPr>
                <w:rFonts w:ascii="Arial" w:hAnsi="Arial" w:cs="Arial"/>
                <w:color w:val="3B4151"/>
                <w:sz w:val="18"/>
                <w:szCs w:val="18"/>
              </w:rPr>
              <w:t xml:space="preserve"> *</w:t>
            </w:r>
          </w:p>
        </w:tc>
        <w:tc>
          <w:tcPr>
            <w:tcW w:w="851" w:type="dxa"/>
            <w:tcBorders>
              <w:top w:val="nil"/>
              <w:left w:val="nil"/>
              <w:bottom w:val="nil"/>
              <w:right w:val="nil"/>
            </w:tcBorders>
            <w:shd w:val="clear" w:color="auto" w:fill="auto"/>
            <w:hideMark/>
          </w:tcPr>
          <w:p w14:paraId="56A2A15D"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381540A1" w14:textId="77777777" w:rsidR="004721F0" w:rsidRPr="001F6761" w:rsidRDefault="004721F0" w:rsidP="00E00A6F">
            <w:pPr>
              <w:rPr>
                <w:rFonts w:ascii="Arial" w:hAnsi="Arial" w:cs="Arial"/>
                <w:color w:val="5555AA"/>
                <w:sz w:val="18"/>
                <w:szCs w:val="18"/>
              </w:rPr>
            </w:pPr>
          </w:p>
        </w:tc>
      </w:tr>
      <w:tr w:rsidR="004721F0" w:rsidRPr="001F6761" w14:paraId="69B6EE9D" w14:textId="77777777" w:rsidTr="00E00A6F">
        <w:trPr>
          <w:trHeight w:val="300"/>
        </w:trPr>
        <w:tc>
          <w:tcPr>
            <w:tcW w:w="2977" w:type="dxa"/>
            <w:tcBorders>
              <w:top w:val="nil"/>
              <w:left w:val="nil"/>
              <w:bottom w:val="nil"/>
              <w:right w:val="nil"/>
            </w:tcBorders>
            <w:shd w:val="clear" w:color="auto" w:fill="auto"/>
            <w:hideMark/>
          </w:tcPr>
          <w:p w14:paraId="6F0C093E"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IdentityNo2</w:t>
            </w:r>
          </w:p>
        </w:tc>
        <w:tc>
          <w:tcPr>
            <w:tcW w:w="851" w:type="dxa"/>
            <w:tcBorders>
              <w:top w:val="nil"/>
              <w:left w:val="nil"/>
              <w:bottom w:val="nil"/>
              <w:right w:val="nil"/>
            </w:tcBorders>
            <w:shd w:val="clear" w:color="auto" w:fill="auto"/>
            <w:hideMark/>
          </w:tcPr>
          <w:p w14:paraId="3BCB8C81"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0ADA09CF" w14:textId="77777777" w:rsidR="004721F0" w:rsidRPr="001F6761" w:rsidRDefault="004721F0" w:rsidP="00E00A6F">
            <w:pPr>
              <w:rPr>
                <w:rFonts w:ascii="Arial" w:hAnsi="Arial" w:cs="Arial"/>
                <w:color w:val="5555AA"/>
                <w:sz w:val="18"/>
                <w:szCs w:val="18"/>
              </w:rPr>
            </w:pPr>
          </w:p>
        </w:tc>
      </w:tr>
      <w:tr w:rsidR="004721F0" w:rsidRPr="001F6761" w14:paraId="1EA0EAD8" w14:textId="77777777" w:rsidTr="00E00A6F">
        <w:trPr>
          <w:trHeight w:val="300"/>
        </w:trPr>
        <w:tc>
          <w:tcPr>
            <w:tcW w:w="2977" w:type="dxa"/>
            <w:tcBorders>
              <w:top w:val="nil"/>
              <w:left w:val="nil"/>
              <w:bottom w:val="nil"/>
              <w:right w:val="nil"/>
            </w:tcBorders>
            <w:shd w:val="clear" w:color="auto" w:fill="auto"/>
            <w:hideMark/>
          </w:tcPr>
          <w:p w14:paraId="29ECE184"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Sex</w:t>
            </w:r>
          </w:p>
        </w:tc>
        <w:tc>
          <w:tcPr>
            <w:tcW w:w="851" w:type="dxa"/>
            <w:tcBorders>
              <w:top w:val="nil"/>
              <w:left w:val="nil"/>
              <w:bottom w:val="nil"/>
              <w:right w:val="nil"/>
            </w:tcBorders>
            <w:shd w:val="clear" w:color="auto" w:fill="auto"/>
            <w:hideMark/>
          </w:tcPr>
          <w:p w14:paraId="7F944EAE"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779B5F38" w14:textId="77777777" w:rsidR="004721F0" w:rsidRPr="001F6761" w:rsidRDefault="004721F0" w:rsidP="00E00A6F">
            <w:pPr>
              <w:rPr>
                <w:rFonts w:ascii="Arial" w:hAnsi="Arial" w:cs="Arial"/>
                <w:color w:val="5555AA"/>
                <w:sz w:val="18"/>
                <w:szCs w:val="18"/>
              </w:rPr>
            </w:pPr>
          </w:p>
        </w:tc>
      </w:tr>
      <w:tr w:rsidR="004721F0" w:rsidRPr="001F6761" w14:paraId="5D4C006F" w14:textId="77777777" w:rsidTr="00E00A6F">
        <w:trPr>
          <w:trHeight w:val="300"/>
        </w:trPr>
        <w:tc>
          <w:tcPr>
            <w:tcW w:w="2977" w:type="dxa"/>
            <w:tcBorders>
              <w:top w:val="nil"/>
              <w:left w:val="nil"/>
              <w:bottom w:val="nil"/>
              <w:right w:val="nil"/>
            </w:tcBorders>
            <w:shd w:val="clear" w:color="auto" w:fill="auto"/>
            <w:hideMark/>
          </w:tcPr>
          <w:p w14:paraId="1E5E31EB"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Title</w:t>
            </w:r>
          </w:p>
        </w:tc>
        <w:tc>
          <w:tcPr>
            <w:tcW w:w="851" w:type="dxa"/>
            <w:tcBorders>
              <w:top w:val="nil"/>
              <w:left w:val="nil"/>
              <w:bottom w:val="nil"/>
              <w:right w:val="nil"/>
            </w:tcBorders>
            <w:shd w:val="clear" w:color="auto" w:fill="auto"/>
            <w:hideMark/>
          </w:tcPr>
          <w:p w14:paraId="1EADC8DC"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0BFF5427" w14:textId="77777777" w:rsidR="004721F0" w:rsidRPr="001F6761" w:rsidRDefault="004721F0" w:rsidP="00E00A6F">
            <w:pPr>
              <w:rPr>
                <w:rFonts w:ascii="Arial" w:hAnsi="Arial" w:cs="Arial"/>
                <w:color w:val="5555AA"/>
                <w:sz w:val="18"/>
                <w:szCs w:val="18"/>
              </w:rPr>
            </w:pPr>
          </w:p>
        </w:tc>
      </w:tr>
      <w:tr w:rsidR="004721F0" w:rsidRPr="001F6761" w14:paraId="634DAF7F" w14:textId="77777777" w:rsidTr="00E00A6F">
        <w:trPr>
          <w:trHeight w:val="300"/>
        </w:trPr>
        <w:tc>
          <w:tcPr>
            <w:tcW w:w="2977" w:type="dxa"/>
            <w:tcBorders>
              <w:top w:val="nil"/>
              <w:left w:val="nil"/>
              <w:bottom w:val="nil"/>
              <w:right w:val="nil"/>
            </w:tcBorders>
            <w:shd w:val="clear" w:color="auto" w:fill="auto"/>
            <w:hideMark/>
          </w:tcPr>
          <w:p w14:paraId="47B978DE"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MaritalStatus</w:t>
            </w:r>
          </w:p>
        </w:tc>
        <w:tc>
          <w:tcPr>
            <w:tcW w:w="851" w:type="dxa"/>
            <w:tcBorders>
              <w:top w:val="nil"/>
              <w:left w:val="nil"/>
              <w:bottom w:val="nil"/>
              <w:right w:val="nil"/>
            </w:tcBorders>
            <w:shd w:val="clear" w:color="auto" w:fill="auto"/>
            <w:hideMark/>
          </w:tcPr>
          <w:p w14:paraId="315EAE9F"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185DD8AA" w14:textId="77777777" w:rsidR="004721F0" w:rsidRPr="001F6761" w:rsidRDefault="004721F0" w:rsidP="00E00A6F">
            <w:pPr>
              <w:rPr>
                <w:rFonts w:ascii="Arial" w:hAnsi="Arial" w:cs="Arial"/>
                <w:color w:val="5555AA"/>
                <w:sz w:val="18"/>
                <w:szCs w:val="18"/>
              </w:rPr>
            </w:pPr>
          </w:p>
        </w:tc>
      </w:tr>
      <w:tr w:rsidR="004721F0" w:rsidRPr="001F6761" w14:paraId="61C69A3C" w14:textId="77777777" w:rsidTr="00E00A6F">
        <w:trPr>
          <w:trHeight w:val="300"/>
        </w:trPr>
        <w:tc>
          <w:tcPr>
            <w:tcW w:w="2977" w:type="dxa"/>
            <w:tcBorders>
              <w:top w:val="nil"/>
              <w:left w:val="nil"/>
              <w:bottom w:val="nil"/>
              <w:right w:val="nil"/>
            </w:tcBorders>
            <w:shd w:val="clear" w:color="auto" w:fill="auto"/>
            <w:hideMark/>
          </w:tcPr>
          <w:p w14:paraId="36528EC1"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NoOfDependants</w:t>
            </w:r>
          </w:p>
        </w:tc>
        <w:tc>
          <w:tcPr>
            <w:tcW w:w="851" w:type="dxa"/>
            <w:tcBorders>
              <w:top w:val="nil"/>
              <w:left w:val="nil"/>
              <w:bottom w:val="nil"/>
              <w:right w:val="nil"/>
            </w:tcBorders>
            <w:shd w:val="clear" w:color="auto" w:fill="auto"/>
            <w:hideMark/>
          </w:tcPr>
          <w:p w14:paraId="183B4002"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3413418D" w14:textId="77777777" w:rsidR="004721F0" w:rsidRPr="001F6761" w:rsidRDefault="004721F0" w:rsidP="00E00A6F">
            <w:pPr>
              <w:rPr>
                <w:rFonts w:ascii="Arial" w:hAnsi="Arial" w:cs="Arial"/>
                <w:color w:val="5555AA"/>
                <w:sz w:val="18"/>
                <w:szCs w:val="18"/>
              </w:rPr>
            </w:pPr>
          </w:p>
        </w:tc>
      </w:tr>
      <w:tr w:rsidR="004721F0" w:rsidRPr="001F6761" w14:paraId="24DD498A" w14:textId="77777777" w:rsidTr="00E00A6F">
        <w:trPr>
          <w:trHeight w:val="300"/>
        </w:trPr>
        <w:tc>
          <w:tcPr>
            <w:tcW w:w="2977" w:type="dxa"/>
            <w:tcBorders>
              <w:top w:val="nil"/>
              <w:left w:val="nil"/>
              <w:bottom w:val="nil"/>
              <w:right w:val="nil"/>
            </w:tcBorders>
            <w:shd w:val="clear" w:color="auto" w:fill="auto"/>
            <w:hideMark/>
          </w:tcPr>
          <w:p w14:paraId="1B17CBBD"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AddressLine1</w:t>
            </w:r>
          </w:p>
        </w:tc>
        <w:tc>
          <w:tcPr>
            <w:tcW w:w="851" w:type="dxa"/>
            <w:tcBorders>
              <w:top w:val="nil"/>
              <w:left w:val="nil"/>
              <w:bottom w:val="nil"/>
              <w:right w:val="nil"/>
            </w:tcBorders>
            <w:shd w:val="clear" w:color="auto" w:fill="auto"/>
            <w:hideMark/>
          </w:tcPr>
          <w:p w14:paraId="7AEFC043"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5AAFC9CB" w14:textId="77777777" w:rsidR="004721F0" w:rsidRPr="001F6761" w:rsidRDefault="004721F0" w:rsidP="00E00A6F">
            <w:pPr>
              <w:rPr>
                <w:rFonts w:ascii="Arial" w:hAnsi="Arial" w:cs="Arial"/>
                <w:color w:val="5555AA"/>
                <w:sz w:val="18"/>
                <w:szCs w:val="18"/>
              </w:rPr>
            </w:pPr>
          </w:p>
        </w:tc>
      </w:tr>
      <w:tr w:rsidR="004721F0" w:rsidRPr="001F6761" w14:paraId="12F4C5FF" w14:textId="77777777" w:rsidTr="00E00A6F">
        <w:trPr>
          <w:trHeight w:val="300"/>
        </w:trPr>
        <w:tc>
          <w:tcPr>
            <w:tcW w:w="2977" w:type="dxa"/>
            <w:tcBorders>
              <w:top w:val="nil"/>
              <w:left w:val="nil"/>
              <w:bottom w:val="nil"/>
              <w:right w:val="nil"/>
            </w:tcBorders>
            <w:shd w:val="clear" w:color="auto" w:fill="auto"/>
            <w:hideMark/>
          </w:tcPr>
          <w:p w14:paraId="585AEFF9"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AddressLine2</w:t>
            </w:r>
          </w:p>
        </w:tc>
        <w:tc>
          <w:tcPr>
            <w:tcW w:w="851" w:type="dxa"/>
            <w:tcBorders>
              <w:top w:val="nil"/>
              <w:left w:val="nil"/>
              <w:bottom w:val="nil"/>
              <w:right w:val="nil"/>
            </w:tcBorders>
            <w:shd w:val="clear" w:color="auto" w:fill="auto"/>
            <w:hideMark/>
          </w:tcPr>
          <w:p w14:paraId="33B5102E"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443A7DB1" w14:textId="77777777" w:rsidR="004721F0" w:rsidRPr="001F6761" w:rsidRDefault="004721F0" w:rsidP="00E00A6F">
            <w:pPr>
              <w:rPr>
                <w:rFonts w:ascii="Arial" w:hAnsi="Arial" w:cs="Arial"/>
                <w:color w:val="5555AA"/>
                <w:sz w:val="18"/>
                <w:szCs w:val="18"/>
              </w:rPr>
            </w:pPr>
          </w:p>
        </w:tc>
      </w:tr>
      <w:tr w:rsidR="004721F0" w:rsidRPr="001F6761" w14:paraId="1736AB98" w14:textId="77777777" w:rsidTr="00E00A6F">
        <w:trPr>
          <w:trHeight w:val="300"/>
        </w:trPr>
        <w:tc>
          <w:tcPr>
            <w:tcW w:w="2977" w:type="dxa"/>
            <w:tcBorders>
              <w:top w:val="nil"/>
              <w:left w:val="nil"/>
              <w:bottom w:val="nil"/>
              <w:right w:val="nil"/>
            </w:tcBorders>
            <w:shd w:val="clear" w:color="auto" w:fill="auto"/>
            <w:hideMark/>
          </w:tcPr>
          <w:p w14:paraId="535C812E"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Suburb</w:t>
            </w:r>
          </w:p>
        </w:tc>
        <w:tc>
          <w:tcPr>
            <w:tcW w:w="851" w:type="dxa"/>
            <w:tcBorders>
              <w:top w:val="nil"/>
              <w:left w:val="nil"/>
              <w:bottom w:val="nil"/>
              <w:right w:val="nil"/>
            </w:tcBorders>
            <w:shd w:val="clear" w:color="auto" w:fill="auto"/>
            <w:hideMark/>
          </w:tcPr>
          <w:p w14:paraId="1ED4AEBC"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604020C9" w14:textId="77777777" w:rsidR="004721F0" w:rsidRPr="001F6761" w:rsidRDefault="004721F0" w:rsidP="00E00A6F">
            <w:pPr>
              <w:rPr>
                <w:rFonts w:ascii="Arial" w:hAnsi="Arial" w:cs="Arial"/>
                <w:color w:val="5555AA"/>
                <w:sz w:val="18"/>
                <w:szCs w:val="18"/>
              </w:rPr>
            </w:pPr>
          </w:p>
        </w:tc>
      </w:tr>
      <w:tr w:rsidR="004721F0" w:rsidRPr="001F6761" w14:paraId="2DF9F08F" w14:textId="77777777" w:rsidTr="00E00A6F">
        <w:trPr>
          <w:trHeight w:val="300"/>
        </w:trPr>
        <w:tc>
          <w:tcPr>
            <w:tcW w:w="2977" w:type="dxa"/>
            <w:tcBorders>
              <w:top w:val="nil"/>
              <w:left w:val="nil"/>
              <w:bottom w:val="nil"/>
              <w:right w:val="nil"/>
            </w:tcBorders>
            <w:shd w:val="clear" w:color="auto" w:fill="auto"/>
            <w:hideMark/>
          </w:tcPr>
          <w:p w14:paraId="2761A144"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City</w:t>
            </w:r>
          </w:p>
        </w:tc>
        <w:tc>
          <w:tcPr>
            <w:tcW w:w="851" w:type="dxa"/>
            <w:tcBorders>
              <w:top w:val="nil"/>
              <w:left w:val="nil"/>
              <w:bottom w:val="nil"/>
              <w:right w:val="nil"/>
            </w:tcBorders>
            <w:shd w:val="clear" w:color="auto" w:fill="auto"/>
            <w:hideMark/>
          </w:tcPr>
          <w:p w14:paraId="67746646"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77846A96" w14:textId="77777777" w:rsidR="004721F0" w:rsidRPr="001F6761" w:rsidRDefault="004721F0" w:rsidP="00E00A6F">
            <w:pPr>
              <w:rPr>
                <w:rFonts w:ascii="Arial" w:hAnsi="Arial" w:cs="Arial"/>
                <w:color w:val="5555AA"/>
                <w:sz w:val="18"/>
                <w:szCs w:val="18"/>
              </w:rPr>
            </w:pPr>
          </w:p>
        </w:tc>
      </w:tr>
      <w:tr w:rsidR="004721F0" w:rsidRPr="001F6761" w14:paraId="2EDB4072" w14:textId="77777777" w:rsidTr="00E00A6F">
        <w:trPr>
          <w:trHeight w:val="300"/>
        </w:trPr>
        <w:tc>
          <w:tcPr>
            <w:tcW w:w="2977" w:type="dxa"/>
            <w:tcBorders>
              <w:top w:val="nil"/>
              <w:left w:val="nil"/>
              <w:bottom w:val="nil"/>
              <w:right w:val="nil"/>
            </w:tcBorders>
            <w:shd w:val="clear" w:color="auto" w:fill="auto"/>
            <w:hideMark/>
          </w:tcPr>
          <w:p w14:paraId="688E5F5C"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PostalCode</w:t>
            </w:r>
          </w:p>
        </w:tc>
        <w:tc>
          <w:tcPr>
            <w:tcW w:w="851" w:type="dxa"/>
            <w:tcBorders>
              <w:top w:val="nil"/>
              <w:left w:val="nil"/>
              <w:bottom w:val="nil"/>
              <w:right w:val="nil"/>
            </w:tcBorders>
            <w:shd w:val="clear" w:color="auto" w:fill="auto"/>
            <w:hideMark/>
          </w:tcPr>
          <w:p w14:paraId="38ED3C37"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002BE420" w14:textId="77777777" w:rsidR="004721F0" w:rsidRPr="001F6761" w:rsidRDefault="004721F0" w:rsidP="00E00A6F">
            <w:pPr>
              <w:rPr>
                <w:rFonts w:ascii="Arial" w:hAnsi="Arial" w:cs="Arial"/>
                <w:color w:val="5555AA"/>
                <w:sz w:val="18"/>
                <w:szCs w:val="18"/>
              </w:rPr>
            </w:pPr>
          </w:p>
        </w:tc>
      </w:tr>
      <w:tr w:rsidR="004721F0" w:rsidRPr="001F6761" w14:paraId="42708D0D" w14:textId="77777777" w:rsidTr="00E00A6F">
        <w:trPr>
          <w:trHeight w:val="300"/>
        </w:trPr>
        <w:tc>
          <w:tcPr>
            <w:tcW w:w="2977" w:type="dxa"/>
            <w:tcBorders>
              <w:top w:val="nil"/>
              <w:left w:val="nil"/>
              <w:bottom w:val="nil"/>
              <w:right w:val="nil"/>
            </w:tcBorders>
            <w:shd w:val="clear" w:color="auto" w:fill="auto"/>
            <w:hideMark/>
          </w:tcPr>
          <w:p w14:paraId="2C441E53"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ProvinceCode</w:t>
            </w:r>
          </w:p>
        </w:tc>
        <w:tc>
          <w:tcPr>
            <w:tcW w:w="851" w:type="dxa"/>
            <w:tcBorders>
              <w:top w:val="nil"/>
              <w:left w:val="nil"/>
              <w:bottom w:val="nil"/>
              <w:right w:val="nil"/>
            </w:tcBorders>
            <w:shd w:val="clear" w:color="auto" w:fill="auto"/>
            <w:hideMark/>
          </w:tcPr>
          <w:p w14:paraId="4C4C0DE6"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1CBE0FCB" w14:textId="77777777" w:rsidR="004721F0" w:rsidRPr="001F6761" w:rsidRDefault="004721F0" w:rsidP="00E00A6F">
            <w:pPr>
              <w:rPr>
                <w:rFonts w:ascii="Arial" w:hAnsi="Arial" w:cs="Arial"/>
                <w:color w:val="5555AA"/>
                <w:sz w:val="18"/>
                <w:szCs w:val="18"/>
              </w:rPr>
            </w:pPr>
          </w:p>
        </w:tc>
      </w:tr>
      <w:tr w:rsidR="004721F0" w:rsidRPr="001F6761" w14:paraId="1B5691C6" w14:textId="77777777" w:rsidTr="00E00A6F">
        <w:trPr>
          <w:trHeight w:val="300"/>
        </w:trPr>
        <w:tc>
          <w:tcPr>
            <w:tcW w:w="2977" w:type="dxa"/>
            <w:tcBorders>
              <w:top w:val="nil"/>
              <w:left w:val="nil"/>
              <w:bottom w:val="nil"/>
              <w:right w:val="nil"/>
            </w:tcBorders>
            <w:shd w:val="clear" w:color="auto" w:fill="auto"/>
            <w:hideMark/>
          </w:tcPr>
          <w:p w14:paraId="72E00F4D"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Address1Period</w:t>
            </w:r>
          </w:p>
        </w:tc>
        <w:tc>
          <w:tcPr>
            <w:tcW w:w="851" w:type="dxa"/>
            <w:tcBorders>
              <w:top w:val="nil"/>
              <w:left w:val="nil"/>
              <w:bottom w:val="nil"/>
              <w:right w:val="nil"/>
            </w:tcBorders>
            <w:shd w:val="clear" w:color="auto" w:fill="auto"/>
            <w:hideMark/>
          </w:tcPr>
          <w:p w14:paraId="18B7E62D"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620600B9" w14:textId="77777777" w:rsidR="004721F0" w:rsidRPr="001F6761" w:rsidRDefault="004721F0" w:rsidP="00E00A6F">
            <w:pPr>
              <w:rPr>
                <w:rFonts w:ascii="Arial" w:hAnsi="Arial" w:cs="Arial"/>
                <w:color w:val="5555AA"/>
                <w:sz w:val="18"/>
                <w:szCs w:val="18"/>
              </w:rPr>
            </w:pPr>
          </w:p>
        </w:tc>
      </w:tr>
      <w:tr w:rsidR="004721F0" w:rsidRPr="001F6761" w14:paraId="5DFDE238" w14:textId="77777777" w:rsidTr="00E00A6F">
        <w:trPr>
          <w:trHeight w:val="300"/>
        </w:trPr>
        <w:tc>
          <w:tcPr>
            <w:tcW w:w="2977" w:type="dxa"/>
            <w:tcBorders>
              <w:top w:val="nil"/>
              <w:left w:val="nil"/>
              <w:bottom w:val="nil"/>
              <w:right w:val="nil"/>
            </w:tcBorders>
            <w:shd w:val="clear" w:color="auto" w:fill="auto"/>
            <w:hideMark/>
          </w:tcPr>
          <w:p w14:paraId="6323273A"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OwnerTenant</w:t>
            </w:r>
          </w:p>
        </w:tc>
        <w:tc>
          <w:tcPr>
            <w:tcW w:w="851" w:type="dxa"/>
            <w:tcBorders>
              <w:top w:val="nil"/>
              <w:left w:val="nil"/>
              <w:bottom w:val="nil"/>
              <w:right w:val="nil"/>
            </w:tcBorders>
            <w:shd w:val="clear" w:color="auto" w:fill="auto"/>
            <w:hideMark/>
          </w:tcPr>
          <w:p w14:paraId="56A4D527"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0C922764" w14:textId="77777777" w:rsidR="004721F0" w:rsidRPr="001F6761" w:rsidRDefault="004721F0" w:rsidP="00E00A6F">
            <w:pPr>
              <w:rPr>
                <w:rFonts w:ascii="Arial" w:hAnsi="Arial" w:cs="Arial"/>
                <w:color w:val="5555AA"/>
                <w:sz w:val="18"/>
                <w:szCs w:val="18"/>
              </w:rPr>
            </w:pPr>
          </w:p>
        </w:tc>
      </w:tr>
      <w:tr w:rsidR="004721F0" w:rsidRPr="001F6761" w14:paraId="20901C7C" w14:textId="77777777" w:rsidTr="00E00A6F">
        <w:trPr>
          <w:trHeight w:val="300"/>
        </w:trPr>
        <w:tc>
          <w:tcPr>
            <w:tcW w:w="2977" w:type="dxa"/>
            <w:tcBorders>
              <w:top w:val="nil"/>
              <w:left w:val="nil"/>
              <w:bottom w:val="nil"/>
              <w:right w:val="nil"/>
            </w:tcBorders>
            <w:shd w:val="clear" w:color="auto" w:fill="auto"/>
            <w:hideMark/>
          </w:tcPr>
          <w:p w14:paraId="6FDC75B4"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HomeTelCode</w:t>
            </w:r>
          </w:p>
        </w:tc>
        <w:tc>
          <w:tcPr>
            <w:tcW w:w="851" w:type="dxa"/>
            <w:tcBorders>
              <w:top w:val="nil"/>
              <w:left w:val="nil"/>
              <w:bottom w:val="nil"/>
              <w:right w:val="nil"/>
            </w:tcBorders>
            <w:shd w:val="clear" w:color="auto" w:fill="auto"/>
            <w:hideMark/>
          </w:tcPr>
          <w:p w14:paraId="779C61CA"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456075B3" w14:textId="77777777" w:rsidR="004721F0" w:rsidRPr="001F6761" w:rsidRDefault="004721F0" w:rsidP="00E00A6F">
            <w:pPr>
              <w:rPr>
                <w:rFonts w:ascii="Arial" w:hAnsi="Arial" w:cs="Arial"/>
                <w:color w:val="5555AA"/>
                <w:sz w:val="18"/>
                <w:szCs w:val="18"/>
              </w:rPr>
            </w:pPr>
          </w:p>
        </w:tc>
      </w:tr>
      <w:tr w:rsidR="004721F0" w:rsidRPr="001F6761" w14:paraId="317AE556" w14:textId="77777777" w:rsidTr="00E00A6F">
        <w:trPr>
          <w:trHeight w:val="300"/>
        </w:trPr>
        <w:tc>
          <w:tcPr>
            <w:tcW w:w="2977" w:type="dxa"/>
            <w:tcBorders>
              <w:top w:val="nil"/>
              <w:left w:val="nil"/>
              <w:bottom w:val="nil"/>
              <w:right w:val="nil"/>
            </w:tcBorders>
            <w:shd w:val="clear" w:color="auto" w:fill="auto"/>
            <w:hideMark/>
          </w:tcPr>
          <w:p w14:paraId="53A18D53"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HomeTelNo</w:t>
            </w:r>
          </w:p>
        </w:tc>
        <w:tc>
          <w:tcPr>
            <w:tcW w:w="851" w:type="dxa"/>
            <w:tcBorders>
              <w:top w:val="nil"/>
              <w:left w:val="nil"/>
              <w:bottom w:val="nil"/>
              <w:right w:val="nil"/>
            </w:tcBorders>
            <w:shd w:val="clear" w:color="auto" w:fill="auto"/>
            <w:hideMark/>
          </w:tcPr>
          <w:p w14:paraId="77B77F8B"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55A4E1E5" w14:textId="77777777" w:rsidR="004721F0" w:rsidRPr="001F6761" w:rsidRDefault="004721F0" w:rsidP="00E00A6F">
            <w:pPr>
              <w:rPr>
                <w:rFonts w:ascii="Arial" w:hAnsi="Arial" w:cs="Arial"/>
                <w:color w:val="5555AA"/>
                <w:sz w:val="18"/>
                <w:szCs w:val="18"/>
              </w:rPr>
            </w:pPr>
          </w:p>
        </w:tc>
      </w:tr>
      <w:tr w:rsidR="004721F0" w:rsidRPr="001F6761" w14:paraId="4F68ABF2" w14:textId="77777777" w:rsidTr="00E00A6F">
        <w:trPr>
          <w:trHeight w:val="300"/>
        </w:trPr>
        <w:tc>
          <w:tcPr>
            <w:tcW w:w="2977" w:type="dxa"/>
            <w:tcBorders>
              <w:top w:val="nil"/>
              <w:left w:val="nil"/>
              <w:bottom w:val="nil"/>
              <w:right w:val="nil"/>
            </w:tcBorders>
            <w:shd w:val="clear" w:color="auto" w:fill="auto"/>
            <w:hideMark/>
          </w:tcPr>
          <w:p w14:paraId="52BCD13C"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WorkTelCode</w:t>
            </w:r>
          </w:p>
        </w:tc>
        <w:tc>
          <w:tcPr>
            <w:tcW w:w="851" w:type="dxa"/>
            <w:tcBorders>
              <w:top w:val="nil"/>
              <w:left w:val="nil"/>
              <w:bottom w:val="nil"/>
              <w:right w:val="nil"/>
            </w:tcBorders>
            <w:shd w:val="clear" w:color="auto" w:fill="auto"/>
            <w:hideMark/>
          </w:tcPr>
          <w:p w14:paraId="30B3BF18"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7AB6BC74" w14:textId="77777777" w:rsidR="004721F0" w:rsidRPr="001F6761" w:rsidRDefault="004721F0" w:rsidP="00E00A6F">
            <w:pPr>
              <w:rPr>
                <w:rFonts w:ascii="Arial" w:hAnsi="Arial" w:cs="Arial"/>
                <w:color w:val="5555AA"/>
                <w:sz w:val="18"/>
                <w:szCs w:val="18"/>
              </w:rPr>
            </w:pPr>
          </w:p>
        </w:tc>
      </w:tr>
      <w:tr w:rsidR="004721F0" w:rsidRPr="001F6761" w14:paraId="792730C0" w14:textId="77777777" w:rsidTr="00E00A6F">
        <w:trPr>
          <w:trHeight w:val="300"/>
        </w:trPr>
        <w:tc>
          <w:tcPr>
            <w:tcW w:w="2977" w:type="dxa"/>
            <w:tcBorders>
              <w:top w:val="nil"/>
              <w:left w:val="nil"/>
              <w:bottom w:val="nil"/>
              <w:right w:val="nil"/>
            </w:tcBorders>
            <w:shd w:val="clear" w:color="auto" w:fill="auto"/>
            <w:hideMark/>
          </w:tcPr>
          <w:p w14:paraId="7D993BDA"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WorkTelNo</w:t>
            </w:r>
          </w:p>
        </w:tc>
        <w:tc>
          <w:tcPr>
            <w:tcW w:w="851" w:type="dxa"/>
            <w:tcBorders>
              <w:top w:val="nil"/>
              <w:left w:val="nil"/>
              <w:bottom w:val="nil"/>
              <w:right w:val="nil"/>
            </w:tcBorders>
            <w:shd w:val="clear" w:color="auto" w:fill="auto"/>
            <w:hideMark/>
          </w:tcPr>
          <w:p w14:paraId="7A9A0B55"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02B1C6E0" w14:textId="77777777" w:rsidR="004721F0" w:rsidRPr="001F6761" w:rsidRDefault="004721F0" w:rsidP="00E00A6F">
            <w:pPr>
              <w:rPr>
                <w:rFonts w:ascii="Arial" w:hAnsi="Arial" w:cs="Arial"/>
                <w:color w:val="5555AA"/>
                <w:sz w:val="18"/>
                <w:szCs w:val="18"/>
              </w:rPr>
            </w:pPr>
          </w:p>
        </w:tc>
      </w:tr>
      <w:tr w:rsidR="004721F0" w:rsidRPr="001F6761" w14:paraId="7A2D4089" w14:textId="77777777" w:rsidTr="00E00A6F">
        <w:trPr>
          <w:trHeight w:val="300"/>
        </w:trPr>
        <w:tc>
          <w:tcPr>
            <w:tcW w:w="2977" w:type="dxa"/>
            <w:tcBorders>
              <w:top w:val="nil"/>
              <w:left w:val="nil"/>
              <w:bottom w:val="nil"/>
              <w:right w:val="nil"/>
            </w:tcBorders>
            <w:shd w:val="clear" w:color="auto" w:fill="auto"/>
            <w:hideMark/>
          </w:tcPr>
          <w:p w14:paraId="6F862A7D"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SpouseForename1</w:t>
            </w:r>
          </w:p>
        </w:tc>
        <w:tc>
          <w:tcPr>
            <w:tcW w:w="851" w:type="dxa"/>
            <w:tcBorders>
              <w:top w:val="nil"/>
              <w:left w:val="nil"/>
              <w:bottom w:val="nil"/>
              <w:right w:val="nil"/>
            </w:tcBorders>
            <w:shd w:val="clear" w:color="auto" w:fill="auto"/>
            <w:hideMark/>
          </w:tcPr>
          <w:p w14:paraId="0918EE2E"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1C761C6D" w14:textId="77777777" w:rsidR="004721F0" w:rsidRPr="001F6761" w:rsidRDefault="004721F0" w:rsidP="00E00A6F">
            <w:pPr>
              <w:rPr>
                <w:rFonts w:ascii="Arial" w:hAnsi="Arial" w:cs="Arial"/>
                <w:color w:val="5555AA"/>
                <w:sz w:val="18"/>
                <w:szCs w:val="18"/>
              </w:rPr>
            </w:pPr>
          </w:p>
        </w:tc>
      </w:tr>
      <w:tr w:rsidR="004721F0" w:rsidRPr="001F6761" w14:paraId="67DE698E" w14:textId="77777777" w:rsidTr="00E00A6F">
        <w:trPr>
          <w:trHeight w:val="300"/>
        </w:trPr>
        <w:tc>
          <w:tcPr>
            <w:tcW w:w="2977" w:type="dxa"/>
            <w:tcBorders>
              <w:top w:val="nil"/>
              <w:left w:val="nil"/>
              <w:bottom w:val="nil"/>
              <w:right w:val="nil"/>
            </w:tcBorders>
            <w:shd w:val="clear" w:color="auto" w:fill="auto"/>
            <w:hideMark/>
          </w:tcPr>
          <w:p w14:paraId="3511B7CA"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SpouseForename2</w:t>
            </w:r>
          </w:p>
        </w:tc>
        <w:tc>
          <w:tcPr>
            <w:tcW w:w="851" w:type="dxa"/>
            <w:tcBorders>
              <w:top w:val="nil"/>
              <w:left w:val="nil"/>
              <w:bottom w:val="nil"/>
              <w:right w:val="nil"/>
            </w:tcBorders>
            <w:shd w:val="clear" w:color="auto" w:fill="auto"/>
            <w:hideMark/>
          </w:tcPr>
          <w:p w14:paraId="03C48924"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25CDEBDE" w14:textId="77777777" w:rsidR="004721F0" w:rsidRPr="001F6761" w:rsidRDefault="004721F0" w:rsidP="00E00A6F">
            <w:pPr>
              <w:rPr>
                <w:rFonts w:ascii="Arial" w:hAnsi="Arial" w:cs="Arial"/>
                <w:color w:val="5555AA"/>
                <w:sz w:val="18"/>
                <w:szCs w:val="18"/>
              </w:rPr>
            </w:pPr>
          </w:p>
        </w:tc>
      </w:tr>
      <w:tr w:rsidR="004721F0" w:rsidRPr="001F6761" w14:paraId="34764499" w14:textId="77777777" w:rsidTr="00E00A6F">
        <w:trPr>
          <w:trHeight w:val="300"/>
        </w:trPr>
        <w:tc>
          <w:tcPr>
            <w:tcW w:w="2977" w:type="dxa"/>
            <w:tcBorders>
              <w:top w:val="nil"/>
              <w:left w:val="nil"/>
              <w:bottom w:val="nil"/>
              <w:right w:val="nil"/>
            </w:tcBorders>
            <w:shd w:val="clear" w:color="auto" w:fill="auto"/>
            <w:hideMark/>
          </w:tcPr>
          <w:p w14:paraId="5A84587B"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Address2Line1</w:t>
            </w:r>
          </w:p>
        </w:tc>
        <w:tc>
          <w:tcPr>
            <w:tcW w:w="851" w:type="dxa"/>
            <w:tcBorders>
              <w:top w:val="nil"/>
              <w:left w:val="nil"/>
              <w:bottom w:val="nil"/>
              <w:right w:val="nil"/>
            </w:tcBorders>
            <w:shd w:val="clear" w:color="auto" w:fill="auto"/>
            <w:hideMark/>
          </w:tcPr>
          <w:p w14:paraId="2243561B"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0C4B011C" w14:textId="77777777" w:rsidR="004721F0" w:rsidRPr="001F6761" w:rsidRDefault="004721F0" w:rsidP="00E00A6F">
            <w:pPr>
              <w:rPr>
                <w:rFonts w:ascii="Arial" w:hAnsi="Arial" w:cs="Arial"/>
                <w:color w:val="5555AA"/>
                <w:sz w:val="18"/>
                <w:szCs w:val="18"/>
              </w:rPr>
            </w:pPr>
          </w:p>
        </w:tc>
      </w:tr>
      <w:tr w:rsidR="004721F0" w:rsidRPr="001F6761" w14:paraId="6DC761D0" w14:textId="77777777" w:rsidTr="00E00A6F">
        <w:trPr>
          <w:trHeight w:val="300"/>
        </w:trPr>
        <w:tc>
          <w:tcPr>
            <w:tcW w:w="2977" w:type="dxa"/>
            <w:tcBorders>
              <w:top w:val="nil"/>
              <w:left w:val="nil"/>
              <w:bottom w:val="nil"/>
              <w:right w:val="nil"/>
            </w:tcBorders>
            <w:shd w:val="clear" w:color="auto" w:fill="auto"/>
            <w:hideMark/>
          </w:tcPr>
          <w:p w14:paraId="3832689D"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Address2Line2</w:t>
            </w:r>
          </w:p>
        </w:tc>
        <w:tc>
          <w:tcPr>
            <w:tcW w:w="851" w:type="dxa"/>
            <w:tcBorders>
              <w:top w:val="nil"/>
              <w:left w:val="nil"/>
              <w:bottom w:val="nil"/>
              <w:right w:val="nil"/>
            </w:tcBorders>
            <w:shd w:val="clear" w:color="auto" w:fill="auto"/>
            <w:hideMark/>
          </w:tcPr>
          <w:p w14:paraId="00E4305F"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4D205E1D" w14:textId="77777777" w:rsidR="004721F0" w:rsidRPr="001F6761" w:rsidRDefault="004721F0" w:rsidP="00E00A6F">
            <w:pPr>
              <w:rPr>
                <w:rFonts w:ascii="Arial" w:hAnsi="Arial" w:cs="Arial"/>
                <w:color w:val="5555AA"/>
                <w:sz w:val="18"/>
                <w:szCs w:val="18"/>
              </w:rPr>
            </w:pPr>
          </w:p>
        </w:tc>
      </w:tr>
      <w:tr w:rsidR="004721F0" w:rsidRPr="001F6761" w14:paraId="5AAE6E7B" w14:textId="77777777" w:rsidTr="00E00A6F">
        <w:trPr>
          <w:trHeight w:val="300"/>
        </w:trPr>
        <w:tc>
          <w:tcPr>
            <w:tcW w:w="2977" w:type="dxa"/>
            <w:tcBorders>
              <w:top w:val="nil"/>
              <w:left w:val="nil"/>
              <w:bottom w:val="nil"/>
              <w:right w:val="nil"/>
            </w:tcBorders>
            <w:shd w:val="clear" w:color="auto" w:fill="auto"/>
            <w:hideMark/>
          </w:tcPr>
          <w:p w14:paraId="150067B8"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Address2Suburb</w:t>
            </w:r>
          </w:p>
        </w:tc>
        <w:tc>
          <w:tcPr>
            <w:tcW w:w="851" w:type="dxa"/>
            <w:tcBorders>
              <w:top w:val="nil"/>
              <w:left w:val="nil"/>
              <w:bottom w:val="nil"/>
              <w:right w:val="nil"/>
            </w:tcBorders>
            <w:shd w:val="clear" w:color="auto" w:fill="auto"/>
            <w:hideMark/>
          </w:tcPr>
          <w:p w14:paraId="4B97BAC3"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16E4982B" w14:textId="77777777" w:rsidR="004721F0" w:rsidRPr="001F6761" w:rsidRDefault="004721F0" w:rsidP="00E00A6F">
            <w:pPr>
              <w:rPr>
                <w:rFonts w:ascii="Arial" w:hAnsi="Arial" w:cs="Arial"/>
                <w:color w:val="5555AA"/>
                <w:sz w:val="18"/>
                <w:szCs w:val="18"/>
              </w:rPr>
            </w:pPr>
          </w:p>
        </w:tc>
      </w:tr>
      <w:tr w:rsidR="004721F0" w:rsidRPr="001F6761" w14:paraId="59896C96" w14:textId="77777777" w:rsidTr="00E00A6F">
        <w:trPr>
          <w:trHeight w:val="300"/>
        </w:trPr>
        <w:tc>
          <w:tcPr>
            <w:tcW w:w="2977" w:type="dxa"/>
            <w:tcBorders>
              <w:top w:val="nil"/>
              <w:left w:val="nil"/>
              <w:bottom w:val="nil"/>
              <w:right w:val="nil"/>
            </w:tcBorders>
            <w:shd w:val="clear" w:color="auto" w:fill="auto"/>
            <w:hideMark/>
          </w:tcPr>
          <w:p w14:paraId="70D13BBF"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Address2City</w:t>
            </w:r>
          </w:p>
        </w:tc>
        <w:tc>
          <w:tcPr>
            <w:tcW w:w="851" w:type="dxa"/>
            <w:tcBorders>
              <w:top w:val="nil"/>
              <w:left w:val="nil"/>
              <w:bottom w:val="nil"/>
              <w:right w:val="nil"/>
            </w:tcBorders>
            <w:shd w:val="clear" w:color="auto" w:fill="auto"/>
            <w:hideMark/>
          </w:tcPr>
          <w:p w14:paraId="25EE1123"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39144435" w14:textId="77777777" w:rsidR="004721F0" w:rsidRPr="001F6761" w:rsidRDefault="004721F0" w:rsidP="00E00A6F">
            <w:pPr>
              <w:rPr>
                <w:rFonts w:ascii="Arial" w:hAnsi="Arial" w:cs="Arial"/>
                <w:color w:val="5555AA"/>
                <w:sz w:val="18"/>
                <w:szCs w:val="18"/>
              </w:rPr>
            </w:pPr>
          </w:p>
        </w:tc>
      </w:tr>
      <w:tr w:rsidR="004721F0" w:rsidRPr="001F6761" w14:paraId="5587ED26" w14:textId="77777777" w:rsidTr="00E00A6F">
        <w:trPr>
          <w:trHeight w:val="300"/>
        </w:trPr>
        <w:tc>
          <w:tcPr>
            <w:tcW w:w="2977" w:type="dxa"/>
            <w:tcBorders>
              <w:top w:val="nil"/>
              <w:left w:val="nil"/>
              <w:bottom w:val="nil"/>
              <w:right w:val="nil"/>
            </w:tcBorders>
            <w:shd w:val="clear" w:color="auto" w:fill="auto"/>
            <w:hideMark/>
          </w:tcPr>
          <w:p w14:paraId="08178D56"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lastRenderedPageBreak/>
              <w:t>Address2PostalCode</w:t>
            </w:r>
          </w:p>
        </w:tc>
        <w:tc>
          <w:tcPr>
            <w:tcW w:w="851" w:type="dxa"/>
            <w:tcBorders>
              <w:top w:val="nil"/>
              <w:left w:val="nil"/>
              <w:bottom w:val="nil"/>
              <w:right w:val="nil"/>
            </w:tcBorders>
            <w:shd w:val="clear" w:color="auto" w:fill="auto"/>
            <w:hideMark/>
          </w:tcPr>
          <w:p w14:paraId="0A95E3BA"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334E14FD" w14:textId="77777777" w:rsidR="004721F0" w:rsidRPr="001F6761" w:rsidRDefault="004721F0" w:rsidP="00E00A6F">
            <w:pPr>
              <w:rPr>
                <w:rFonts w:ascii="Arial" w:hAnsi="Arial" w:cs="Arial"/>
                <w:color w:val="5555AA"/>
                <w:sz w:val="18"/>
                <w:szCs w:val="18"/>
              </w:rPr>
            </w:pPr>
          </w:p>
        </w:tc>
      </w:tr>
      <w:tr w:rsidR="004721F0" w:rsidRPr="001F6761" w14:paraId="56763A74" w14:textId="77777777" w:rsidTr="00E00A6F">
        <w:trPr>
          <w:trHeight w:val="300"/>
        </w:trPr>
        <w:tc>
          <w:tcPr>
            <w:tcW w:w="2977" w:type="dxa"/>
            <w:tcBorders>
              <w:top w:val="nil"/>
              <w:left w:val="nil"/>
              <w:bottom w:val="nil"/>
              <w:right w:val="nil"/>
            </w:tcBorders>
            <w:shd w:val="clear" w:color="auto" w:fill="auto"/>
            <w:hideMark/>
          </w:tcPr>
          <w:p w14:paraId="5AA1B055"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Address2ProvinceCode</w:t>
            </w:r>
          </w:p>
        </w:tc>
        <w:tc>
          <w:tcPr>
            <w:tcW w:w="851" w:type="dxa"/>
            <w:tcBorders>
              <w:top w:val="nil"/>
              <w:left w:val="nil"/>
              <w:bottom w:val="nil"/>
              <w:right w:val="nil"/>
            </w:tcBorders>
            <w:shd w:val="clear" w:color="auto" w:fill="auto"/>
            <w:hideMark/>
          </w:tcPr>
          <w:p w14:paraId="07F68B71"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18502A5F" w14:textId="77777777" w:rsidR="004721F0" w:rsidRPr="001F6761" w:rsidRDefault="004721F0" w:rsidP="00E00A6F">
            <w:pPr>
              <w:rPr>
                <w:rFonts w:ascii="Arial" w:hAnsi="Arial" w:cs="Arial"/>
                <w:color w:val="5555AA"/>
                <w:sz w:val="18"/>
                <w:szCs w:val="18"/>
              </w:rPr>
            </w:pPr>
          </w:p>
        </w:tc>
      </w:tr>
      <w:tr w:rsidR="004721F0" w:rsidRPr="001F6761" w14:paraId="280EF9F2" w14:textId="77777777" w:rsidTr="00E00A6F">
        <w:trPr>
          <w:trHeight w:val="300"/>
        </w:trPr>
        <w:tc>
          <w:tcPr>
            <w:tcW w:w="2977" w:type="dxa"/>
            <w:tcBorders>
              <w:top w:val="nil"/>
              <w:left w:val="nil"/>
              <w:bottom w:val="nil"/>
              <w:right w:val="nil"/>
            </w:tcBorders>
            <w:shd w:val="clear" w:color="auto" w:fill="auto"/>
            <w:hideMark/>
          </w:tcPr>
          <w:p w14:paraId="10AD59F9"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Address2Period</w:t>
            </w:r>
          </w:p>
        </w:tc>
        <w:tc>
          <w:tcPr>
            <w:tcW w:w="851" w:type="dxa"/>
            <w:tcBorders>
              <w:top w:val="nil"/>
              <w:left w:val="nil"/>
              <w:bottom w:val="nil"/>
              <w:right w:val="nil"/>
            </w:tcBorders>
            <w:shd w:val="clear" w:color="auto" w:fill="auto"/>
            <w:hideMark/>
          </w:tcPr>
          <w:p w14:paraId="65615329"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61C04474" w14:textId="77777777" w:rsidR="004721F0" w:rsidRPr="001F6761" w:rsidRDefault="004721F0" w:rsidP="00E00A6F">
            <w:pPr>
              <w:rPr>
                <w:rFonts w:ascii="Arial" w:hAnsi="Arial" w:cs="Arial"/>
                <w:color w:val="5555AA"/>
                <w:sz w:val="18"/>
                <w:szCs w:val="18"/>
              </w:rPr>
            </w:pPr>
          </w:p>
        </w:tc>
      </w:tr>
      <w:tr w:rsidR="004721F0" w:rsidRPr="001F6761" w14:paraId="4D841BB1" w14:textId="77777777" w:rsidTr="00E00A6F">
        <w:trPr>
          <w:trHeight w:val="300"/>
        </w:trPr>
        <w:tc>
          <w:tcPr>
            <w:tcW w:w="2977" w:type="dxa"/>
            <w:tcBorders>
              <w:top w:val="nil"/>
              <w:left w:val="nil"/>
              <w:bottom w:val="nil"/>
              <w:right w:val="nil"/>
            </w:tcBorders>
            <w:shd w:val="clear" w:color="auto" w:fill="auto"/>
            <w:hideMark/>
          </w:tcPr>
          <w:p w14:paraId="619790A7"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Occupation</w:t>
            </w:r>
          </w:p>
        </w:tc>
        <w:tc>
          <w:tcPr>
            <w:tcW w:w="851" w:type="dxa"/>
            <w:tcBorders>
              <w:top w:val="nil"/>
              <w:left w:val="nil"/>
              <w:bottom w:val="nil"/>
              <w:right w:val="nil"/>
            </w:tcBorders>
            <w:shd w:val="clear" w:color="auto" w:fill="auto"/>
            <w:hideMark/>
          </w:tcPr>
          <w:p w14:paraId="0E954B69"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107AAE79" w14:textId="77777777" w:rsidR="004721F0" w:rsidRPr="001F6761" w:rsidRDefault="004721F0" w:rsidP="00E00A6F">
            <w:pPr>
              <w:rPr>
                <w:rFonts w:ascii="Arial" w:hAnsi="Arial" w:cs="Arial"/>
                <w:color w:val="5555AA"/>
                <w:sz w:val="18"/>
                <w:szCs w:val="18"/>
              </w:rPr>
            </w:pPr>
          </w:p>
        </w:tc>
      </w:tr>
      <w:tr w:rsidR="004721F0" w:rsidRPr="001F6761" w14:paraId="3571DC64" w14:textId="77777777" w:rsidTr="00E00A6F">
        <w:trPr>
          <w:trHeight w:val="300"/>
        </w:trPr>
        <w:tc>
          <w:tcPr>
            <w:tcW w:w="2977" w:type="dxa"/>
            <w:tcBorders>
              <w:top w:val="nil"/>
              <w:left w:val="nil"/>
              <w:bottom w:val="nil"/>
              <w:right w:val="nil"/>
            </w:tcBorders>
            <w:shd w:val="clear" w:color="auto" w:fill="auto"/>
            <w:hideMark/>
          </w:tcPr>
          <w:p w14:paraId="602736EE"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Employer</w:t>
            </w:r>
          </w:p>
        </w:tc>
        <w:tc>
          <w:tcPr>
            <w:tcW w:w="851" w:type="dxa"/>
            <w:tcBorders>
              <w:top w:val="nil"/>
              <w:left w:val="nil"/>
              <w:bottom w:val="nil"/>
              <w:right w:val="nil"/>
            </w:tcBorders>
            <w:shd w:val="clear" w:color="auto" w:fill="auto"/>
            <w:hideMark/>
          </w:tcPr>
          <w:p w14:paraId="5B733C4C"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6EDD28C4" w14:textId="77777777" w:rsidR="004721F0" w:rsidRPr="001F6761" w:rsidRDefault="004721F0" w:rsidP="00E00A6F">
            <w:pPr>
              <w:rPr>
                <w:rFonts w:ascii="Arial" w:hAnsi="Arial" w:cs="Arial"/>
                <w:color w:val="5555AA"/>
                <w:sz w:val="18"/>
                <w:szCs w:val="18"/>
              </w:rPr>
            </w:pPr>
          </w:p>
        </w:tc>
      </w:tr>
      <w:tr w:rsidR="004721F0" w:rsidRPr="001F6761" w14:paraId="2917271B" w14:textId="77777777" w:rsidTr="00E00A6F">
        <w:trPr>
          <w:trHeight w:val="300"/>
        </w:trPr>
        <w:tc>
          <w:tcPr>
            <w:tcW w:w="2977" w:type="dxa"/>
            <w:tcBorders>
              <w:top w:val="nil"/>
              <w:left w:val="nil"/>
              <w:bottom w:val="nil"/>
              <w:right w:val="nil"/>
            </w:tcBorders>
            <w:shd w:val="clear" w:color="auto" w:fill="auto"/>
            <w:hideMark/>
          </w:tcPr>
          <w:p w14:paraId="6C20C576"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EmploymentPeriod</w:t>
            </w:r>
          </w:p>
        </w:tc>
        <w:tc>
          <w:tcPr>
            <w:tcW w:w="851" w:type="dxa"/>
            <w:tcBorders>
              <w:top w:val="nil"/>
              <w:left w:val="nil"/>
              <w:bottom w:val="nil"/>
              <w:right w:val="nil"/>
            </w:tcBorders>
            <w:shd w:val="clear" w:color="auto" w:fill="auto"/>
            <w:hideMark/>
          </w:tcPr>
          <w:p w14:paraId="4044379A"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1415F2FA" w14:textId="77777777" w:rsidR="004721F0" w:rsidRPr="001F6761" w:rsidRDefault="004721F0" w:rsidP="00E00A6F">
            <w:pPr>
              <w:rPr>
                <w:rFonts w:ascii="Arial" w:hAnsi="Arial" w:cs="Arial"/>
                <w:color w:val="5555AA"/>
                <w:sz w:val="18"/>
                <w:szCs w:val="18"/>
              </w:rPr>
            </w:pPr>
          </w:p>
        </w:tc>
      </w:tr>
      <w:tr w:rsidR="004721F0" w:rsidRPr="001F6761" w14:paraId="44899E5D" w14:textId="77777777" w:rsidTr="00E00A6F">
        <w:trPr>
          <w:trHeight w:val="300"/>
        </w:trPr>
        <w:tc>
          <w:tcPr>
            <w:tcW w:w="2977" w:type="dxa"/>
            <w:tcBorders>
              <w:top w:val="nil"/>
              <w:left w:val="nil"/>
              <w:bottom w:val="nil"/>
              <w:right w:val="nil"/>
            </w:tcBorders>
            <w:shd w:val="clear" w:color="auto" w:fill="auto"/>
            <w:hideMark/>
          </w:tcPr>
          <w:p w14:paraId="7843F8D1"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Salary</w:t>
            </w:r>
          </w:p>
        </w:tc>
        <w:tc>
          <w:tcPr>
            <w:tcW w:w="851" w:type="dxa"/>
            <w:tcBorders>
              <w:top w:val="nil"/>
              <w:left w:val="nil"/>
              <w:bottom w:val="nil"/>
              <w:right w:val="nil"/>
            </w:tcBorders>
            <w:shd w:val="clear" w:color="auto" w:fill="auto"/>
            <w:hideMark/>
          </w:tcPr>
          <w:p w14:paraId="62AD6B1A"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31F2A3FB" w14:textId="77777777" w:rsidR="004721F0" w:rsidRPr="001F6761" w:rsidRDefault="004721F0" w:rsidP="00E00A6F">
            <w:pPr>
              <w:rPr>
                <w:rFonts w:ascii="Arial" w:hAnsi="Arial" w:cs="Arial"/>
                <w:color w:val="5555AA"/>
                <w:sz w:val="18"/>
                <w:szCs w:val="18"/>
              </w:rPr>
            </w:pPr>
          </w:p>
        </w:tc>
      </w:tr>
      <w:tr w:rsidR="004721F0" w:rsidRPr="001F6761" w14:paraId="642FF779" w14:textId="77777777" w:rsidTr="00E00A6F">
        <w:trPr>
          <w:trHeight w:val="300"/>
        </w:trPr>
        <w:tc>
          <w:tcPr>
            <w:tcW w:w="2977" w:type="dxa"/>
            <w:tcBorders>
              <w:top w:val="nil"/>
              <w:left w:val="nil"/>
              <w:bottom w:val="nil"/>
              <w:right w:val="nil"/>
            </w:tcBorders>
            <w:shd w:val="clear" w:color="auto" w:fill="auto"/>
            <w:hideMark/>
          </w:tcPr>
          <w:p w14:paraId="6E8D28E1"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BankName</w:t>
            </w:r>
          </w:p>
        </w:tc>
        <w:tc>
          <w:tcPr>
            <w:tcW w:w="851" w:type="dxa"/>
            <w:tcBorders>
              <w:top w:val="nil"/>
              <w:left w:val="nil"/>
              <w:bottom w:val="nil"/>
              <w:right w:val="nil"/>
            </w:tcBorders>
            <w:shd w:val="clear" w:color="auto" w:fill="auto"/>
            <w:hideMark/>
          </w:tcPr>
          <w:p w14:paraId="38662A70"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4276D757" w14:textId="77777777" w:rsidR="004721F0" w:rsidRPr="001F6761" w:rsidRDefault="004721F0" w:rsidP="00E00A6F">
            <w:pPr>
              <w:rPr>
                <w:rFonts w:ascii="Arial" w:hAnsi="Arial" w:cs="Arial"/>
                <w:color w:val="5555AA"/>
                <w:sz w:val="18"/>
                <w:szCs w:val="18"/>
              </w:rPr>
            </w:pPr>
          </w:p>
        </w:tc>
      </w:tr>
      <w:tr w:rsidR="004721F0" w:rsidRPr="001F6761" w14:paraId="09B4AA88" w14:textId="77777777" w:rsidTr="00E00A6F">
        <w:trPr>
          <w:trHeight w:val="300"/>
        </w:trPr>
        <w:tc>
          <w:tcPr>
            <w:tcW w:w="2977" w:type="dxa"/>
            <w:tcBorders>
              <w:top w:val="nil"/>
              <w:left w:val="nil"/>
              <w:bottom w:val="nil"/>
              <w:right w:val="nil"/>
            </w:tcBorders>
            <w:shd w:val="clear" w:color="auto" w:fill="auto"/>
            <w:hideMark/>
          </w:tcPr>
          <w:p w14:paraId="1F35D91E"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BankBranch</w:t>
            </w:r>
          </w:p>
        </w:tc>
        <w:tc>
          <w:tcPr>
            <w:tcW w:w="851" w:type="dxa"/>
            <w:tcBorders>
              <w:top w:val="nil"/>
              <w:left w:val="nil"/>
              <w:bottom w:val="nil"/>
              <w:right w:val="nil"/>
            </w:tcBorders>
            <w:shd w:val="clear" w:color="auto" w:fill="auto"/>
            <w:hideMark/>
          </w:tcPr>
          <w:p w14:paraId="6FD7068C"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272320F9" w14:textId="77777777" w:rsidR="004721F0" w:rsidRPr="001F6761" w:rsidRDefault="004721F0" w:rsidP="00E00A6F">
            <w:pPr>
              <w:rPr>
                <w:rFonts w:ascii="Arial" w:hAnsi="Arial" w:cs="Arial"/>
                <w:color w:val="5555AA"/>
                <w:sz w:val="18"/>
                <w:szCs w:val="18"/>
              </w:rPr>
            </w:pPr>
          </w:p>
        </w:tc>
      </w:tr>
      <w:tr w:rsidR="004721F0" w:rsidRPr="001F6761" w14:paraId="5F703629" w14:textId="77777777" w:rsidTr="00E00A6F">
        <w:trPr>
          <w:trHeight w:val="300"/>
        </w:trPr>
        <w:tc>
          <w:tcPr>
            <w:tcW w:w="2977" w:type="dxa"/>
            <w:tcBorders>
              <w:top w:val="nil"/>
              <w:left w:val="nil"/>
              <w:bottom w:val="nil"/>
              <w:right w:val="nil"/>
            </w:tcBorders>
            <w:shd w:val="clear" w:color="auto" w:fill="auto"/>
            <w:hideMark/>
          </w:tcPr>
          <w:p w14:paraId="72FECE1D"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BankBranchCode</w:t>
            </w:r>
          </w:p>
        </w:tc>
        <w:tc>
          <w:tcPr>
            <w:tcW w:w="851" w:type="dxa"/>
            <w:tcBorders>
              <w:top w:val="nil"/>
              <w:left w:val="nil"/>
              <w:bottom w:val="nil"/>
              <w:right w:val="nil"/>
            </w:tcBorders>
            <w:shd w:val="clear" w:color="auto" w:fill="auto"/>
            <w:hideMark/>
          </w:tcPr>
          <w:p w14:paraId="34361CE8"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1AFFB930" w14:textId="77777777" w:rsidR="004721F0" w:rsidRPr="001F6761" w:rsidRDefault="004721F0" w:rsidP="00E00A6F">
            <w:pPr>
              <w:rPr>
                <w:rFonts w:ascii="Arial" w:hAnsi="Arial" w:cs="Arial"/>
                <w:color w:val="5555AA"/>
                <w:sz w:val="18"/>
                <w:szCs w:val="18"/>
              </w:rPr>
            </w:pPr>
          </w:p>
        </w:tc>
      </w:tr>
      <w:tr w:rsidR="004721F0" w:rsidRPr="001F6761" w14:paraId="0A698698" w14:textId="77777777" w:rsidTr="00E00A6F">
        <w:trPr>
          <w:trHeight w:val="300"/>
        </w:trPr>
        <w:tc>
          <w:tcPr>
            <w:tcW w:w="2977" w:type="dxa"/>
            <w:tcBorders>
              <w:top w:val="nil"/>
              <w:left w:val="nil"/>
              <w:bottom w:val="nil"/>
              <w:right w:val="nil"/>
            </w:tcBorders>
            <w:shd w:val="clear" w:color="auto" w:fill="auto"/>
            <w:hideMark/>
          </w:tcPr>
          <w:p w14:paraId="6EDAA6EC"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BankAccountNumber</w:t>
            </w:r>
          </w:p>
        </w:tc>
        <w:tc>
          <w:tcPr>
            <w:tcW w:w="851" w:type="dxa"/>
            <w:tcBorders>
              <w:top w:val="nil"/>
              <w:left w:val="nil"/>
              <w:bottom w:val="nil"/>
              <w:right w:val="nil"/>
            </w:tcBorders>
            <w:shd w:val="clear" w:color="auto" w:fill="auto"/>
            <w:hideMark/>
          </w:tcPr>
          <w:p w14:paraId="55429861"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76DCA9C3" w14:textId="77777777" w:rsidR="004721F0" w:rsidRPr="001F6761" w:rsidRDefault="004721F0" w:rsidP="00E00A6F">
            <w:pPr>
              <w:rPr>
                <w:rFonts w:ascii="Arial" w:hAnsi="Arial" w:cs="Arial"/>
                <w:color w:val="5555AA"/>
                <w:sz w:val="18"/>
                <w:szCs w:val="18"/>
              </w:rPr>
            </w:pPr>
          </w:p>
        </w:tc>
      </w:tr>
      <w:tr w:rsidR="004721F0" w:rsidRPr="001F6761" w14:paraId="59F61096" w14:textId="77777777" w:rsidTr="00E00A6F">
        <w:trPr>
          <w:trHeight w:val="300"/>
        </w:trPr>
        <w:tc>
          <w:tcPr>
            <w:tcW w:w="2977" w:type="dxa"/>
            <w:tcBorders>
              <w:top w:val="nil"/>
              <w:left w:val="nil"/>
              <w:bottom w:val="nil"/>
              <w:right w:val="nil"/>
            </w:tcBorders>
            <w:shd w:val="clear" w:color="auto" w:fill="auto"/>
            <w:hideMark/>
          </w:tcPr>
          <w:p w14:paraId="0D5D264D"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OperatorIdentity</w:t>
            </w:r>
          </w:p>
        </w:tc>
        <w:tc>
          <w:tcPr>
            <w:tcW w:w="851" w:type="dxa"/>
            <w:tcBorders>
              <w:top w:val="nil"/>
              <w:left w:val="nil"/>
              <w:bottom w:val="nil"/>
              <w:right w:val="nil"/>
            </w:tcBorders>
            <w:shd w:val="clear" w:color="auto" w:fill="auto"/>
            <w:hideMark/>
          </w:tcPr>
          <w:p w14:paraId="49930A79"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2905AE22" w14:textId="77777777" w:rsidR="004721F0" w:rsidRPr="001F6761" w:rsidRDefault="004721F0" w:rsidP="00E00A6F">
            <w:pPr>
              <w:rPr>
                <w:rFonts w:ascii="Arial" w:hAnsi="Arial" w:cs="Arial"/>
                <w:color w:val="5555AA"/>
                <w:sz w:val="18"/>
                <w:szCs w:val="18"/>
              </w:rPr>
            </w:pPr>
          </w:p>
        </w:tc>
      </w:tr>
      <w:tr w:rsidR="004721F0" w:rsidRPr="001F6761" w14:paraId="2B2DD48B" w14:textId="77777777" w:rsidTr="00E00A6F">
        <w:trPr>
          <w:trHeight w:val="300"/>
        </w:trPr>
        <w:tc>
          <w:tcPr>
            <w:tcW w:w="2977" w:type="dxa"/>
            <w:tcBorders>
              <w:top w:val="nil"/>
              <w:left w:val="nil"/>
              <w:bottom w:val="nil"/>
              <w:right w:val="nil"/>
            </w:tcBorders>
            <w:shd w:val="clear" w:color="auto" w:fill="auto"/>
            <w:hideMark/>
          </w:tcPr>
          <w:p w14:paraId="4FE73A36"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CellNo</w:t>
            </w:r>
          </w:p>
        </w:tc>
        <w:tc>
          <w:tcPr>
            <w:tcW w:w="851" w:type="dxa"/>
            <w:tcBorders>
              <w:top w:val="nil"/>
              <w:left w:val="nil"/>
              <w:bottom w:val="nil"/>
              <w:right w:val="nil"/>
            </w:tcBorders>
            <w:shd w:val="clear" w:color="auto" w:fill="auto"/>
            <w:hideMark/>
          </w:tcPr>
          <w:p w14:paraId="74B0FCC9"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44DE9CB0" w14:textId="77777777" w:rsidR="004721F0" w:rsidRPr="001F6761" w:rsidRDefault="004721F0" w:rsidP="00E00A6F">
            <w:pPr>
              <w:rPr>
                <w:rFonts w:ascii="Arial" w:hAnsi="Arial" w:cs="Arial"/>
                <w:color w:val="5555AA"/>
                <w:sz w:val="18"/>
                <w:szCs w:val="18"/>
              </w:rPr>
            </w:pPr>
          </w:p>
        </w:tc>
      </w:tr>
      <w:tr w:rsidR="004721F0" w:rsidRPr="001F6761" w14:paraId="281E784C" w14:textId="77777777" w:rsidTr="00E00A6F">
        <w:trPr>
          <w:trHeight w:val="300"/>
        </w:trPr>
        <w:tc>
          <w:tcPr>
            <w:tcW w:w="2977" w:type="dxa"/>
            <w:tcBorders>
              <w:top w:val="nil"/>
              <w:left w:val="nil"/>
              <w:bottom w:val="nil"/>
              <w:right w:val="nil"/>
            </w:tcBorders>
            <w:shd w:val="clear" w:color="auto" w:fill="auto"/>
            <w:hideMark/>
          </w:tcPr>
          <w:p w14:paraId="183FB2B6" w14:textId="77777777" w:rsidR="004721F0" w:rsidRPr="00EE68D2" w:rsidRDefault="004721F0" w:rsidP="00E00A6F">
            <w:pPr>
              <w:ind w:firstLineChars="200" w:firstLine="360"/>
              <w:rPr>
                <w:rFonts w:ascii="Arial" w:hAnsi="Arial" w:cs="Arial"/>
                <w:color w:val="3B4151"/>
                <w:sz w:val="18"/>
                <w:szCs w:val="18"/>
              </w:rPr>
            </w:pPr>
            <w:r w:rsidRPr="00EE68D2">
              <w:rPr>
                <w:rFonts w:ascii="Arial" w:hAnsi="Arial" w:cs="Arial"/>
                <w:color w:val="3B4151"/>
                <w:sz w:val="18"/>
                <w:szCs w:val="18"/>
              </w:rPr>
              <w:t>EmailAddress</w:t>
            </w:r>
          </w:p>
        </w:tc>
        <w:tc>
          <w:tcPr>
            <w:tcW w:w="851" w:type="dxa"/>
            <w:tcBorders>
              <w:top w:val="nil"/>
              <w:left w:val="nil"/>
              <w:bottom w:val="nil"/>
              <w:right w:val="nil"/>
            </w:tcBorders>
            <w:shd w:val="clear" w:color="auto" w:fill="auto"/>
            <w:hideMark/>
          </w:tcPr>
          <w:p w14:paraId="5EB7BE44" w14:textId="77777777" w:rsidR="004721F0" w:rsidRPr="00EE68D2" w:rsidRDefault="004721F0" w:rsidP="00E00A6F">
            <w:pPr>
              <w:rPr>
                <w:rFonts w:ascii="Arial" w:hAnsi="Arial" w:cs="Arial"/>
                <w:color w:val="5555AA"/>
                <w:sz w:val="18"/>
                <w:szCs w:val="18"/>
              </w:rPr>
            </w:pPr>
            <w:r w:rsidRPr="00EE68D2">
              <w:rPr>
                <w:rFonts w:ascii="Arial" w:hAnsi="Arial" w:cs="Arial"/>
                <w:color w:val="5555AA"/>
                <w:sz w:val="18"/>
                <w:szCs w:val="18"/>
              </w:rPr>
              <w:t>string</w:t>
            </w:r>
          </w:p>
        </w:tc>
        <w:tc>
          <w:tcPr>
            <w:tcW w:w="851" w:type="dxa"/>
            <w:tcBorders>
              <w:top w:val="nil"/>
              <w:left w:val="nil"/>
              <w:bottom w:val="nil"/>
              <w:right w:val="nil"/>
            </w:tcBorders>
          </w:tcPr>
          <w:p w14:paraId="4A0B21DA" w14:textId="77777777" w:rsidR="004721F0" w:rsidRPr="001F6761" w:rsidRDefault="004721F0" w:rsidP="00E00A6F">
            <w:pPr>
              <w:rPr>
                <w:rFonts w:ascii="Arial" w:hAnsi="Arial" w:cs="Arial"/>
                <w:color w:val="5555AA"/>
                <w:sz w:val="18"/>
                <w:szCs w:val="18"/>
              </w:rPr>
            </w:pPr>
          </w:p>
        </w:tc>
      </w:tr>
      <w:tr w:rsidR="004721F0" w:rsidRPr="001F6761" w14:paraId="6780B913" w14:textId="77777777" w:rsidTr="00E00A6F">
        <w:trPr>
          <w:trHeight w:val="300"/>
        </w:trPr>
        <w:tc>
          <w:tcPr>
            <w:tcW w:w="2977" w:type="dxa"/>
            <w:tcBorders>
              <w:top w:val="nil"/>
              <w:left w:val="nil"/>
              <w:bottom w:val="nil"/>
              <w:right w:val="nil"/>
            </w:tcBorders>
            <w:shd w:val="clear" w:color="auto" w:fill="auto"/>
            <w:vAlign w:val="center"/>
            <w:hideMark/>
          </w:tcPr>
          <w:p w14:paraId="33F9B5C1" w14:textId="77777777" w:rsidR="004721F0" w:rsidRPr="00EE68D2" w:rsidRDefault="004721F0" w:rsidP="00E00A6F">
            <w:pPr>
              <w:rPr>
                <w:rFonts w:ascii="Arial" w:hAnsi="Arial" w:cs="Arial"/>
                <w:color w:val="3B4151"/>
                <w:sz w:val="18"/>
                <w:szCs w:val="18"/>
              </w:rPr>
            </w:pPr>
            <w:r w:rsidRPr="00EE68D2">
              <w:rPr>
                <w:rFonts w:ascii="Arial" w:hAnsi="Arial" w:cs="Arial"/>
                <w:color w:val="3B4151"/>
                <w:sz w:val="18"/>
                <w:szCs w:val="18"/>
              </w:rPr>
              <w:t>}</w:t>
            </w:r>
          </w:p>
        </w:tc>
        <w:tc>
          <w:tcPr>
            <w:tcW w:w="851" w:type="dxa"/>
            <w:tcBorders>
              <w:top w:val="nil"/>
              <w:left w:val="nil"/>
              <w:bottom w:val="nil"/>
              <w:right w:val="nil"/>
            </w:tcBorders>
            <w:shd w:val="clear" w:color="auto" w:fill="auto"/>
            <w:noWrap/>
            <w:vAlign w:val="bottom"/>
            <w:hideMark/>
          </w:tcPr>
          <w:p w14:paraId="0DBE8528" w14:textId="77777777" w:rsidR="004721F0" w:rsidRPr="00EE68D2" w:rsidRDefault="004721F0" w:rsidP="00E00A6F">
            <w:pPr>
              <w:rPr>
                <w:rFonts w:ascii="Arial" w:hAnsi="Arial" w:cs="Arial"/>
                <w:color w:val="3B4151"/>
                <w:sz w:val="18"/>
                <w:szCs w:val="18"/>
              </w:rPr>
            </w:pPr>
          </w:p>
        </w:tc>
        <w:tc>
          <w:tcPr>
            <w:tcW w:w="851" w:type="dxa"/>
            <w:tcBorders>
              <w:top w:val="nil"/>
              <w:left w:val="nil"/>
              <w:bottom w:val="nil"/>
              <w:right w:val="nil"/>
            </w:tcBorders>
          </w:tcPr>
          <w:p w14:paraId="6107136A" w14:textId="77777777" w:rsidR="004721F0" w:rsidRPr="001F6761" w:rsidRDefault="004721F0" w:rsidP="00E00A6F">
            <w:pPr>
              <w:rPr>
                <w:rFonts w:ascii="Arial" w:hAnsi="Arial" w:cs="Arial"/>
                <w:color w:val="3B4151"/>
                <w:sz w:val="18"/>
                <w:szCs w:val="18"/>
              </w:rPr>
            </w:pPr>
          </w:p>
        </w:tc>
      </w:tr>
    </w:tbl>
    <w:p w14:paraId="5048F980" w14:textId="77777777" w:rsidR="004721F0" w:rsidRDefault="004721F0" w:rsidP="004721F0"/>
    <w:p w14:paraId="1A98770C" w14:textId="77777777" w:rsidR="004721F0" w:rsidRPr="0070151B" w:rsidRDefault="004721F0" w:rsidP="004721F0">
      <w:pPr>
        <w:rPr>
          <w:szCs w:val="22"/>
        </w:rPr>
      </w:pPr>
      <w:r w:rsidRPr="0070151B">
        <w:rPr>
          <w:szCs w:val="22"/>
        </w:rPr>
        <w:t>* Indicates a mandatory field</w:t>
      </w:r>
    </w:p>
    <w:p w14:paraId="661BCF24" w14:textId="77777777" w:rsidR="004721F0" w:rsidRPr="001F6761" w:rsidRDefault="004721F0" w:rsidP="004721F0"/>
    <w:p w14:paraId="53E6725E" w14:textId="7F6EC9CB" w:rsidR="004721F0" w:rsidRPr="009D19DA" w:rsidRDefault="004721F0" w:rsidP="004721F0">
      <w:pPr>
        <w:pStyle w:val="Heading1"/>
      </w:pPr>
      <w:bookmarkStart w:id="27" w:name="_Toc182311539"/>
      <w:bookmarkStart w:id="28" w:name="_Toc192084782"/>
      <w:r w:rsidRPr="009D19DA">
        <w:t xml:space="preserve">Consumer Sample </w:t>
      </w:r>
      <w:r>
        <w:t>Request</w:t>
      </w:r>
      <w:bookmarkEnd w:id="27"/>
      <w:bookmarkEnd w:id="28"/>
    </w:p>
    <w:tbl>
      <w:tblPr>
        <w:tblW w:w="3544" w:type="dxa"/>
        <w:tblLook w:val="04A0" w:firstRow="1" w:lastRow="0" w:firstColumn="1" w:lastColumn="0" w:noHBand="0" w:noVBand="1"/>
      </w:tblPr>
      <w:tblGrid>
        <w:gridCol w:w="3544"/>
      </w:tblGrid>
      <w:tr w:rsidR="004721F0" w:rsidRPr="00E9431C" w14:paraId="02D9F8BC" w14:textId="77777777" w:rsidTr="00E00A6F">
        <w:trPr>
          <w:trHeight w:val="300"/>
        </w:trPr>
        <w:tc>
          <w:tcPr>
            <w:tcW w:w="3544" w:type="dxa"/>
            <w:tcBorders>
              <w:top w:val="nil"/>
              <w:left w:val="nil"/>
              <w:bottom w:val="nil"/>
              <w:right w:val="nil"/>
            </w:tcBorders>
            <w:shd w:val="clear" w:color="auto" w:fill="auto"/>
            <w:noWrap/>
            <w:vAlign w:val="center"/>
            <w:hideMark/>
          </w:tcPr>
          <w:p w14:paraId="4ABE5544" w14:textId="77777777" w:rsidR="004721F0" w:rsidRPr="00E9431C" w:rsidRDefault="004721F0" w:rsidP="00E00A6F">
            <w:pPr>
              <w:rPr>
                <w:rFonts w:ascii="Arial" w:hAnsi="Arial" w:cs="Arial"/>
                <w:sz w:val="16"/>
                <w:szCs w:val="16"/>
              </w:rPr>
            </w:pPr>
            <w:r w:rsidRPr="00E9431C">
              <w:rPr>
                <w:rFonts w:ascii="Arial" w:hAnsi="Arial" w:cs="Arial"/>
                <w:sz w:val="16"/>
                <w:szCs w:val="16"/>
              </w:rPr>
              <w:t>{</w:t>
            </w:r>
          </w:p>
        </w:tc>
      </w:tr>
      <w:tr w:rsidR="004721F0" w:rsidRPr="00E9431C" w14:paraId="39F1E8C5" w14:textId="77777777" w:rsidTr="00E00A6F">
        <w:trPr>
          <w:trHeight w:val="300"/>
        </w:trPr>
        <w:tc>
          <w:tcPr>
            <w:tcW w:w="3544" w:type="dxa"/>
            <w:tcBorders>
              <w:top w:val="nil"/>
              <w:left w:val="nil"/>
              <w:bottom w:val="nil"/>
              <w:right w:val="nil"/>
            </w:tcBorders>
            <w:shd w:val="clear" w:color="auto" w:fill="auto"/>
            <w:noWrap/>
            <w:vAlign w:val="center"/>
            <w:hideMark/>
          </w:tcPr>
          <w:p w14:paraId="7F27EE67"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"ClientRequestID": "",</w:t>
            </w:r>
          </w:p>
        </w:tc>
      </w:tr>
      <w:tr w:rsidR="004721F0" w:rsidRPr="00E9431C" w14:paraId="72E9116A" w14:textId="77777777" w:rsidTr="00E00A6F">
        <w:trPr>
          <w:trHeight w:val="300"/>
        </w:trPr>
        <w:tc>
          <w:tcPr>
            <w:tcW w:w="3544" w:type="dxa"/>
            <w:tcBorders>
              <w:top w:val="nil"/>
              <w:left w:val="nil"/>
              <w:bottom w:val="nil"/>
              <w:right w:val="nil"/>
            </w:tcBorders>
            <w:shd w:val="clear" w:color="auto" w:fill="auto"/>
            <w:noWrap/>
            <w:vAlign w:val="center"/>
            <w:hideMark/>
          </w:tcPr>
          <w:p w14:paraId="107BA802"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"SubscriberCode": "1111111111",</w:t>
            </w:r>
          </w:p>
        </w:tc>
      </w:tr>
      <w:tr w:rsidR="004721F0" w:rsidRPr="00E9431C" w14:paraId="387B4254" w14:textId="77777777" w:rsidTr="00E00A6F">
        <w:trPr>
          <w:trHeight w:val="300"/>
        </w:trPr>
        <w:tc>
          <w:tcPr>
            <w:tcW w:w="3544" w:type="dxa"/>
            <w:tcBorders>
              <w:top w:val="nil"/>
              <w:left w:val="nil"/>
              <w:bottom w:val="nil"/>
              <w:right w:val="nil"/>
            </w:tcBorders>
            <w:shd w:val="clear" w:color="auto" w:fill="auto"/>
            <w:noWrap/>
            <w:vAlign w:val="center"/>
            <w:hideMark/>
          </w:tcPr>
          <w:p w14:paraId="724E14A7"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"SecurityCode": "Onbcgvdyrtas12333",</w:t>
            </w:r>
          </w:p>
        </w:tc>
      </w:tr>
      <w:tr w:rsidR="004721F0" w:rsidRPr="00E9431C" w14:paraId="50F1B14C" w14:textId="77777777" w:rsidTr="00E00A6F">
        <w:trPr>
          <w:trHeight w:val="300"/>
        </w:trPr>
        <w:tc>
          <w:tcPr>
            <w:tcW w:w="3544" w:type="dxa"/>
            <w:tcBorders>
              <w:top w:val="nil"/>
              <w:left w:val="nil"/>
              <w:bottom w:val="nil"/>
              <w:right w:val="nil"/>
            </w:tcBorders>
            <w:shd w:val="clear" w:color="auto" w:fill="auto"/>
            <w:noWrap/>
            <w:vAlign w:val="center"/>
            <w:hideMark/>
          </w:tcPr>
          <w:p w14:paraId="6BAC6D80"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"ProductSelection": [</w:t>
            </w:r>
          </w:p>
        </w:tc>
      </w:tr>
      <w:tr w:rsidR="004721F0" w:rsidRPr="00E9431C" w14:paraId="1B288FE5" w14:textId="77777777" w:rsidTr="00E00A6F">
        <w:trPr>
          <w:trHeight w:val="300"/>
        </w:trPr>
        <w:tc>
          <w:tcPr>
            <w:tcW w:w="3544" w:type="dxa"/>
            <w:tcBorders>
              <w:top w:val="nil"/>
              <w:left w:val="nil"/>
              <w:bottom w:val="nil"/>
              <w:right w:val="nil"/>
            </w:tcBorders>
            <w:shd w:val="clear" w:color="auto" w:fill="auto"/>
            <w:noWrap/>
            <w:vAlign w:val="center"/>
            <w:hideMark/>
          </w:tcPr>
          <w:p w14:paraId="632B9CBB"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"All"</w:t>
            </w:r>
          </w:p>
        </w:tc>
      </w:tr>
      <w:tr w:rsidR="004721F0" w:rsidRPr="00E9431C" w14:paraId="6FB63952" w14:textId="77777777" w:rsidTr="00E00A6F">
        <w:trPr>
          <w:trHeight w:val="300"/>
        </w:trPr>
        <w:tc>
          <w:tcPr>
            <w:tcW w:w="3544" w:type="dxa"/>
            <w:tcBorders>
              <w:top w:val="nil"/>
              <w:left w:val="nil"/>
              <w:bottom w:val="nil"/>
              <w:right w:val="nil"/>
            </w:tcBorders>
            <w:shd w:val="clear" w:color="auto" w:fill="auto"/>
            <w:noWrap/>
            <w:vAlign w:val="center"/>
            <w:hideMark/>
          </w:tcPr>
          <w:p w14:paraId="7E25157C"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w:t>
            </w:r>
          </w:p>
        </w:tc>
      </w:tr>
      <w:tr w:rsidR="004721F0" w:rsidRPr="00E9431C" w14:paraId="74F95AB7" w14:textId="77777777" w:rsidTr="00E00A6F">
        <w:trPr>
          <w:trHeight w:val="300"/>
        </w:trPr>
        <w:tc>
          <w:tcPr>
            <w:tcW w:w="3544" w:type="dxa"/>
            <w:tcBorders>
              <w:top w:val="nil"/>
              <w:left w:val="nil"/>
              <w:bottom w:val="nil"/>
              <w:right w:val="nil"/>
            </w:tcBorders>
            <w:shd w:val="clear" w:color="auto" w:fill="auto"/>
            <w:noWrap/>
            <w:vAlign w:val="center"/>
            <w:hideMark/>
          </w:tcPr>
          <w:p w14:paraId="3CC1E19F"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"ClientReference": "",</w:t>
            </w:r>
          </w:p>
        </w:tc>
      </w:tr>
      <w:tr w:rsidR="004721F0" w:rsidRPr="00E9431C" w14:paraId="09F3411F" w14:textId="77777777" w:rsidTr="00E00A6F">
        <w:trPr>
          <w:trHeight w:val="300"/>
        </w:trPr>
        <w:tc>
          <w:tcPr>
            <w:tcW w:w="3544" w:type="dxa"/>
            <w:tcBorders>
              <w:top w:val="nil"/>
              <w:left w:val="nil"/>
              <w:bottom w:val="nil"/>
              <w:right w:val="nil"/>
            </w:tcBorders>
            <w:shd w:val="clear" w:color="auto" w:fill="auto"/>
            <w:noWrap/>
            <w:vAlign w:val="center"/>
            <w:hideMark/>
          </w:tcPr>
          <w:p w14:paraId="1D1A0309"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"BranchNumber": "",</w:t>
            </w:r>
          </w:p>
        </w:tc>
      </w:tr>
      <w:tr w:rsidR="004721F0" w:rsidRPr="00E9431C" w14:paraId="6972C5FA" w14:textId="77777777" w:rsidTr="00E00A6F">
        <w:trPr>
          <w:trHeight w:val="300"/>
        </w:trPr>
        <w:tc>
          <w:tcPr>
            <w:tcW w:w="3544" w:type="dxa"/>
            <w:tcBorders>
              <w:top w:val="nil"/>
              <w:left w:val="nil"/>
              <w:bottom w:val="nil"/>
              <w:right w:val="nil"/>
            </w:tcBorders>
            <w:shd w:val="clear" w:color="auto" w:fill="auto"/>
            <w:noWrap/>
            <w:vAlign w:val="center"/>
            <w:hideMark/>
          </w:tcPr>
          <w:p w14:paraId="5415F55D"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"BatchNumber": "",</w:t>
            </w:r>
          </w:p>
        </w:tc>
      </w:tr>
      <w:tr w:rsidR="004721F0" w:rsidRPr="00E9431C" w14:paraId="78E01F46" w14:textId="77777777" w:rsidTr="00E00A6F">
        <w:trPr>
          <w:trHeight w:val="300"/>
        </w:trPr>
        <w:tc>
          <w:tcPr>
            <w:tcW w:w="3544" w:type="dxa"/>
            <w:tcBorders>
              <w:top w:val="nil"/>
              <w:left w:val="nil"/>
              <w:bottom w:val="nil"/>
              <w:right w:val="nil"/>
            </w:tcBorders>
            <w:shd w:val="clear" w:color="auto" w:fill="auto"/>
            <w:noWrap/>
            <w:vAlign w:val="center"/>
            <w:hideMark/>
          </w:tcPr>
          <w:p w14:paraId="7321F5D0"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"EnquirerContactName": "Ashwini Kamble",</w:t>
            </w:r>
          </w:p>
        </w:tc>
      </w:tr>
      <w:tr w:rsidR="004721F0" w:rsidRPr="00E9431C" w14:paraId="6FA0D263" w14:textId="77777777" w:rsidTr="00E00A6F">
        <w:trPr>
          <w:trHeight w:val="300"/>
        </w:trPr>
        <w:tc>
          <w:tcPr>
            <w:tcW w:w="3544" w:type="dxa"/>
            <w:tcBorders>
              <w:top w:val="nil"/>
              <w:left w:val="nil"/>
              <w:bottom w:val="nil"/>
              <w:right w:val="nil"/>
            </w:tcBorders>
            <w:shd w:val="clear" w:color="auto" w:fill="auto"/>
            <w:noWrap/>
            <w:vAlign w:val="center"/>
            <w:hideMark/>
          </w:tcPr>
          <w:p w14:paraId="491CC43A"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"EnquirerContactPhoneNo": "56789234",</w:t>
            </w:r>
          </w:p>
        </w:tc>
      </w:tr>
      <w:tr w:rsidR="004721F0" w:rsidRPr="00E9431C" w14:paraId="2457028A" w14:textId="77777777" w:rsidTr="00E00A6F">
        <w:trPr>
          <w:trHeight w:val="300"/>
        </w:trPr>
        <w:tc>
          <w:tcPr>
            <w:tcW w:w="3544" w:type="dxa"/>
            <w:tcBorders>
              <w:top w:val="nil"/>
              <w:left w:val="nil"/>
              <w:bottom w:val="nil"/>
              <w:right w:val="nil"/>
            </w:tcBorders>
            <w:shd w:val="clear" w:color="auto" w:fill="auto"/>
            <w:noWrap/>
            <w:vAlign w:val="center"/>
            <w:hideMark/>
          </w:tcPr>
          <w:p w14:paraId="07B420B2"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"EnquiryAmount": "",</w:t>
            </w:r>
          </w:p>
        </w:tc>
      </w:tr>
      <w:tr w:rsidR="004721F0" w:rsidRPr="00E9431C" w14:paraId="30E779A4" w14:textId="77777777" w:rsidTr="00E00A6F">
        <w:trPr>
          <w:trHeight w:val="300"/>
        </w:trPr>
        <w:tc>
          <w:tcPr>
            <w:tcW w:w="3544" w:type="dxa"/>
            <w:tcBorders>
              <w:top w:val="nil"/>
              <w:left w:val="nil"/>
              <w:bottom w:val="nil"/>
              <w:right w:val="nil"/>
            </w:tcBorders>
            <w:shd w:val="clear" w:color="auto" w:fill="auto"/>
            <w:noWrap/>
            <w:vAlign w:val="center"/>
            <w:hideMark/>
          </w:tcPr>
          <w:p w14:paraId="3909329D"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"EnquiryType": "32",</w:t>
            </w:r>
          </w:p>
        </w:tc>
      </w:tr>
      <w:tr w:rsidR="004721F0" w:rsidRPr="00E9431C" w14:paraId="1704D3E6" w14:textId="77777777" w:rsidTr="00E00A6F">
        <w:trPr>
          <w:trHeight w:val="300"/>
        </w:trPr>
        <w:tc>
          <w:tcPr>
            <w:tcW w:w="3544" w:type="dxa"/>
            <w:tcBorders>
              <w:top w:val="nil"/>
              <w:left w:val="nil"/>
              <w:bottom w:val="nil"/>
              <w:right w:val="nil"/>
            </w:tcBorders>
            <w:shd w:val="clear" w:color="auto" w:fill="auto"/>
            <w:noWrap/>
            <w:vAlign w:val="center"/>
            <w:hideMark/>
          </w:tcPr>
          <w:p w14:paraId="3B3262CB"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"Surname": "MAHWAYI",</w:t>
            </w:r>
          </w:p>
        </w:tc>
      </w:tr>
      <w:tr w:rsidR="004721F0" w:rsidRPr="00E9431C" w14:paraId="0DBB50B5" w14:textId="77777777" w:rsidTr="00E00A6F">
        <w:trPr>
          <w:trHeight w:val="300"/>
        </w:trPr>
        <w:tc>
          <w:tcPr>
            <w:tcW w:w="3544" w:type="dxa"/>
            <w:tcBorders>
              <w:top w:val="nil"/>
              <w:left w:val="nil"/>
              <w:bottom w:val="nil"/>
              <w:right w:val="nil"/>
            </w:tcBorders>
            <w:shd w:val="clear" w:color="auto" w:fill="auto"/>
            <w:noWrap/>
            <w:vAlign w:val="center"/>
            <w:hideMark/>
          </w:tcPr>
          <w:p w14:paraId="2F41E357"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"Forename1": "RAMADIMETJA",</w:t>
            </w:r>
          </w:p>
        </w:tc>
      </w:tr>
      <w:tr w:rsidR="004721F0" w:rsidRPr="00E9431C" w14:paraId="2500F499" w14:textId="77777777" w:rsidTr="00E00A6F">
        <w:trPr>
          <w:trHeight w:val="300"/>
        </w:trPr>
        <w:tc>
          <w:tcPr>
            <w:tcW w:w="3544" w:type="dxa"/>
            <w:tcBorders>
              <w:top w:val="nil"/>
              <w:left w:val="nil"/>
              <w:bottom w:val="nil"/>
              <w:right w:val="nil"/>
            </w:tcBorders>
            <w:shd w:val="clear" w:color="auto" w:fill="auto"/>
            <w:noWrap/>
            <w:vAlign w:val="center"/>
            <w:hideMark/>
          </w:tcPr>
          <w:p w14:paraId="6613E9E5"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"Forename2": "",</w:t>
            </w:r>
          </w:p>
        </w:tc>
      </w:tr>
      <w:tr w:rsidR="004721F0" w:rsidRPr="00E9431C" w14:paraId="113FA5CD" w14:textId="77777777" w:rsidTr="00E00A6F">
        <w:trPr>
          <w:trHeight w:val="300"/>
        </w:trPr>
        <w:tc>
          <w:tcPr>
            <w:tcW w:w="3544" w:type="dxa"/>
            <w:tcBorders>
              <w:top w:val="nil"/>
              <w:left w:val="nil"/>
              <w:bottom w:val="nil"/>
              <w:right w:val="nil"/>
            </w:tcBorders>
            <w:shd w:val="clear" w:color="auto" w:fill="auto"/>
            <w:noWrap/>
            <w:vAlign w:val="center"/>
            <w:hideMark/>
          </w:tcPr>
          <w:p w14:paraId="30B45578"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"Forename3": "",</w:t>
            </w:r>
          </w:p>
        </w:tc>
      </w:tr>
      <w:tr w:rsidR="004721F0" w:rsidRPr="00E9431C" w14:paraId="114BE94D" w14:textId="77777777" w:rsidTr="00E00A6F">
        <w:trPr>
          <w:trHeight w:val="300"/>
        </w:trPr>
        <w:tc>
          <w:tcPr>
            <w:tcW w:w="3544" w:type="dxa"/>
            <w:tcBorders>
              <w:top w:val="nil"/>
              <w:left w:val="nil"/>
              <w:bottom w:val="nil"/>
              <w:right w:val="nil"/>
            </w:tcBorders>
            <w:shd w:val="clear" w:color="auto" w:fill="auto"/>
            <w:noWrap/>
            <w:vAlign w:val="center"/>
            <w:hideMark/>
          </w:tcPr>
          <w:p w14:paraId="51C86EB5"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"MaidenName": "",</w:t>
            </w:r>
          </w:p>
        </w:tc>
      </w:tr>
      <w:tr w:rsidR="004721F0" w:rsidRPr="00E9431C" w14:paraId="05A42468" w14:textId="77777777" w:rsidTr="00E00A6F">
        <w:trPr>
          <w:trHeight w:val="300"/>
        </w:trPr>
        <w:tc>
          <w:tcPr>
            <w:tcW w:w="3544" w:type="dxa"/>
            <w:tcBorders>
              <w:top w:val="nil"/>
              <w:left w:val="nil"/>
              <w:bottom w:val="nil"/>
              <w:right w:val="nil"/>
            </w:tcBorders>
            <w:shd w:val="clear" w:color="auto" w:fill="auto"/>
            <w:noWrap/>
            <w:vAlign w:val="center"/>
            <w:hideMark/>
          </w:tcPr>
          <w:p w14:paraId="2841F6C1"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"BirthDate": "",</w:t>
            </w:r>
          </w:p>
        </w:tc>
      </w:tr>
      <w:tr w:rsidR="004721F0" w:rsidRPr="00E9431C" w14:paraId="1EF266CC" w14:textId="77777777" w:rsidTr="00E00A6F">
        <w:trPr>
          <w:trHeight w:val="300"/>
        </w:trPr>
        <w:tc>
          <w:tcPr>
            <w:tcW w:w="3544" w:type="dxa"/>
            <w:tcBorders>
              <w:top w:val="nil"/>
              <w:left w:val="nil"/>
              <w:bottom w:val="nil"/>
              <w:right w:val="nil"/>
            </w:tcBorders>
            <w:shd w:val="clear" w:color="auto" w:fill="auto"/>
            <w:noWrap/>
            <w:vAlign w:val="center"/>
            <w:hideMark/>
          </w:tcPr>
          <w:p w14:paraId="0515588A"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"IdentityNo1": "8406130002083",</w:t>
            </w:r>
          </w:p>
        </w:tc>
      </w:tr>
      <w:tr w:rsidR="004721F0" w:rsidRPr="00E9431C" w14:paraId="4611E11D" w14:textId="77777777" w:rsidTr="00E00A6F">
        <w:trPr>
          <w:trHeight w:val="300"/>
        </w:trPr>
        <w:tc>
          <w:tcPr>
            <w:tcW w:w="3544" w:type="dxa"/>
            <w:tcBorders>
              <w:top w:val="nil"/>
              <w:left w:val="nil"/>
              <w:bottom w:val="nil"/>
              <w:right w:val="nil"/>
            </w:tcBorders>
            <w:shd w:val="clear" w:color="auto" w:fill="auto"/>
            <w:noWrap/>
            <w:vAlign w:val="center"/>
            <w:hideMark/>
          </w:tcPr>
          <w:p w14:paraId="545E7095"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"IdentityNo2": "",</w:t>
            </w:r>
          </w:p>
        </w:tc>
      </w:tr>
      <w:tr w:rsidR="004721F0" w:rsidRPr="00E9431C" w14:paraId="16514C01" w14:textId="77777777" w:rsidTr="00E00A6F">
        <w:trPr>
          <w:trHeight w:val="300"/>
        </w:trPr>
        <w:tc>
          <w:tcPr>
            <w:tcW w:w="3544" w:type="dxa"/>
            <w:tcBorders>
              <w:top w:val="nil"/>
              <w:left w:val="nil"/>
              <w:bottom w:val="nil"/>
              <w:right w:val="nil"/>
            </w:tcBorders>
            <w:shd w:val="clear" w:color="auto" w:fill="auto"/>
            <w:noWrap/>
            <w:vAlign w:val="center"/>
            <w:hideMark/>
          </w:tcPr>
          <w:p w14:paraId="36F5FF56" w14:textId="77777777" w:rsidR="004721F0" w:rsidRPr="00E9431C" w:rsidRDefault="004721F0" w:rsidP="00E00A6F">
            <w:pPr>
              <w:rPr>
                <w:rFonts w:ascii="Arial" w:hAnsi="Arial" w:cs="Arial"/>
                <w:sz w:val="16"/>
                <w:szCs w:val="16"/>
              </w:rPr>
            </w:pPr>
            <w:r w:rsidRPr="00E9431C">
              <w:rPr>
                <w:rFonts w:ascii="Arial" w:hAnsi="Arial" w:cs="Arial"/>
                <w:sz w:val="16"/>
                <w:szCs w:val="16"/>
              </w:rPr>
              <w:lastRenderedPageBreak/>
              <w:t xml:space="preserve">  "Sex": "",</w:t>
            </w:r>
          </w:p>
        </w:tc>
      </w:tr>
      <w:tr w:rsidR="004721F0" w:rsidRPr="00E9431C" w14:paraId="169CA3AB" w14:textId="77777777" w:rsidTr="00E00A6F">
        <w:trPr>
          <w:trHeight w:val="300"/>
        </w:trPr>
        <w:tc>
          <w:tcPr>
            <w:tcW w:w="3544" w:type="dxa"/>
            <w:tcBorders>
              <w:top w:val="nil"/>
              <w:left w:val="nil"/>
              <w:bottom w:val="nil"/>
              <w:right w:val="nil"/>
            </w:tcBorders>
            <w:shd w:val="clear" w:color="auto" w:fill="auto"/>
            <w:noWrap/>
            <w:vAlign w:val="center"/>
            <w:hideMark/>
          </w:tcPr>
          <w:p w14:paraId="47DD79F6"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"Title": "",</w:t>
            </w:r>
          </w:p>
        </w:tc>
      </w:tr>
      <w:tr w:rsidR="004721F0" w:rsidRPr="00E9431C" w14:paraId="2B2ABBF4" w14:textId="77777777" w:rsidTr="00E00A6F">
        <w:trPr>
          <w:trHeight w:val="300"/>
        </w:trPr>
        <w:tc>
          <w:tcPr>
            <w:tcW w:w="3544" w:type="dxa"/>
            <w:tcBorders>
              <w:top w:val="nil"/>
              <w:left w:val="nil"/>
              <w:bottom w:val="nil"/>
              <w:right w:val="nil"/>
            </w:tcBorders>
            <w:shd w:val="clear" w:color="auto" w:fill="auto"/>
            <w:noWrap/>
            <w:vAlign w:val="center"/>
            <w:hideMark/>
          </w:tcPr>
          <w:p w14:paraId="123F8DAC"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"MaritalStatus": "",</w:t>
            </w:r>
          </w:p>
        </w:tc>
      </w:tr>
      <w:tr w:rsidR="004721F0" w:rsidRPr="00E9431C" w14:paraId="450650E7" w14:textId="77777777" w:rsidTr="00E00A6F">
        <w:trPr>
          <w:trHeight w:val="300"/>
        </w:trPr>
        <w:tc>
          <w:tcPr>
            <w:tcW w:w="3544" w:type="dxa"/>
            <w:tcBorders>
              <w:top w:val="nil"/>
              <w:left w:val="nil"/>
              <w:bottom w:val="nil"/>
              <w:right w:val="nil"/>
            </w:tcBorders>
            <w:shd w:val="clear" w:color="auto" w:fill="auto"/>
            <w:noWrap/>
            <w:vAlign w:val="center"/>
            <w:hideMark/>
          </w:tcPr>
          <w:p w14:paraId="21794986"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"NoOfDependants": "",</w:t>
            </w:r>
          </w:p>
        </w:tc>
      </w:tr>
      <w:tr w:rsidR="004721F0" w:rsidRPr="00E9431C" w14:paraId="115657D1" w14:textId="77777777" w:rsidTr="00E00A6F">
        <w:trPr>
          <w:trHeight w:val="300"/>
        </w:trPr>
        <w:tc>
          <w:tcPr>
            <w:tcW w:w="3544" w:type="dxa"/>
            <w:tcBorders>
              <w:top w:val="nil"/>
              <w:left w:val="nil"/>
              <w:bottom w:val="nil"/>
              <w:right w:val="nil"/>
            </w:tcBorders>
            <w:shd w:val="clear" w:color="auto" w:fill="auto"/>
            <w:noWrap/>
            <w:vAlign w:val="center"/>
            <w:hideMark/>
          </w:tcPr>
          <w:p w14:paraId="1E5A82BD"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"AddressLine1": "",</w:t>
            </w:r>
          </w:p>
        </w:tc>
      </w:tr>
      <w:tr w:rsidR="004721F0" w:rsidRPr="00E9431C" w14:paraId="47EE74CE" w14:textId="77777777" w:rsidTr="00E00A6F">
        <w:trPr>
          <w:trHeight w:val="300"/>
        </w:trPr>
        <w:tc>
          <w:tcPr>
            <w:tcW w:w="3544" w:type="dxa"/>
            <w:tcBorders>
              <w:top w:val="nil"/>
              <w:left w:val="nil"/>
              <w:bottom w:val="nil"/>
              <w:right w:val="nil"/>
            </w:tcBorders>
            <w:shd w:val="clear" w:color="auto" w:fill="auto"/>
            <w:noWrap/>
            <w:vAlign w:val="center"/>
            <w:hideMark/>
          </w:tcPr>
          <w:p w14:paraId="3873A785"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"AddressLine2": "",</w:t>
            </w:r>
          </w:p>
        </w:tc>
      </w:tr>
      <w:tr w:rsidR="004721F0" w:rsidRPr="00E9431C" w14:paraId="07F698E1" w14:textId="77777777" w:rsidTr="00E00A6F">
        <w:trPr>
          <w:trHeight w:val="300"/>
        </w:trPr>
        <w:tc>
          <w:tcPr>
            <w:tcW w:w="3544" w:type="dxa"/>
            <w:tcBorders>
              <w:top w:val="nil"/>
              <w:left w:val="nil"/>
              <w:bottom w:val="nil"/>
              <w:right w:val="nil"/>
            </w:tcBorders>
            <w:shd w:val="clear" w:color="auto" w:fill="auto"/>
            <w:noWrap/>
            <w:vAlign w:val="center"/>
            <w:hideMark/>
          </w:tcPr>
          <w:p w14:paraId="2203D45C"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"Suburb": "",</w:t>
            </w:r>
          </w:p>
        </w:tc>
      </w:tr>
      <w:tr w:rsidR="004721F0" w:rsidRPr="00E9431C" w14:paraId="1527EC7A" w14:textId="77777777" w:rsidTr="00E00A6F">
        <w:trPr>
          <w:trHeight w:val="300"/>
        </w:trPr>
        <w:tc>
          <w:tcPr>
            <w:tcW w:w="3544" w:type="dxa"/>
            <w:tcBorders>
              <w:top w:val="nil"/>
              <w:left w:val="nil"/>
              <w:bottom w:val="nil"/>
              <w:right w:val="nil"/>
            </w:tcBorders>
            <w:shd w:val="clear" w:color="auto" w:fill="auto"/>
            <w:noWrap/>
            <w:vAlign w:val="center"/>
            <w:hideMark/>
          </w:tcPr>
          <w:p w14:paraId="1A539FD8"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"City": "",</w:t>
            </w:r>
          </w:p>
        </w:tc>
      </w:tr>
      <w:tr w:rsidR="004721F0" w:rsidRPr="00E9431C" w14:paraId="373D4A8D" w14:textId="77777777" w:rsidTr="00E00A6F">
        <w:trPr>
          <w:trHeight w:val="300"/>
        </w:trPr>
        <w:tc>
          <w:tcPr>
            <w:tcW w:w="3544" w:type="dxa"/>
            <w:tcBorders>
              <w:top w:val="nil"/>
              <w:left w:val="nil"/>
              <w:bottom w:val="nil"/>
              <w:right w:val="nil"/>
            </w:tcBorders>
            <w:shd w:val="clear" w:color="auto" w:fill="auto"/>
            <w:noWrap/>
            <w:vAlign w:val="center"/>
            <w:hideMark/>
          </w:tcPr>
          <w:p w14:paraId="37A7B0FA"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"PostalCode": "",</w:t>
            </w:r>
          </w:p>
        </w:tc>
      </w:tr>
      <w:tr w:rsidR="004721F0" w:rsidRPr="00E9431C" w14:paraId="550EB022" w14:textId="77777777" w:rsidTr="00E00A6F">
        <w:trPr>
          <w:trHeight w:val="300"/>
        </w:trPr>
        <w:tc>
          <w:tcPr>
            <w:tcW w:w="3544" w:type="dxa"/>
            <w:tcBorders>
              <w:top w:val="nil"/>
              <w:left w:val="nil"/>
              <w:bottom w:val="nil"/>
              <w:right w:val="nil"/>
            </w:tcBorders>
            <w:shd w:val="clear" w:color="auto" w:fill="auto"/>
            <w:noWrap/>
            <w:vAlign w:val="center"/>
            <w:hideMark/>
          </w:tcPr>
          <w:p w14:paraId="4561D3FF"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"ProvinceCode": "",</w:t>
            </w:r>
          </w:p>
        </w:tc>
      </w:tr>
      <w:tr w:rsidR="004721F0" w:rsidRPr="00E9431C" w14:paraId="0AE92462" w14:textId="77777777" w:rsidTr="00E00A6F">
        <w:trPr>
          <w:trHeight w:val="300"/>
        </w:trPr>
        <w:tc>
          <w:tcPr>
            <w:tcW w:w="3544" w:type="dxa"/>
            <w:tcBorders>
              <w:top w:val="nil"/>
              <w:left w:val="nil"/>
              <w:bottom w:val="nil"/>
              <w:right w:val="nil"/>
            </w:tcBorders>
            <w:shd w:val="clear" w:color="auto" w:fill="auto"/>
            <w:noWrap/>
            <w:vAlign w:val="center"/>
            <w:hideMark/>
          </w:tcPr>
          <w:p w14:paraId="2F87E1AB"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"Address1Period": "",</w:t>
            </w:r>
          </w:p>
        </w:tc>
      </w:tr>
      <w:tr w:rsidR="004721F0" w:rsidRPr="00E9431C" w14:paraId="0FD7BD24" w14:textId="77777777" w:rsidTr="00E00A6F">
        <w:trPr>
          <w:trHeight w:val="300"/>
        </w:trPr>
        <w:tc>
          <w:tcPr>
            <w:tcW w:w="3544" w:type="dxa"/>
            <w:tcBorders>
              <w:top w:val="nil"/>
              <w:left w:val="nil"/>
              <w:bottom w:val="nil"/>
              <w:right w:val="nil"/>
            </w:tcBorders>
            <w:shd w:val="clear" w:color="auto" w:fill="auto"/>
            <w:noWrap/>
            <w:vAlign w:val="center"/>
            <w:hideMark/>
          </w:tcPr>
          <w:p w14:paraId="2D256D1D"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"OwnerTenant": "",</w:t>
            </w:r>
          </w:p>
        </w:tc>
      </w:tr>
      <w:tr w:rsidR="004721F0" w:rsidRPr="00E9431C" w14:paraId="5BC68405" w14:textId="77777777" w:rsidTr="00E00A6F">
        <w:trPr>
          <w:trHeight w:val="300"/>
        </w:trPr>
        <w:tc>
          <w:tcPr>
            <w:tcW w:w="3544" w:type="dxa"/>
            <w:tcBorders>
              <w:top w:val="nil"/>
              <w:left w:val="nil"/>
              <w:bottom w:val="nil"/>
              <w:right w:val="nil"/>
            </w:tcBorders>
            <w:shd w:val="clear" w:color="auto" w:fill="auto"/>
            <w:noWrap/>
            <w:vAlign w:val="center"/>
            <w:hideMark/>
          </w:tcPr>
          <w:p w14:paraId="627FCC1E"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"HomeTelCode": "",</w:t>
            </w:r>
          </w:p>
        </w:tc>
      </w:tr>
      <w:tr w:rsidR="004721F0" w:rsidRPr="00E9431C" w14:paraId="12F51FF7" w14:textId="77777777" w:rsidTr="00E00A6F">
        <w:trPr>
          <w:trHeight w:val="300"/>
        </w:trPr>
        <w:tc>
          <w:tcPr>
            <w:tcW w:w="3544" w:type="dxa"/>
            <w:tcBorders>
              <w:top w:val="nil"/>
              <w:left w:val="nil"/>
              <w:bottom w:val="nil"/>
              <w:right w:val="nil"/>
            </w:tcBorders>
            <w:shd w:val="clear" w:color="auto" w:fill="auto"/>
            <w:noWrap/>
            <w:vAlign w:val="center"/>
            <w:hideMark/>
          </w:tcPr>
          <w:p w14:paraId="69C3ADF3"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"HomeTelNo": "",</w:t>
            </w:r>
          </w:p>
        </w:tc>
      </w:tr>
      <w:tr w:rsidR="004721F0" w:rsidRPr="00E9431C" w14:paraId="5C9D4746" w14:textId="77777777" w:rsidTr="00E00A6F">
        <w:trPr>
          <w:trHeight w:val="300"/>
        </w:trPr>
        <w:tc>
          <w:tcPr>
            <w:tcW w:w="3544" w:type="dxa"/>
            <w:tcBorders>
              <w:top w:val="nil"/>
              <w:left w:val="nil"/>
              <w:bottom w:val="nil"/>
              <w:right w:val="nil"/>
            </w:tcBorders>
            <w:shd w:val="clear" w:color="auto" w:fill="auto"/>
            <w:noWrap/>
            <w:vAlign w:val="center"/>
            <w:hideMark/>
          </w:tcPr>
          <w:p w14:paraId="60D814A7"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"WorkTelCode": "",</w:t>
            </w:r>
          </w:p>
        </w:tc>
      </w:tr>
      <w:tr w:rsidR="004721F0" w:rsidRPr="00E9431C" w14:paraId="37C81E36" w14:textId="77777777" w:rsidTr="00E00A6F">
        <w:trPr>
          <w:trHeight w:val="300"/>
        </w:trPr>
        <w:tc>
          <w:tcPr>
            <w:tcW w:w="3544" w:type="dxa"/>
            <w:tcBorders>
              <w:top w:val="nil"/>
              <w:left w:val="nil"/>
              <w:bottom w:val="nil"/>
              <w:right w:val="nil"/>
            </w:tcBorders>
            <w:shd w:val="clear" w:color="auto" w:fill="auto"/>
            <w:noWrap/>
            <w:vAlign w:val="center"/>
            <w:hideMark/>
          </w:tcPr>
          <w:p w14:paraId="18C424E5"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"WorkTelNo": "",</w:t>
            </w:r>
          </w:p>
        </w:tc>
      </w:tr>
      <w:tr w:rsidR="004721F0" w:rsidRPr="00E9431C" w14:paraId="7B15C60B" w14:textId="77777777" w:rsidTr="00E00A6F">
        <w:trPr>
          <w:trHeight w:val="300"/>
        </w:trPr>
        <w:tc>
          <w:tcPr>
            <w:tcW w:w="3544" w:type="dxa"/>
            <w:tcBorders>
              <w:top w:val="nil"/>
              <w:left w:val="nil"/>
              <w:bottom w:val="nil"/>
              <w:right w:val="nil"/>
            </w:tcBorders>
            <w:shd w:val="clear" w:color="auto" w:fill="auto"/>
            <w:noWrap/>
            <w:vAlign w:val="center"/>
            <w:hideMark/>
          </w:tcPr>
          <w:p w14:paraId="133BE03A"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"SpouseForename1": "",</w:t>
            </w:r>
          </w:p>
        </w:tc>
      </w:tr>
      <w:tr w:rsidR="004721F0" w:rsidRPr="00E9431C" w14:paraId="09FB80C3" w14:textId="77777777" w:rsidTr="00E00A6F">
        <w:trPr>
          <w:trHeight w:val="300"/>
        </w:trPr>
        <w:tc>
          <w:tcPr>
            <w:tcW w:w="3544" w:type="dxa"/>
            <w:tcBorders>
              <w:top w:val="nil"/>
              <w:left w:val="nil"/>
              <w:bottom w:val="nil"/>
              <w:right w:val="nil"/>
            </w:tcBorders>
            <w:shd w:val="clear" w:color="auto" w:fill="auto"/>
            <w:noWrap/>
            <w:vAlign w:val="center"/>
            <w:hideMark/>
          </w:tcPr>
          <w:p w14:paraId="0D5B7DF3"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"SpouseForename2": "",</w:t>
            </w:r>
          </w:p>
        </w:tc>
      </w:tr>
      <w:tr w:rsidR="004721F0" w:rsidRPr="00E9431C" w14:paraId="37CBC028" w14:textId="77777777" w:rsidTr="00E00A6F">
        <w:trPr>
          <w:trHeight w:val="300"/>
        </w:trPr>
        <w:tc>
          <w:tcPr>
            <w:tcW w:w="3544" w:type="dxa"/>
            <w:tcBorders>
              <w:top w:val="nil"/>
              <w:left w:val="nil"/>
              <w:bottom w:val="nil"/>
              <w:right w:val="nil"/>
            </w:tcBorders>
            <w:shd w:val="clear" w:color="auto" w:fill="auto"/>
            <w:noWrap/>
            <w:vAlign w:val="center"/>
            <w:hideMark/>
          </w:tcPr>
          <w:p w14:paraId="10877622"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"Address2Line1": "",</w:t>
            </w:r>
          </w:p>
        </w:tc>
      </w:tr>
      <w:tr w:rsidR="004721F0" w:rsidRPr="00E9431C" w14:paraId="3841ABBF" w14:textId="77777777" w:rsidTr="00E00A6F">
        <w:trPr>
          <w:trHeight w:val="300"/>
        </w:trPr>
        <w:tc>
          <w:tcPr>
            <w:tcW w:w="3544" w:type="dxa"/>
            <w:tcBorders>
              <w:top w:val="nil"/>
              <w:left w:val="nil"/>
              <w:bottom w:val="nil"/>
              <w:right w:val="nil"/>
            </w:tcBorders>
            <w:shd w:val="clear" w:color="auto" w:fill="auto"/>
            <w:noWrap/>
            <w:vAlign w:val="center"/>
            <w:hideMark/>
          </w:tcPr>
          <w:p w14:paraId="1E979527"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"Address2Line2": "",</w:t>
            </w:r>
          </w:p>
        </w:tc>
      </w:tr>
      <w:tr w:rsidR="004721F0" w:rsidRPr="00E9431C" w14:paraId="5AA8F4BC" w14:textId="77777777" w:rsidTr="00E00A6F">
        <w:trPr>
          <w:trHeight w:val="300"/>
        </w:trPr>
        <w:tc>
          <w:tcPr>
            <w:tcW w:w="3544" w:type="dxa"/>
            <w:tcBorders>
              <w:top w:val="nil"/>
              <w:left w:val="nil"/>
              <w:bottom w:val="nil"/>
              <w:right w:val="nil"/>
            </w:tcBorders>
            <w:shd w:val="clear" w:color="auto" w:fill="auto"/>
            <w:noWrap/>
            <w:vAlign w:val="center"/>
            <w:hideMark/>
          </w:tcPr>
          <w:p w14:paraId="4A66892A"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"Address2Suburb": "",</w:t>
            </w:r>
          </w:p>
        </w:tc>
      </w:tr>
      <w:tr w:rsidR="004721F0" w:rsidRPr="00E9431C" w14:paraId="09FE8BFB" w14:textId="77777777" w:rsidTr="00E00A6F">
        <w:trPr>
          <w:trHeight w:val="300"/>
        </w:trPr>
        <w:tc>
          <w:tcPr>
            <w:tcW w:w="3544" w:type="dxa"/>
            <w:tcBorders>
              <w:top w:val="nil"/>
              <w:left w:val="nil"/>
              <w:bottom w:val="nil"/>
              <w:right w:val="nil"/>
            </w:tcBorders>
            <w:shd w:val="clear" w:color="auto" w:fill="auto"/>
            <w:noWrap/>
            <w:vAlign w:val="center"/>
            <w:hideMark/>
          </w:tcPr>
          <w:p w14:paraId="1EC1C064"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"Address2City": "",</w:t>
            </w:r>
          </w:p>
        </w:tc>
      </w:tr>
      <w:tr w:rsidR="004721F0" w:rsidRPr="00E9431C" w14:paraId="6F42F281" w14:textId="77777777" w:rsidTr="00E00A6F">
        <w:trPr>
          <w:trHeight w:val="300"/>
        </w:trPr>
        <w:tc>
          <w:tcPr>
            <w:tcW w:w="3544" w:type="dxa"/>
            <w:tcBorders>
              <w:top w:val="nil"/>
              <w:left w:val="nil"/>
              <w:bottom w:val="nil"/>
              <w:right w:val="nil"/>
            </w:tcBorders>
            <w:shd w:val="clear" w:color="auto" w:fill="auto"/>
            <w:noWrap/>
            <w:vAlign w:val="center"/>
            <w:hideMark/>
          </w:tcPr>
          <w:p w14:paraId="054CD2E3"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"Address2PostalCode": "",</w:t>
            </w:r>
          </w:p>
        </w:tc>
      </w:tr>
      <w:tr w:rsidR="004721F0" w:rsidRPr="00E9431C" w14:paraId="1505CA9F" w14:textId="77777777" w:rsidTr="00E00A6F">
        <w:trPr>
          <w:trHeight w:val="300"/>
        </w:trPr>
        <w:tc>
          <w:tcPr>
            <w:tcW w:w="3544" w:type="dxa"/>
            <w:tcBorders>
              <w:top w:val="nil"/>
              <w:left w:val="nil"/>
              <w:bottom w:val="nil"/>
              <w:right w:val="nil"/>
            </w:tcBorders>
            <w:shd w:val="clear" w:color="auto" w:fill="auto"/>
            <w:noWrap/>
            <w:vAlign w:val="center"/>
            <w:hideMark/>
          </w:tcPr>
          <w:p w14:paraId="765E26DC"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"Address2ProvinceCode": "",</w:t>
            </w:r>
          </w:p>
        </w:tc>
      </w:tr>
      <w:tr w:rsidR="004721F0" w:rsidRPr="00E9431C" w14:paraId="65066D4F" w14:textId="77777777" w:rsidTr="00E00A6F">
        <w:trPr>
          <w:trHeight w:val="300"/>
        </w:trPr>
        <w:tc>
          <w:tcPr>
            <w:tcW w:w="3544" w:type="dxa"/>
            <w:tcBorders>
              <w:top w:val="nil"/>
              <w:left w:val="nil"/>
              <w:bottom w:val="nil"/>
              <w:right w:val="nil"/>
            </w:tcBorders>
            <w:shd w:val="clear" w:color="auto" w:fill="auto"/>
            <w:noWrap/>
            <w:vAlign w:val="center"/>
            <w:hideMark/>
          </w:tcPr>
          <w:p w14:paraId="1A3B039D"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"Address2Period": "",</w:t>
            </w:r>
          </w:p>
        </w:tc>
      </w:tr>
      <w:tr w:rsidR="004721F0" w:rsidRPr="00E9431C" w14:paraId="01C0B92B" w14:textId="77777777" w:rsidTr="00E00A6F">
        <w:trPr>
          <w:trHeight w:val="300"/>
        </w:trPr>
        <w:tc>
          <w:tcPr>
            <w:tcW w:w="3544" w:type="dxa"/>
            <w:tcBorders>
              <w:top w:val="nil"/>
              <w:left w:val="nil"/>
              <w:bottom w:val="nil"/>
              <w:right w:val="nil"/>
            </w:tcBorders>
            <w:shd w:val="clear" w:color="auto" w:fill="auto"/>
            <w:noWrap/>
            <w:vAlign w:val="center"/>
            <w:hideMark/>
          </w:tcPr>
          <w:p w14:paraId="429C5048"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"Occupation": "",</w:t>
            </w:r>
          </w:p>
        </w:tc>
      </w:tr>
      <w:tr w:rsidR="004721F0" w:rsidRPr="00E9431C" w14:paraId="7A40AD8B" w14:textId="77777777" w:rsidTr="00E00A6F">
        <w:trPr>
          <w:trHeight w:val="300"/>
        </w:trPr>
        <w:tc>
          <w:tcPr>
            <w:tcW w:w="3544" w:type="dxa"/>
            <w:tcBorders>
              <w:top w:val="nil"/>
              <w:left w:val="nil"/>
              <w:bottom w:val="nil"/>
              <w:right w:val="nil"/>
            </w:tcBorders>
            <w:shd w:val="clear" w:color="auto" w:fill="auto"/>
            <w:noWrap/>
            <w:vAlign w:val="center"/>
            <w:hideMark/>
          </w:tcPr>
          <w:p w14:paraId="598C6662"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"Employer": "",</w:t>
            </w:r>
          </w:p>
        </w:tc>
      </w:tr>
      <w:tr w:rsidR="004721F0" w:rsidRPr="00E9431C" w14:paraId="4B3F5FA4" w14:textId="77777777" w:rsidTr="00E00A6F">
        <w:trPr>
          <w:trHeight w:val="300"/>
        </w:trPr>
        <w:tc>
          <w:tcPr>
            <w:tcW w:w="3544" w:type="dxa"/>
            <w:tcBorders>
              <w:top w:val="nil"/>
              <w:left w:val="nil"/>
              <w:bottom w:val="nil"/>
              <w:right w:val="nil"/>
            </w:tcBorders>
            <w:shd w:val="clear" w:color="auto" w:fill="auto"/>
            <w:noWrap/>
            <w:vAlign w:val="center"/>
            <w:hideMark/>
          </w:tcPr>
          <w:p w14:paraId="1E4EAC94"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"EmploymentPeriod": "",</w:t>
            </w:r>
          </w:p>
        </w:tc>
      </w:tr>
      <w:tr w:rsidR="004721F0" w:rsidRPr="00E9431C" w14:paraId="427AC50E" w14:textId="77777777" w:rsidTr="00E00A6F">
        <w:trPr>
          <w:trHeight w:val="300"/>
        </w:trPr>
        <w:tc>
          <w:tcPr>
            <w:tcW w:w="3544" w:type="dxa"/>
            <w:tcBorders>
              <w:top w:val="nil"/>
              <w:left w:val="nil"/>
              <w:bottom w:val="nil"/>
              <w:right w:val="nil"/>
            </w:tcBorders>
            <w:shd w:val="clear" w:color="auto" w:fill="auto"/>
            <w:noWrap/>
            <w:vAlign w:val="center"/>
            <w:hideMark/>
          </w:tcPr>
          <w:p w14:paraId="5944E10E"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"Salary": "",</w:t>
            </w:r>
          </w:p>
        </w:tc>
      </w:tr>
      <w:tr w:rsidR="004721F0" w:rsidRPr="00E9431C" w14:paraId="786E4C1F" w14:textId="77777777" w:rsidTr="00E00A6F">
        <w:trPr>
          <w:trHeight w:val="300"/>
        </w:trPr>
        <w:tc>
          <w:tcPr>
            <w:tcW w:w="3544" w:type="dxa"/>
            <w:tcBorders>
              <w:top w:val="nil"/>
              <w:left w:val="nil"/>
              <w:bottom w:val="nil"/>
              <w:right w:val="nil"/>
            </w:tcBorders>
            <w:shd w:val="clear" w:color="auto" w:fill="auto"/>
            <w:noWrap/>
            <w:vAlign w:val="center"/>
            <w:hideMark/>
          </w:tcPr>
          <w:p w14:paraId="7AE6844C"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"BankName": "",</w:t>
            </w:r>
          </w:p>
        </w:tc>
      </w:tr>
      <w:tr w:rsidR="004721F0" w:rsidRPr="00E9431C" w14:paraId="3C966830" w14:textId="77777777" w:rsidTr="00E00A6F">
        <w:trPr>
          <w:trHeight w:val="300"/>
        </w:trPr>
        <w:tc>
          <w:tcPr>
            <w:tcW w:w="3544" w:type="dxa"/>
            <w:tcBorders>
              <w:top w:val="nil"/>
              <w:left w:val="nil"/>
              <w:bottom w:val="nil"/>
              <w:right w:val="nil"/>
            </w:tcBorders>
            <w:shd w:val="clear" w:color="auto" w:fill="auto"/>
            <w:noWrap/>
            <w:vAlign w:val="center"/>
            <w:hideMark/>
          </w:tcPr>
          <w:p w14:paraId="3A6B2C7C"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"BankBranch": "",</w:t>
            </w:r>
          </w:p>
        </w:tc>
      </w:tr>
      <w:tr w:rsidR="004721F0" w:rsidRPr="00E9431C" w14:paraId="214E2C0B" w14:textId="77777777" w:rsidTr="00E00A6F">
        <w:trPr>
          <w:trHeight w:val="300"/>
        </w:trPr>
        <w:tc>
          <w:tcPr>
            <w:tcW w:w="3544" w:type="dxa"/>
            <w:tcBorders>
              <w:top w:val="nil"/>
              <w:left w:val="nil"/>
              <w:bottom w:val="nil"/>
              <w:right w:val="nil"/>
            </w:tcBorders>
            <w:shd w:val="clear" w:color="auto" w:fill="auto"/>
            <w:noWrap/>
            <w:vAlign w:val="center"/>
            <w:hideMark/>
          </w:tcPr>
          <w:p w14:paraId="7127DCCA"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"BankBranchCode": "",</w:t>
            </w:r>
          </w:p>
        </w:tc>
      </w:tr>
      <w:tr w:rsidR="004721F0" w:rsidRPr="00E9431C" w14:paraId="43677D9C" w14:textId="77777777" w:rsidTr="00E00A6F">
        <w:trPr>
          <w:trHeight w:val="300"/>
        </w:trPr>
        <w:tc>
          <w:tcPr>
            <w:tcW w:w="3544" w:type="dxa"/>
            <w:tcBorders>
              <w:top w:val="nil"/>
              <w:left w:val="nil"/>
              <w:bottom w:val="nil"/>
              <w:right w:val="nil"/>
            </w:tcBorders>
            <w:shd w:val="clear" w:color="auto" w:fill="auto"/>
            <w:noWrap/>
            <w:vAlign w:val="center"/>
            <w:hideMark/>
          </w:tcPr>
          <w:p w14:paraId="4EFC62CF"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"BankAccountNumber": "",</w:t>
            </w:r>
          </w:p>
        </w:tc>
      </w:tr>
      <w:tr w:rsidR="004721F0" w:rsidRPr="00E9431C" w14:paraId="6DAC330E" w14:textId="77777777" w:rsidTr="00E00A6F">
        <w:trPr>
          <w:trHeight w:val="300"/>
        </w:trPr>
        <w:tc>
          <w:tcPr>
            <w:tcW w:w="3544" w:type="dxa"/>
            <w:tcBorders>
              <w:top w:val="nil"/>
              <w:left w:val="nil"/>
              <w:bottom w:val="nil"/>
              <w:right w:val="nil"/>
            </w:tcBorders>
            <w:shd w:val="clear" w:color="auto" w:fill="auto"/>
            <w:noWrap/>
            <w:vAlign w:val="center"/>
            <w:hideMark/>
          </w:tcPr>
          <w:p w14:paraId="744A9E6A"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"OperatorIdentity": "",</w:t>
            </w:r>
          </w:p>
        </w:tc>
      </w:tr>
      <w:tr w:rsidR="004721F0" w:rsidRPr="00E9431C" w14:paraId="741A372F" w14:textId="77777777" w:rsidTr="00E00A6F">
        <w:trPr>
          <w:trHeight w:val="300"/>
        </w:trPr>
        <w:tc>
          <w:tcPr>
            <w:tcW w:w="3544" w:type="dxa"/>
            <w:tcBorders>
              <w:top w:val="nil"/>
              <w:left w:val="nil"/>
              <w:bottom w:val="nil"/>
              <w:right w:val="nil"/>
            </w:tcBorders>
            <w:shd w:val="clear" w:color="auto" w:fill="auto"/>
            <w:noWrap/>
            <w:vAlign w:val="center"/>
            <w:hideMark/>
          </w:tcPr>
          <w:p w14:paraId="022F8551"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"CellNo": "",</w:t>
            </w:r>
          </w:p>
        </w:tc>
      </w:tr>
      <w:tr w:rsidR="004721F0" w:rsidRPr="00E9431C" w14:paraId="7648E504" w14:textId="77777777" w:rsidTr="00E00A6F">
        <w:trPr>
          <w:trHeight w:val="300"/>
        </w:trPr>
        <w:tc>
          <w:tcPr>
            <w:tcW w:w="3544" w:type="dxa"/>
            <w:tcBorders>
              <w:top w:val="nil"/>
              <w:left w:val="nil"/>
              <w:bottom w:val="nil"/>
              <w:right w:val="nil"/>
            </w:tcBorders>
            <w:shd w:val="clear" w:color="auto" w:fill="auto"/>
            <w:noWrap/>
            <w:vAlign w:val="center"/>
            <w:hideMark/>
          </w:tcPr>
          <w:p w14:paraId="2CC40036" w14:textId="77777777" w:rsidR="004721F0" w:rsidRPr="00E9431C" w:rsidRDefault="004721F0" w:rsidP="00E00A6F">
            <w:pPr>
              <w:rPr>
                <w:rFonts w:ascii="Arial" w:hAnsi="Arial" w:cs="Arial"/>
                <w:sz w:val="16"/>
                <w:szCs w:val="16"/>
              </w:rPr>
            </w:pPr>
            <w:r w:rsidRPr="00E9431C">
              <w:rPr>
                <w:rFonts w:ascii="Arial" w:hAnsi="Arial" w:cs="Arial"/>
                <w:sz w:val="16"/>
                <w:szCs w:val="16"/>
              </w:rPr>
              <w:t xml:space="preserve">  "EmailAddress": ""</w:t>
            </w:r>
          </w:p>
        </w:tc>
      </w:tr>
      <w:tr w:rsidR="004721F0" w:rsidRPr="00E9431C" w14:paraId="7CFFD8E2" w14:textId="77777777" w:rsidTr="00E00A6F">
        <w:trPr>
          <w:trHeight w:val="300"/>
        </w:trPr>
        <w:tc>
          <w:tcPr>
            <w:tcW w:w="3544" w:type="dxa"/>
            <w:tcBorders>
              <w:top w:val="nil"/>
              <w:left w:val="nil"/>
              <w:bottom w:val="nil"/>
              <w:right w:val="nil"/>
            </w:tcBorders>
            <w:shd w:val="clear" w:color="auto" w:fill="auto"/>
            <w:noWrap/>
            <w:vAlign w:val="center"/>
            <w:hideMark/>
          </w:tcPr>
          <w:p w14:paraId="6586BCA4" w14:textId="77777777" w:rsidR="004721F0" w:rsidRPr="00E9431C" w:rsidRDefault="004721F0" w:rsidP="00E00A6F">
            <w:pPr>
              <w:rPr>
                <w:rFonts w:ascii="Arial" w:hAnsi="Arial" w:cs="Arial"/>
                <w:sz w:val="16"/>
                <w:szCs w:val="16"/>
              </w:rPr>
            </w:pPr>
            <w:r w:rsidRPr="00E9431C">
              <w:rPr>
                <w:rFonts w:ascii="Arial" w:hAnsi="Arial" w:cs="Arial"/>
                <w:sz w:val="16"/>
                <w:szCs w:val="16"/>
              </w:rPr>
              <w:t>}</w:t>
            </w:r>
          </w:p>
        </w:tc>
      </w:tr>
    </w:tbl>
    <w:p w14:paraId="7E305939" w14:textId="77777777" w:rsidR="004721F0" w:rsidRPr="001F6761" w:rsidRDefault="004721F0" w:rsidP="004721F0">
      <w:pPr>
        <w:rPr>
          <w:rFonts w:ascii="Arial" w:hAnsi="Arial" w:cs="Arial"/>
        </w:rPr>
      </w:pPr>
    </w:p>
    <w:p w14:paraId="1FDBDB1E" w14:textId="77777777" w:rsidR="004721F0" w:rsidRDefault="004721F0" w:rsidP="004721F0">
      <w:pPr>
        <w:rPr>
          <w:rFonts w:asciiTheme="majorHAnsi" w:hAnsiTheme="majorHAnsi"/>
          <w:b/>
          <w:noProof/>
          <w:color w:val="00A6CA" w:themeColor="text2"/>
          <w:spacing w:val="-5"/>
          <w:sz w:val="36"/>
          <w:szCs w:val="72"/>
        </w:rPr>
      </w:pPr>
      <w:r>
        <w:br w:type="page"/>
      </w:r>
    </w:p>
    <w:p w14:paraId="7527B5FA" w14:textId="77777777" w:rsidR="004721F0" w:rsidRPr="009D19DA" w:rsidRDefault="004721F0" w:rsidP="004721F0">
      <w:pPr>
        <w:pStyle w:val="Heading1"/>
      </w:pPr>
      <w:bookmarkStart w:id="29" w:name="_Ref182235285"/>
      <w:bookmarkStart w:id="30" w:name="_Toc182309848"/>
      <w:bookmarkStart w:id="31" w:name="_Toc182311540"/>
      <w:bookmarkStart w:id="32" w:name="_Toc192084783"/>
      <w:r w:rsidRPr="009D19DA">
        <w:lastRenderedPageBreak/>
        <w:t>Enquiry Reasons</w:t>
      </w:r>
      <w:bookmarkEnd w:id="29"/>
      <w:bookmarkEnd w:id="30"/>
      <w:bookmarkEnd w:id="31"/>
      <w:bookmarkEnd w:id="32"/>
    </w:p>
    <w:p w14:paraId="0F7D3E18" w14:textId="77777777" w:rsidR="004721F0" w:rsidRPr="0070151B" w:rsidRDefault="004721F0" w:rsidP="004721F0">
      <w:pPr>
        <w:rPr>
          <w:rFonts w:ascii="Arial" w:hAnsi="Arial" w:cs="Arial"/>
          <w:szCs w:val="22"/>
        </w:rPr>
      </w:pPr>
      <w:r w:rsidRPr="0070151B">
        <w:rPr>
          <w:rFonts w:ascii="Arial" w:hAnsi="Arial" w:cs="Arial"/>
          <w:szCs w:val="22"/>
        </w:rPr>
        <w:t>Only the below enquiry reason codes for a specific permitted purpose should be used for the enquiry reason input.</w:t>
      </w:r>
    </w:p>
    <w:p w14:paraId="52C3E560" w14:textId="77777777" w:rsidR="004721F0" w:rsidRPr="001F6761" w:rsidRDefault="004721F0" w:rsidP="004721F0">
      <w:pPr>
        <w:rPr>
          <w:rFonts w:ascii="Arial" w:hAnsi="Arial" w:cs="Arial"/>
        </w:rPr>
      </w:pPr>
    </w:p>
    <w:tbl>
      <w:tblPr>
        <w:tblW w:w="0" w:type="auto"/>
        <w:tblLook w:val="04A0" w:firstRow="1" w:lastRow="0" w:firstColumn="1" w:lastColumn="0" w:noHBand="0" w:noVBand="1"/>
      </w:tblPr>
      <w:tblGrid>
        <w:gridCol w:w="2827"/>
        <w:gridCol w:w="6946"/>
      </w:tblGrid>
      <w:tr w:rsidR="004721F0" w:rsidRPr="001F6761" w14:paraId="53BD9A7C" w14:textId="77777777" w:rsidTr="00E00A6F">
        <w:trPr>
          <w:trHeight w:val="330"/>
          <w:tblHeader/>
        </w:trPr>
        <w:tc>
          <w:tcPr>
            <w:tcW w:w="2827" w:type="dxa"/>
            <w:tcBorders>
              <w:top w:val="single" w:sz="6" w:space="0" w:color="ABABAB"/>
              <w:left w:val="single" w:sz="6" w:space="0" w:color="ABABAB"/>
              <w:bottom w:val="single" w:sz="6" w:space="0" w:color="ABABAB"/>
              <w:right w:val="single" w:sz="6" w:space="0" w:color="ABABAB"/>
            </w:tcBorders>
            <w:shd w:val="clear" w:color="auto" w:fill="00A6CA"/>
          </w:tcPr>
          <w:p w14:paraId="404378BB" w14:textId="77777777" w:rsidR="004721F0" w:rsidRPr="001F6761" w:rsidRDefault="004721F0" w:rsidP="00E00A6F">
            <w:pPr>
              <w:spacing w:after="160" w:line="259" w:lineRule="auto"/>
              <w:jc w:val="center"/>
              <w:rPr>
                <w:rFonts w:ascii="Arial" w:hAnsi="Arial" w:cs="Arial"/>
                <w:b/>
                <w:bCs/>
                <w:color w:val="FFFFFF" w:themeColor="background1"/>
                <w:szCs w:val="20"/>
              </w:rPr>
            </w:pPr>
            <w:r w:rsidRPr="00FA63CA">
              <w:rPr>
                <w:rFonts w:ascii="Arial" w:eastAsia="Arial" w:hAnsi="Arial" w:cs="Arial"/>
                <w:b/>
                <w:bCs/>
                <w:color w:val="FFFFFF" w:themeColor="background1"/>
                <w:kern w:val="2"/>
                <w:szCs w:val="20"/>
                <w14:ligatures w14:val="standardContextual"/>
              </w:rPr>
              <w:t>Reason Code</w:t>
            </w:r>
            <w:r w:rsidRPr="001F6761">
              <w:rPr>
                <w:rFonts w:ascii="Arial" w:hAnsi="Arial" w:cs="Arial"/>
                <w:b/>
                <w:bCs/>
                <w:color w:val="FFFFFF" w:themeColor="background1"/>
                <w:szCs w:val="20"/>
              </w:rPr>
              <w:t xml:space="preserve"> (To be populated in ReasonCode field)</w:t>
            </w:r>
          </w:p>
        </w:tc>
        <w:tc>
          <w:tcPr>
            <w:tcW w:w="6946" w:type="dxa"/>
            <w:tcBorders>
              <w:top w:val="single" w:sz="6" w:space="0" w:color="ABABAB"/>
              <w:left w:val="single" w:sz="6" w:space="0" w:color="ABABAB"/>
              <w:bottom w:val="single" w:sz="6" w:space="0" w:color="ABABAB"/>
              <w:right w:val="single" w:sz="6" w:space="0" w:color="ABABAB"/>
            </w:tcBorders>
            <w:shd w:val="clear" w:color="auto" w:fill="00A6CA"/>
            <w:noWrap/>
            <w:tcMar>
              <w:top w:w="15" w:type="dxa"/>
              <w:left w:w="15" w:type="dxa"/>
              <w:bottom w:w="15" w:type="dxa"/>
              <w:right w:w="15" w:type="dxa"/>
            </w:tcMar>
            <w:hideMark/>
          </w:tcPr>
          <w:p w14:paraId="777B6423" w14:textId="77777777" w:rsidR="004721F0" w:rsidRPr="00FA63CA" w:rsidRDefault="004721F0" w:rsidP="00E00A6F">
            <w:pPr>
              <w:spacing w:after="160" w:line="259" w:lineRule="auto"/>
              <w:jc w:val="center"/>
              <w:rPr>
                <w:rFonts w:ascii="Arial" w:eastAsia="Arial" w:hAnsi="Arial" w:cs="Arial"/>
                <w:b/>
                <w:bCs/>
                <w:color w:val="FFFFFF" w:themeColor="background1"/>
                <w:kern w:val="2"/>
                <w:szCs w:val="20"/>
                <w14:ligatures w14:val="standardContextual"/>
              </w:rPr>
            </w:pPr>
            <w:r w:rsidRPr="00FA63CA">
              <w:rPr>
                <w:rFonts w:ascii="Arial" w:eastAsia="Arial" w:hAnsi="Arial" w:cs="Arial"/>
                <w:b/>
                <w:bCs/>
                <w:color w:val="FFFFFF" w:themeColor="background1"/>
                <w:kern w:val="2"/>
                <w:szCs w:val="20"/>
                <w14:ligatures w14:val="standardContextual"/>
              </w:rPr>
              <w:t>Enquiry Reason</w:t>
            </w:r>
          </w:p>
        </w:tc>
      </w:tr>
      <w:tr w:rsidR="004721F0" w:rsidRPr="001F6761" w14:paraId="7C7556AB"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2BDC65FC" w14:textId="77777777" w:rsidR="004721F0" w:rsidRPr="001F6761" w:rsidRDefault="004721F0" w:rsidP="00E00A6F">
            <w:pPr>
              <w:jc w:val="center"/>
              <w:rPr>
                <w:rFonts w:ascii="Arial" w:hAnsi="Arial" w:cs="Arial"/>
                <w:szCs w:val="22"/>
              </w:rPr>
            </w:pPr>
            <w:r w:rsidRPr="00FA63CA">
              <w:rPr>
                <w:rFonts w:ascii="Arial" w:hAnsi="Arial" w:cs="Arial"/>
                <w:szCs w:val="22"/>
              </w:rPr>
              <w:t>32</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41412D58" w14:textId="77777777" w:rsidR="004721F0" w:rsidRPr="00FA63CA" w:rsidRDefault="004721F0" w:rsidP="00E00A6F">
            <w:pPr>
              <w:rPr>
                <w:rFonts w:ascii="Arial" w:hAnsi="Arial" w:cs="Arial"/>
                <w:szCs w:val="22"/>
              </w:rPr>
            </w:pPr>
            <w:r w:rsidRPr="00FA63CA">
              <w:rPr>
                <w:rFonts w:ascii="Arial" w:hAnsi="Arial" w:cs="Arial"/>
                <w:szCs w:val="22"/>
              </w:rPr>
              <w:t>Credit Risk</w:t>
            </w:r>
          </w:p>
        </w:tc>
      </w:tr>
      <w:tr w:rsidR="004721F0" w:rsidRPr="001F6761" w14:paraId="07FC20CC"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3C8AC5D3" w14:textId="77777777" w:rsidR="004721F0" w:rsidRPr="001F6761" w:rsidRDefault="004721F0" w:rsidP="00E00A6F">
            <w:pPr>
              <w:jc w:val="center"/>
              <w:rPr>
                <w:rFonts w:ascii="Arial" w:hAnsi="Arial" w:cs="Arial"/>
                <w:szCs w:val="22"/>
              </w:rPr>
            </w:pPr>
            <w:r w:rsidRPr="00FA63CA">
              <w:rPr>
                <w:rFonts w:ascii="Arial" w:hAnsi="Arial" w:cs="Arial"/>
                <w:szCs w:val="22"/>
              </w:rPr>
              <w:t>33</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32D3F21D" w14:textId="77777777" w:rsidR="004721F0" w:rsidRPr="00FA63CA" w:rsidRDefault="004721F0" w:rsidP="00E00A6F">
            <w:pPr>
              <w:rPr>
                <w:rFonts w:ascii="Arial" w:hAnsi="Arial" w:cs="Arial"/>
                <w:szCs w:val="22"/>
              </w:rPr>
            </w:pPr>
            <w:r w:rsidRPr="00FA63CA">
              <w:rPr>
                <w:rFonts w:ascii="Arial" w:hAnsi="Arial" w:cs="Arial"/>
                <w:szCs w:val="22"/>
              </w:rPr>
              <w:t>Credit Limit Management</w:t>
            </w:r>
          </w:p>
        </w:tc>
      </w:tr>
      <w:tr w:rsidR="004721F0" w:rsidRPr="001F6761" w14:paraId="19FB4571"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6E82F8EA" w14:textId="77777777" w:rsidR="004721F0" w:rsidRPr="001F6761" w:rsidRDefault="004721F0" w:rsidP="00E00A6F">
            <w:pPr>
              <w:jc w:val="center"/>
              <w:rPr>
                <w:rFonts w:ascii="Arial" w:hAnsi="Arial" w:cs="Arial"/>
                <w:szCs w:val="22"/>
              </w:rPr>
            </w:pPr>
            <w:r w:rsidRPr="00FA63CA">
              <w:rPr>
                <w:rFonts w:ascii="Arial" w:hAnsi="Arial" w:cs="Arial"/>
                <w:szCs w:val="22"/>
              </w:rPr>
              <w:t>34</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31941BCD" w14:textId="77777777" w:rsidR="004721F0" w:rsidRPr="00FA63CA" w:rsidRDefault="004721F0" w:rsidP="00E00A6F">
            <w:pPr>
              <w:rPr>
                <w:rFonts w:ascii="Arial" w:hAnsi="Arial" w:cs="Arial"/>
                <w:szCs w:val="22"/>
              </w:rPr>
            </w:pPr>
            <w:r w:rsidRPr="00FA63CA">
              <w:rPr>
                <w:rFonts w:ascii="Arial" w:hAnsi="Arial" w:cs="Arial"/>
                <w:szCs w:val="22"/>
              </w:rPr>
              <w:t>Insurance Application</w:t>
            </w:r>
          </w:p>
        </w:tc>
      </w:tr>
      <w:tr w:rsidR="004721F0" w:rsidRPr="001F6761" w14:paraId="662816BB"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57A3BBD8" w14:textId="77777777" w:rsidR="004721F0" w:rsidRPr="001F6761" w:rsidRDefault="004721F0" w:rsidP="00E00A6F">
            <w:pPr>
              <w:jc w:val="center"/>
              <w:rPr>
                <w:rFonts w:ascii="Arial" w:hAnsi="Arial" w:cs="Arial"/>
                <w:szCs w:val="22"/>
              </w:rPr>
            </w:pPr>
            <w:r w:rsidRPr="00FA63CA">
              <w:rPr>
                <w:rFonts w:ascii="Arial" w:hAnsi="Arial" w:cs="Arial"/>
                <w:szCs w:val="22"/>
              </w:rPr>
              <w:t>35</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3F6A255C" w14:textId="77777777" w:rsidR="004721F0" w:rsidRPr="00FA63CA" w:rsidRDefault="004721F0" w:rsidP="00E00A6F">
            <w:pPr>
              <w:rPr>
                <w:rFonts w:ascii="Arial" w:hAnsi="Arial" w:cs="Arial"/>
                <w:szCs w:val="22"/>
              </w:rPr>
            </w:pPr>
            <w:r w:rsidRPr="00FA63CA">
              <w:rPr>
                <w:rFonts w:ascii="Arial" w:hAnsi="Arial" w:cs="Arial"/>
                <w:szCs w:val="22"/>
              </w:rPr>
              <w:t>Employment (Handling finances)</w:t>
            </w:r>
          </w:p>
        </w:tc>
      </w:tr>
      <w:tr w:rsidR="004721F0" w:rsidRPr="001F6761" w14:paraId="68D94F99"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2AFCFBBF" w14:textId="77777777" w:rsidR="004721F0" w:rsidRPr="001F6761" w:rsidRDefault="004721F0" w:rsidP="00E00A6F">
            <w:pPr>
              <w:jc w:val="center"/>
              <w:rPr>
                <w:rFonts w:ascii="Arial" w:hAnsi="Arial" w:cs="Arial"/>
                <w:szCs w:val="22"/>
              </w:rPr>
            </w:pPr>
            <w:r w:rsidRPr="00FA63CA">
              <w:rPr>
                <w:rFonts w:ascii="Arial" w:hAnsi="Arial" w:cs="Arial"/>
                <w:szCs w:val="22"/>
              </w:rPr>
              <w:t>36</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465292DF" w14:textId="77777777" w:rsidR="004721F0" w:rsidRPr="00FA63CA" w:rsidRDefault="004721F0" w:rsidP="00E00A6F">
            <w:pPr>
              <w:rPr>
                <w:rFonts w:ascii="Arial" w:hAnsi="Arial" w:cs="Arial"/>
                <w:szCs w:val="22"/>
              </w:rPr>
            </w:pPr>
            <w:r w:rsidRPr="00FA63CA">
              <w:rPr>
                <w:rFonts w:ascii="Arial" w:hAnsi="Arial" w:cs="Arial"/>
                <w:szCs w:val="22"/>
              </w:rPr>
              <w:t>Educational Check</w:t>
            </w:r>
          </w:p>
        </w:tc>
      </w:tr>
      <w:tr w:rsidR="004721F0" w:rsidRPr="001F6761" w14:paraId="7EAF37F5"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73CF9192" w14:textId="77777777" w:rsidR="004721F0" w:rsidRPr="001F6761" w:rsidRDefault="004721F0" w:rsidP="00E00A6F">
            <w:pPr>
              <w:jc w:val="center"/>
              <w:rPr>
                <w:rFonts w:ascii="Arial" w:hAnsi="Arial" w:cs="Arial"/>
                <w:szCs w:val="22"/>
              </w:rPr>
            </w:pPr>
            <w:r w:rsidRPr="00FA63CA">
              <w:rPr>
                <w:rFonts w:ascii="Arial" w:hAnsi="Arial" w:cs="Arial"/>
                <w:szCs w:val="22"/>
              </w:rPr>
              <w:t>38</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7D108AF1" w14:textId="77777777" w:rsidR="004721F0" w:rsidRPr="00FA63CA" w:rsidRDefault="004721F0" w:rsidP="00E00A6F">
            <w:pPr>
              <w:rPr>
                <w:rFonts w:ascii="Arial" w:hAnsi="Arial" w:cs="Arial"/>
                <w:szCs w:val="22"/>
              </w:rPr>
            </w:pPr>
            <w:r w:rsidRPr="00FA63CA">
              <w:rPr>
                <w:rFonts w:ascii="Arial" w:hAnsi="Arial" w:cs="Arial"/>
                <w:szCs w:val="22"/>
              </w:rPr>
              <w:t>Fraud, Corruption, or Theft Investigation</w:t>
            </w:r>
          </w:p>
        </w:tc>
      </w:tr>
      <w:tr w:rsidR="004721F0" w:rsidRPr="001F6761" w14:paraId="68C3F70B"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2302AE50" w14:textId="77777777" w:rsidR="004721F0" w:rsidRPr="001F6761" w:rsidRDefault="004721F0" w:rsidP="00E00A6F">
            <w:pPr>
              <w:jc w:val="center"/>
              <w:rPr>
                <w:rFonts w:ascii="Arial" w:hAnsi="Arial" w:cs="Arial"/>
                <w:szCs w:val="22"/>
              </w:rPr>
            </w:pPr>
            <w:r w:rsidRPr="00FA63CA">
              <w:rPr>
                <w:rFonts w:ascii="Arial" w:hAnsi="Arial" w:cs="Arial"/>
                <w:szCs w:val="22"/>
              </w:rPr>
              <w:t>39</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38E5F3BA" w14:textId="77777777" w:rsidR="004721F0" w:rsidRPr="00FA63CA" w:rsidRDefault="004721F0" w:rsidP="00E00A6F">
            <w:pPr>
              <w:rPr>
                <w:rFonts w:ascii="Arial" w:hAnsi="Arial" w:cs="Arial"/>
                <w:szCs w:val="22"/>
              </w:rPr>
            </w:pPr>
            <w:r w:rsidRPr="00FA63CA">
              <w:rPr>
                <w:rFonts w:ascii="Arial" w:hAnsi="Arial" w:cs="Arial"/>
                <w:szCs w:val="22"/>
              </w:rPr>
              <w:t>Fraud Detection and Fraud Prevention</w:t>
            </w:r>
          </w:p>
        </w:tc>
      </w:tr>
      <w:tr w:rsidR="004721F0" w:rsidRPr="001F6761" w14:paraId="289B1C4F"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40E93DFB" w14:textId="77777777" w:rsidR="004721F0" w:rsidRPr="001F6761" w:rsidRDefault="004721F0" w:rsidP="00E00A6F">
            <w:pPr>
              <w:jc w:val="center"/>
              <w:rPr>
                <w:rFonts w:ascii="Arial" w:hAnsi="Arial" w:cs="Arial"/>
                <w:szCs w:val="22"/>
              </w:rPr>
            </w:pPr>
            <w:r w:rsidRPr="00FA63CA">
              <w:rPr>
                <w:rFonts w:ascii="Arial" w:hAnsi="Arial" w:cs="Arial"/>
                <w:szCs w:val="22"/>
              </w:rPr>
              <w:t>40</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4EFBAFFB" w14:textId="77777777" w:rsidR="004721F0" w:rsidRPr="00FA63CA" w:rsidRDefault="004721F0" w:rsidP="00E00A6F">
            <w:pPr>
              <w:rPr>
                <w:rFonts w:ascii="Arial" w:hAnsi="Arial" w:cs="Arial"/>
                <w:szCs w:val="22"/>
              </w:rPr>
            </w:pPr>
            <w:r w:rsidRPr="00FA63CA">
              <w:rPr>
                <w:rFonts w:ascii="Arial" w:hAnsi="Arial" w:cs="Arial"/>
                <w:szCs w:val="22"/>
              </w:rPr>
              <w:t>Setting limit for goods/utility/service</w:t>
            </w:r>
          </w:p>
        </w:tc>
      </w:tr>
      <w:tr w:rsidR="004721F0" w:rsidRPr="001F6761" w14:paraId="70B78F31"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6199BA4B" w14:textId="77777777" w:rsidR="004721F0" w:rsidRPr="001F6761" w:rsidRDefault="004721F0" w:rsidP="00E00A6F">
            <w:pPr>
              <w:jc w:val="center"/>
              <w:rPr>
                <w:rFonts w:ascii="Arial" w:hAnsi="Arial" w:cs="Arial"/>
                <w:szCs w:val="22"/>
              </w:rPr>
            </w:pPr>
            <w:r w:rsidRPr="00FA63CA">
              <w:rPr>
                <w:rFonts w:ascii="Arial" w:hAnsi="Arial" w:cs="Arial"/>
                <w:szCs w:val="22"/>
              </w:rPr>
              <w:t>42</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618CC6E8" w14:textId="77777777" w:rsidR="004721F0" w:rsidRPr="00FA63CA" w:rsidRDefault="004721F0" w:rsidP="00E00A6F">
            <w:pPr>
              <w:rPr>
                <w:rFonts w:ascii="Arial" w:hAnsi="Arial" w:cs="Arial"/>
                <w:szCs w:val="22"/>
              </w:rPr>
            </w:pPr>
            <w:r w:rsidRPr="00FA63CA">
              <w:rPr>
                <w:rFonts w:ascii="Arial" w:hAnsi="Arial" w:cs="Arial"/>
                <w:szCs w:val="22"/>
              </w:rPr>
              <w:t>Unclaimed funds distribution</w:t>
            </w:r>
          </w:p>
        </w:tc>
      </w:tr>
      <w:tr w:rsidR="004721F0" w:rsidRPr="001F6761" w14:paraId="6803E863"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4CFD2DA1" w14:textId="77777777" w:rsidR="004721F0" w:rsidRPr="001F6761" w:rsidRDefault="004721F0" w:rsidP="00E00A6F">
            <w:pPr>
              <w:jc w:val="center"/>
              <w:rPr>
                <w:rFonts w:ascii="Arial" w:hAnsi="Arial" w:cs="Arial"/>
                <w:szCs w:val="22"/>
              </w:rPr>
            </w:pPr>
            <w:r w:rsidRPr="00FA63CA">
              <w:rPr>
                <w:rFonts w:ascii="Arial" w:hAnsi="Arial" w:cs="Arial"/>
                <w:szCs w:val="22"/>
              </w:rPr>
              <w:t>43</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27CC69CF" w14:textId="77777777" w:rsidR="004721F0" w:rsidRPr="00FA63CA" w:rsidRDefault="004721F0" w:rsidP="00E00A6F">
            <w:pPr>
              <w:rPr>
                <w:rFonts w:ascii="Arial" w:hAnsi="Arial" w:cs="Arial"/>
                <w:szCs w:val="22"/>
              </w:rPr>
            </w:pPr>
            <w:r w:rsidRPr="00FA63CA">
              <w:rPr>
                <w:rFonts w:ascii="Arial" w:hAnsi="Arial" w:cs="Arial"/>
                <w:szCs w:val="22"/>
              </w:rPr>
              <w:t>Affordability / Financial means assessment</w:t>
            </w:r>
          </w:p>
        </w:tc>
      </w:tr>
      <w:tr w:rsidR="004721F0" w:rsidRPr="001F6761" w14:paraId="0CA784FA"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78F71506" w14:textId="77777777" w:rsidR="004721F0" w:rsidRPr="001F6761" w:rsidRDefault="004721F0" w:rsidP="00E00A6F">
            <w:pPr>
              <w:jc w:val="center"/>
              <w:rPr>
                <w:rFonts w:ascii="Arial" w:hAnsi="Arial" w:cs="Arial"/>
                <w:szCs w:val="22"/>
              </w:rPr>
            </w:pPr>
            <w:r w:rsidRPr="00FA63CA">
              <w:rPr>
                <w:rFonts w:ascii="Arial" w:hAnsi="Arial" w:cs="Arial"/>
                <w:szCs w:val="22"/>
              </w:rPr>
              <w:t>44</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39EE7912" w14:textId="77777777" w:rsidR="004721F0" w:rsidRPr="00FA63CA" w:rsidRDefault="004721F0" w:rsidP="00E00A6F">
            <w:pPr>
              <w:rPr>
                <w:rFonts w:ascii="Arial" w:hAnsi="Arial" w:cs="Arial"/>
                <w:szCs w:val="22"/>
              </w:rPr>
            </w:pPr>
            <w:r w:rsidRPr="00FA63CA">
              <w:rPr>
                <w:rFonts w:ascii="Arial" w:hAnsi="Arial" w:cs="Arial"/>
                <w:szCs w:val="22"/>
              </w:rPr>
              <w:t>Prescreening</w:t>
            </w:r>
          </w:p>
        </w:tc>
      </w:tr>
      <w:tr w:rsidR="004721F0" w:rsidRPr="001F6761" w14:paraId="3FC8943A"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11A531B5" w14:textId="77777777" w:rsidR="004721F0" w:rsidRPr="001F6761" w:rsidRDefault="004721F0" w:rsidP="00E00A6F">
            <w:pPr>
              <w:jc w:val="center"/>
              <w:rPr>
                <w:rFonts w:ascii="Arial" w:hAnsi="Arial" w:cs="Arial"/>
                <w:szCs w:val="22"/>
              </w:rPr>
            </w:pPr>
            <w:r w:rsidRPr="00FA63CA">
              <w:rPr>
                <w:rFonts w:ascii="Arial" w:hAnsi="Arial" w:cs="Arial"/>
                <w:szCs w:val="22"/>
              </w:rPr>
              <w:t>46</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097099CA" w14:textId="77777777" w:rsidR="004721F0" w:rsidRPr="00FA63CA" w:rsidRDefault="004721F0" w:rsidP="00E00A6F">
            <w:pPr>
              <w:rPr>
                <w:rFonts w:ascii="Arial" w:hAnsi="Arial" w:cs="Arial"/>
                <w:szCs w:val="22"/>
              </w:rPr>
            </w:pPr>
            <w:r w:rsidRPr="00FA63CA">
              <w:rPr>
                <w:rFonts w:ascii="Arial" w:hAnsi="Arial" w:cs="Arial"/>
                <w:szCs w:val="22"/>
              </w:rPr>
              <w:t>Credit Information Query and/or Dispute</w:t>
            </w:r>
          </w:p>
        </w:tc>
      </w:tr>
      <w:tr w:rsidR="004721F0" w:rsidRPr="001F6761" w14:paraId="18968223"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0CEB579B" w14:textId="77777777" w:rsidR="004721F0" w:rsidRPr="001F6761" w:rsidRDefault="004721F0" w:rsidP="00E00A6F">
            <w:pPr>
              <w:jc w:val="center"/>
              <w:rPr>
                <w:rFonts w:ascii="Arial" w:hAnsi="Arial" w:cs="Arial"/>
                <w:szCs w:val="22"/>
              </w:rPr>
            </w:pPr>
            <w:r w:rsidRPr="00FA63CA">
              <w:rPr>
                <w:rFonts w:ascii="Arial" w:hAnsi="Arial" w:cs="Arial"/>
                <w:szCs w:val="22"/>
              </w:rPr>
              <w:t>48</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3B8C8351" w14:textId="77777777" w:rsidR="004721F0" w:rsidRPr="00FA63CA" w:rsidRDefault="004721F0" w:rsidP="00E00A6F">
            <w:pPr>
              <w:rPr>
                <w:rFonts w:ascii="Arial" w:hAnsi="Arial" w:cs="Arial"/>
                <w:szCs w:val="22"/>
              </w:rPr>
            </w:pPr>
            <w:r w:rsidRPr="00FA63CA">
              <w:rPr>
                <w:rFonts w:ascii="Arial" w:hAnsi="Arial" w:cs="Arial"/>
                <w:szCs w:val="22"/>
              </w:rPr>
              <w:t>Debt Counselling</w:t>
            </w:r>
          </w:p>
        </w:tc>
      </w:tr>
      <w:tr w:rsidR="004721F0" w:rsidRPr="001F6761" w14:paraId="3ADB6FDC"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610B25AC" w14:textId="77777777" w:rsidR="004721F0" w:rsidRPr="001F6761" w:rsidRDefault="004721F0" w:rsidP="00E00A6F">
            <w:pPr>
              <w:jc w:val="center"/>
              <w:rPr>
                <w:rFonts w:ascii="Arial" w:hAnsi="Arial" w:cs="Arial"/>
                <w:szCs w:val="22"/>
              </w:rPr>
            </w:pPr>
            <w:r w:rsidRPr="00FA63CA">
              <w:rPr>
                <w:rFonts w:ascii="Arial" w:hAnsi="Arial" w:cs="Arial"/>
                <w:szCs w:val="22"/>
              </w:rPr>
              <w:t>49</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03B110BA" w14:textId="77777777" w:rsidR="004721F0" w:rsidRPr="00FA63CA" w:rsidRDefault="004721F0" w:rsidP="00E00A6F">
            <w:pPr>
              <w:rPr>
                <w:rFonts w:ascii="Arial" w:hAnsi="Arial" w:cs="Arial"/>
                <w:szCs w:val="22"/>
              </w:rPr>
            </w:pPr>
            <w:r w:rsidRPr="00FA63CA">
              <w:rPr>
                <w:rFonts w:ascii="Arial" w:hAnsi="Arial" w:cs="Arial"/>
                <w:szCs w:val="22"/>
              </w:rPr>
              <w:t>Personal Credit Report Request by Consumer</w:t>
            </w:r>
          </w:p>
        </w:tc>
      </w:tr>
      <w:tr w:rsidR="004721F0" w:rsidRPr="001F6761" w14:paraId="48B51D82" w14:textId="77777777" w:rsidTr="00E00A6F">
        <w:trPr>
          <w:trHeight w:val="330"/>
        </w:trPr>
        <w:tc>
          <w:tcPr>
            <w:tcW w:w="2827" w:type="dxa"/>
            <w:tcBorders>
              <w:top w:val="single" w:sz="6" w:space="0" w:color="ABABAB"/>
              <w:left w:val="single" w:sz="6" w:space="0" w:color="ABABAB"/>
              <w:bottom w:val="single" w:sz="6" w:space="0" w:color="ABABAB"/>
              <w:right w:val="single" w:sz="6" w:space="0" w:color="ABABAB"/>
            </w:tcBorders>
          </w:tcPr>
          <w:p w14:paraId="0F5F1EEB" w14:textId="77777777" w:rsidR="004721F0" w:rsidRPr="001F6761" w:rsidRDefault="004721F0" w:rsidP="00E00A6F">
            <w:pPr>
              <w:jc w:val="center"/>
              <w:rPr>
                <w:rFonts w:ascii="Arial" w:hAnsi="Arial" w:cs="Arial"/>
                <w:szCs w:val="22"/>
              </w:rPr>
            </w:pPr>
            <w:r w:rsidRPr="00FA63CA">
              <w:rPr>
                <w:rFonts w:ascii="Arial" w:hAnsi="Arial" w:cs="Arial"/>
                <w:szCs w:val="22"/>
              </w:rPr>
              <w:t>51</w:t>
            </w:r>
          </w:p>
        </w:tc>
        <w:tc>
          <w:tcPr>
            <w:tcW w:w="6946" w:type="dxa"/>
            <w:tcBorders>
              <w:top w:val="single" w:sz="6" w:space="0" w:color="ABABAB"/>
              <w:left w:val="single" w:sz="6" w:space="0" w:color="ABABAB"/>
              <w:bottom w:val="single" w:sz="6" w:space="0" w:color="ABABAB"/>
              <w:right w:val="single" w:sz="6" w:space="0" w:color="ABABAB"/>
            </w:tcBorders>
            <w:noWrap/>
            <w:tcMar>
              <w:top w:w="15" w:type="dxa"/>
              <w:left w:w="15" w:type="dxa"/>
              <w:bottom w:w="15" w:type="dxa"/>
              <w:right w:w="15" w:type="dxa"/>
            </w:tcMar>
            <w:hideMark/>
          </w:tcPr>
          <w:p w14:paraId="4F31E899" w14:textId="77777777" w:rsidR="004721F0" w:rsidRPr="00FA63CA" w:rsidRDefault="004721F0" w:rsidP="00E00A6F">
            <w:pPr>
              <w:rPr>
                <w:rFonts w:ascii="Arial" w:hAnsi="Arial" w:cs="Arial"/>
                <w:szCs w:val="22"/>
              </w:rPr>
            </w:pPr>
            <w:r w:rsidRPr="00FA63CA">
              <w:rPr>
                <w:rFonts w:ascii="Arial" w:hAnsi="Arial" w:cs="Arial"/>
                <w:szCs w:val="22"/>
              </w:rPr>
              <w:t>For any other purpose with informed consent</w:t>
            </w:r>
          </w:p>
        </w:tc>
      </w:tr>
    </w:tbl>
    <w:p w14:paraId="6739DB97" w14:textId="77777777" w:rsidR="004721F0" w:rsidRPr="001F6761" w:rsidRDefault="004721F0" w:rsidP="004721F0">
      <w:pPr>
        <w:spacing w:after="28" w:line="265" w:lineRule="auto"/>
        <w:ind w:left="10" w:right="669" w:hanging="10"/>
        <w:rPr>
          <w:rFonts w:ascii="Arial" w:hAnsi="Arial" w:cs="Arial"/>
        </w:rPr>
      </w:pPr>
    </w:p>
    <w:p w14:paraId="31AA281E" w14:textId="77777777" w:rsidR="004721F0" w:rsidRPr="009D19DA" w:rsidRDefault="004721F0" w:rsidP="004721F0">
      <w:pPr>
        <w:pStyle w:val="Heading1"/>
      </w:pPr>
      <w:bookmarkStart w:id="33" w:name="_Toc182309849"/>
      <w:bookmarkStart w:id="34" w:name="_Toc182311541"/>
      <w:bookmarkStart w:id="35" w:name="_Toc192084784"/>
      <w:r w:rsidRPr="009D19DA">
        <w:t>Error Messages</w:t>
      </w:r>
      <w:bookmarkEnd w:id="33"/>
      <w:bookmarkEnd w:id="34"/>
      <w:bookmarkEnd w:id="35"/>
    </w:p>
    <w:p w14:paraId="67D1CED4" w14:textId="77777777" w:rsidR="004721F0" w:rsidRPr="001F6761" w:rsidRDefault="004721F0" w:rsidP="004721F0">
      <w:pPr>
        <w:pStyle w:val="Heading2"/>
      </w:pPr>
      <w:bookmarkStart w:id="36" w:name="_Toc182309850"/>
      <w:bookmarkStart w:id="37" w:name="_Toc182311542"/>
      <w:bookmarkStart w:id="38" w:name="_Toc192084785"/>
      <w:r w:rsidRPr="001F6761">
        <w:t>Overview</w:t>
      </w:r>
      <w:bookmarkEnd w:id="36"/>
      <w:bookmarkEnd w:id="37"/>
      <w:bookmarkEnd w:id="38"/>
    </w:p>
    <w:p w14:paraId="76F8833D" w14:textId="77777777" w:rsidR="004721F0" w:rsidRPr="0070151B" w:rsidRDefault="004721F0" w:rsidP="004721F0">
      <w:pPr>
        <w:rPr>
          <w:rFonts w:ascii="Arial" w:hAnsi="Arial" w:cs="Arial"/>
          <w:szCs w:val="22"/>
        </w:rPr>
      </w:pPr>
      <w:r w:rsidRPr="0070151B">
        <w:rPr>
          <w:rFonts w:ascii="Arial" w:hAnsi="Arial" w:cs="Arial"/>
          <w:szCs w:val="22"/>
        </w:rPr>
        <w:t>There are three types of errors the client application will receive in the Output Responses. Fatal errors (Prefixed with an F), Reject errors (Prefixed with an R) and Header suppression errors (I007 and 0109). A fatal error indicates that something has gone wrong with the drivers or network and requires manual intervention to correct.</w:t>
      </w:r>
    </w:p>
    <w:p w14:paraId="36CFAE67" w14:textId="77777777" w:rsidR="004721F0" w:rsidRPr="0070151B" w:rsidRDefault="004721F0" w:rsidP="004721F0">
      <w:pPr>
        <w:rPr>
          <w:rFonts w:ascii="Arial" w:hAnsi="Arial" w:cs="Arial"/>
          <w:szCs w:val="22"/>
        </w:rPr>
      </w:pPr>
      <w:r w:rsidRPr="0070151B">
        <w:rPr>
          <w:rFonts w:ascii="Arial" w:hAnsi="Arial" w:cs="Arial"/>
          <w:szCs w:val="22"/>
        </w:rPr>
        <w:tab/>
      </w:r>
    </w:p>
    <w:p w14:paraId="586266FB" w14:textId="77777777" w:rsidR="004721F0" w:rsidRDefault="004721F0" w:rsidP="004721F0">
      <w:pPr>
        <w:rPr>
          <w:rFonts w:ascii="Arial" w:hAnsi="Arial" w:cs="Arial"/>
          <w:szCs w:val="22"/>
        </w:rPr>
      </w:pPr>
      <w:r w:rsidRPr="0070151B">
        <w:rPr>
          <w:rFonts w:ascii="Arial" w:hAnsi="Arial" w:cs="Arial"/>
          <w:szCs w:val="22"/>
        </w:rPr>
        <w:t>None of the Reject errors affect the drivers operationally. These are application data errors and are handled within the application. Reject errors indicate that TransUnion has rejected a transaction because it has failed validation, the client application can generally correct and resubmit the transaction.</w:t>
      </w:r>
    </w:p>
    <w:p w14:paraId="5D10D938" w14:textId="77777777" w:rsidR="00B20319" w:rsidRDefault="00B20319" w:rsidP="004721F0">
      <w:pPr>
        <w:rPr>
          <w:rFonts w:ascii="Arial" w:hAnsi="Arial" w:cs="Arial"/>
          <w:szCs w:val="22"/>
        </w:rPr>
      </w:pPr>
    </w:p>
    <w:p w14:paraId="36D8BAEB" w14:textId="6FF9A820" w:rsidR="00B20319" w:rsidRDefault="00B20319" w:rsidP="004721F0">
      <w:pPr>
        <w:rPr>
          <w:rFonts w:ascii="Arial" w:hAnsi="Arial" w:cs="Arial"/>
          <w:szCs w:val="22"/>
        </w:rPr>
      </w:pPr>
      <w:r>
        <w:rPr>
          <w:rFonts w:ascii="Arial" w:hAnsi="Arial" w:cs="Arial"/>
          <w:szCs w:val="22"/>
        </w:rPr>
        <w:t>Note: No errors will return when a product is requested but is not available on the requesting subscriber setup. In this case only products that a user is entitled to will be returned. If no products are setup the relevant error message will return.</w:t>
      </w:r>
    </w:p>
    <w:p w14:paraId="66137328" w14:textId="77777777" w:rsidR="004721F0" w:rsidRDefault="004721F0" w:rsidP="004721F0">
      <w:pPr>
        <w:rPr>
          <w:rFonts w:ascii="Arial" w:hAnsi="Arial" w:cs="Arial"/>
          <w:szCs w:val="22"/>
        </w:rPr>
      </w:pPr>
    </w:p>
    <w:p w14:paraId="46A9EBAA" w14:textId="77777777" w:rsidR="004721F0" w:rsidRDefault="004721F0">
      <w:pPr>
        <w:rPr>
          <w:rFonts w:asciiTheme="majorHAnsi" w:hAnsiTheme="majorHAnsi"/>
          <w:b/>
          <w:color w:val="000000" w:themeColor="text1"/>
          <w:spacing w:val="-5"/>
          <w:sz w:val="30"/>
          <w:szCs w:val="30"/>
        </w:rPr>
      </w:pPr>
      <w:r>
        <w:br w:type="page"/>
      </w:r>
    </w:p>
    <w:p w14:paraId="6D6B4917" w14:textId="1091DBCC" w:rsidR="004721F0" w:rsidRPr="004721F0" w:rsidRDefault="004721F0" w:rsidP="004721F0">
      <w:pPr>
        <w:pStyle w:val="Heading2"/>
      </w:pPr>
      <w:bookmarkStart w:id="39" w:name="_Toc182311543"/>
      <w:bookmarkStart w:id="40" w:name="_Toc192084786"/>
      <w:r w:rsidRPr="004721F0">
        <w:lastRenderedPageBreak/>
        <w:t>Error Codes</w:t>
      </w:r>
      <w:bookmarkEnd w:id="39"/>
      <w:bookmarkEnd w:id="40"/>
    </w:p>
    <w:p w14:paraId="5215828D" w14:textId="77777777" w:rsidR="004721F0" w:rsidRPr="001F6761" w:rsidRDefault="004721F0" w:rsidP="004721F0">
      <w:pPr>
        <w:rPr>
          <w:rFonts w:ascii="Arial" w:hAnsi="Arial" w:cs="Arial"/>
        </w:rPr>
      </w:pPr>
    </w:p>
    <w:tbl>
      <w:tblPr>
        <w:tblStyle w:val="TableGrid"/>
        <w:tblW w:w="10201" w:type="dxa"/>
        <w:tblLook w:val="04A0" w:firstRow="1" w:lastRow="0" w:firstColumn="1" w:lastColumn="0" w:noHBand="0" w:noVBand="1"/>
      </w:tblPr>
      <w:tblGrid>
        <w:gridCol w:w="2122"/>
        <w:gridCol w:w="8079"/>
      </w:tblGrid>
      <w:tr w:rsidR="004721F0" w:rsidRPr="001F6761" w14:paraId="3FA12E07" w14:textId="77777777" w:rsidTr="00E00A6F">
        <w:trPr>
          <w:cnfStyle w:val="000000100000" w:firstRow="0" w:lastRow="0" w:firstColumn="0" w:lastColumn="0" w:oddVBand="0" w:evenVBand="0" w:oddHBand="1" w:evenHBand="0" w:firstRowFirstColumn="0" w:firstRowLastColumn="0" w:lastRowFirstColumn="0" w:lastRowLastColumn="0"/>
          <w:tblHeader/>
        </w:trPr>
        <w:tc>
          <w:tcPr>
            <w:tcW w:w="2122" w:type="dxa"/>
            <w:shd w:val="clear" w:color="auto" w:fill="00A6CA"/>
          </w:tcPr>
          <w:p w14:paraId="1E3E2D1F" w14:textId="77777777" w:rsidR="004721F0" w:rsidRPr="001F6761" w:rsidRDefault="004721F0" w:rsidP="00E00A6F">
            <w:pPr>
              <w:rPr>
                <w:rFonts w:ascii="Arial" w:eastAsia="Arial Unicode MS" w:hAnsi="Arial" w:cs="Arial"/>
                <w:b/>
                <w:bCs/>
                <w:color w:val="FFFFFF" w:themeColor="background1"/>
                <w:szCs w:val="20"/>
              </w:rPr>
            </w:pPr>
            <w:r w:rsidRPr="001F6761">
              <w:rPr>
                <w:rFonts w:ascii="Arial" w:eastAsia="Arial Unicode MS" w:hAnsi="Arial" w:cs="Arial"/>
                <w:b/>
                <w:bCs/>
                <w:color w:val="FFFFFF" w:themeColor="background1"/>
                <w:szCs w:val="20"/>
              </w:rPr>
              <w:t>Online Error Code</w:t>
            </w:r>
          </w:p>
        </w:tc>
        <w:tc>
          <w:tcPr>
            <w:tcW w:w="8079" w:type="dxa"/>
            <w:shd w:val="clear" w:color="auto" w:fill="00A6CA"/>
          </w:tcPr>
          <w:p w14:paraId="5255C631" w14:textId="77777777" w:rsidR="004721F0" w:rsidRPr="0070151B" w:rsidRDefault="004721F0" w:rsidP="00E00A6F">
            <w:pPr>
              <w:rPr>
                <w:rFonts w:ascii="Arial" w:eastAsia="Arial Unicode MS" w:hAnsi="Arial" w:cs="Arial"/>
                <w:b/>
                <w:bCs/>
                <w:color w:val="FFFFFF" w:themeColor="background1"/>
                <w:sz w:val="18"/>
                <w:szCs w:val="18"/>
              </w:rPr>
            </w:pPr>
            <w:r w:rsidRPr="0070151B">
              <w:rPr>
                <w:rFonts w:ascii="Arial" w:eastAsia="Arial Unicode MS" w:hAnsi="Arial" w:cs="Arial"/>
                <w:b/>
                <w:bCs/>
                <w:color w:val="FFFFFF" w:themeColor="background1"/>
                <w:sz w:val="18"/>
                <w:szCs w:val="18"/>
              </w:rPr>
              <w:t>Description</w:t>
            </w:r>
          </w:p>
        </w:tc>
      </w:tr>
    </w:tbl>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8079"/>
      </w:tblGrid>
      <w:tr w:rsidR="004721F0" w:rsidRPr="001F6761" w14:paraId="327320BC" w14:textId="77777777" w:rsidTr="00B20319">
        <w:tc>
          <w:tcPr>
            <w:tcW w:w="2122" w:type="dxa"/>
          </w:tcPr>
          <w:p w14:paraId="256F8F6C" w14:textId="77777777" w:rsidR="004721F0" w:rsidRPr="001F6761" w:rsidRDefault="004721F0" w:rsidP="00E00A6F">
            <w:pPr>
              <w:rPr>
                <w:rFonts w:ascii="Arial" w:eastAsia="Arial Unicode MS" w:hAnsi="Arial" w:cs="Arial"/>
                <w:szCs w:val="20"/>
              </w:rPr>
            </w:pPr>
            <w:r w:rsidRPr="001F6761">
              <w:rPr>
                <w:rFonts w:ascii="Arial" w:hAnsi="Arial" w:cs="Arial"/>
                <w:szCs w:val="20"/>
              </w:rPr>
              <w:t xml:space="preserve">I007 </w:t>
            </w:r>
          </w:p>
        </w:tc>
        <w:tc>
          <w:tcPr>
            <w:tcW w:w="8079" w:type="dxa"/>
          </w:tcPr>
          <w:p w14:paraId="43DDE3A6" w14:textId="77777777" w:rsidR="004721F0" w:rsidRPr="0070151B" w:rsidRDefault="004721F0" w:rsidP="00E00A6F">
            <w:pPr>
              <w:rPr>
                <w:rFonts w:ascii="Arial" w:eastAsia="Arial Unicode MS" w:hAnsi="Arial" w:cs="Arial"/>
                <w:szCs w:val="20"/>
              </w:rPr>
            </w:pPr>
            <w:r w:rsidRPr="0070151B">
              <w:rPr>
                <w:rFonts w:ascii="Arial" w:hAnsi="Arial" w:cs="Arial"/>
                <w:szCs w:val="20"/>
              </w:rPr>
              <w:t>NO CONSUMER MATCH FOUND</w:t>
            </w:r>
          </w:p>
        </w:tc>
      </w:tr>
      <w:tr w:rsidR="004721F0" w:rsidRPr="001F6761" w14:paraId="3C087CEB" w14:textId="77777777" w:rsidTr="00B20319">
        <w:tc>
          <w:tcPr>
            <w:tcW w:w="2122" w:type="dxa"/>
            <w:tcBorders>
              <w:bottom w:val="nil"/>
            </w:tcBorders>
          </w:tcPr>
          <w:p w14:paraId="05BBA671" w14:textId="77777777" w:rsidR="004721F0" w:rsidRPr="001F6761" w:rsidRDefault="004721F0" w:rsidP="00E00A6F">
            <w:pPr>
              <w:rPr>
                <w:rFonts w:ascii="Arial" w:eastAsia="Arial Unicode MS" w:hAnsi="Arial" w:cs="Arial"/>
                <w:szCs w:val="20"/>
              </w:rPr>
            </w:pPr>
            <w:r w:rsidRPr="001F6761">
              <w:rPr>
                <w:rFonts w:ascii="Arial" w:hAnsi="Arial" w:cs="Arial"/>
                <w:szCs w:val="20"/>
              </w:rPr>
              <w:t>0109</w:t>
            </w:r>
          </w:p>
        </w:tc>
        <w:tc>
          <w:tcPr>
            <w:tcW w:w="8079" w:type="dxa"/>
            <w:tcBorders>
              <w:bottom w:val="nil"/>
            </w:tcBorders>
          </w:tcPr>
          <w:p w14:paraId="0AECDDDF" w14:textId="77777777" w:rsidR="004721F0" w:rsidRPr="0070151B" w:rsidRDefault="004721F0" w:rsidP="00E00A6F">
            <w:pPr>
              <w:rPr>
                <w:rFonts w:ascii="Arial" w:eastAsia="Arial Unicode MS" w:hAnsi="Arial" w:cs="Arial"/>
                <w:szCs w:val="20"/>
              </w:rPr>
            </w:pPr>
            <w:r w:rsidRPr="0070151B">
              <w:rPr>
                <w:rFonts w:ascii="Arial" w:hAnsi="Arial" w:cs="Arial"/>
                <w:szCs w:val="20"/>
                <w:lang w:val="en-GB"/>
              </w:rPr>
              <w:t>The id, name/surname combination does not match our home affairs verified data</w:t>
            </w:r>
          </w:p>
        </w:tc>
      </w:tr>
    </w:tbl>
    <w:tbl>
      <w:tblPr>
        <w:tblStyle w:val="TableGrid"/>
        <w:tblW w:w="10201" w:type="dxa"/>
        <w:tblLook w:val="04A0" w:firstRow="1" w:lastRow="0" w:firstColumn="1" w:lastColumn="0" w:noHBand="0" w:noVBand="1"/>
      </w:tblPr>
      <w:tblGrid>
        <w:gridCol w:w="2122"/>
        <w:gridCol w:w="8079"/>
      </w:tblGrid>
      <w:tr w:rsidR="004721F0" w:rsidRPr="008D1326" w14:paraId="6A798308" w14:textId="77777777" w:rsidTr="00B20319">
        <w:trPr>
          <w:cnfStyle w:val="000000100000" w:firstRow="0" w:lastRow="0" w:firstColumn="0" w:lastColumn="0" w:oddVBand="0" w:evenVBand="0" w:oddHBand="1" w:evenHBand="0" w:firstRowFirstColumn="0" w:firstRowLastColumn="0" w:lastRowFirstColumn="0" w:lastRowLastColumn="0"/>
          <w:trHeight w:val="315"/>
        </w:trPr>
        <w:tc>
          <w:tcPr>
            <w:tcW w:w="2122" w:type="dxa"/>
            <w:tcBorders>
              <w:top w:val="single" w:sz="4" w:space="0" w:color="auto"/>
              <w:left w:val="single" w:sz="4" w:space="0" w:color="auto"/>
              <w:bottom w:val="single" w:sz="4" w:space="0" w:color="auto"/>
              <w:right w:val="single" w:sz="4" w:space="0" w:color="auto"/>
            </w:tcBorders>
            <w:hideMark/>
          </w:tcPr>
          <w:p w14:paraId="2CAD1319" w14:textId="77777777" w:rsidR="004721F0" w:rsidRPr="008D1326" w:rsidRDefault="004721F0" w:rsidP="00E00A6F">
            <w:pPr>
              <w:rPr>
                <w:rFonts w:ascii="Arial" w:hAnsi="Arial" w:cs="Arial"/>
                <w:szCs w:val="20"/>
              </w:rPr>
            </w:pPr>
            <w:r w:rsidRPr="008D1326">
              <w:rPr>
                <w:rFonts w:ascii="Arial" w:hAnsi="Arial" w:cs="Arial"/>
                <w:szCs w:val="20"/>
              </w:rPr>
              <w:t>F0004</w:t>
            </w:r>
          </w:p>
        </w:tc>
        <w:tc>
          <w:tcPr>
            <w:tcW w:w="8079" w:type="dxa"/>
            <w:tcBorders>
              <w:top w:val="single" w:sz="4" w:space="0" w:color="auto"/>
              <w:left w:val="single" w:sz="4" w:space="0" w:color="auto"/>
              <w:bottom w:val="single" w:sz="4" w:space="0" w:color="auto"/>
              <w:right w:val="single" w:sz="4" w:space="0" w:color="auto"/>
            </w:tcBorders>
            <w:noWrap/>
            <w:hideMark/>
          </w:tcPr>
          <w:p w14:paraId="06C263C0" w14:textId="77777777" w:rsidR="004721F0" w:rsidRPr="008D1326" w:rsidRDefault="004721F0" w:rsidP="00E00A6F">
            <w:pPr>
              <w:rPr>
                <w:rFonts w:ascii="Arial" w:hAnsi="Arial" w:cs="Arial"/>
                <w:szCs w:val="20"/>
              </w:rPr>
            </w:pPr>
            <w:r w:rsidRPr="008D1326">
              <w:rPr>
                <w:rFonts w:ascii="Arial" w:hAnsi="Arial" w:cs="Arial"/>
                <w:szCs w:val="20"/>
              </w:rPr>
              <w:t>TransUnion Database Error.  An internal application error has occurred during processing of the input request. Contact TransUnion Help Desk.</w:t>
            </w:r>
          </w:p>
        </w:tc>
      </w:tr>
      <w:tr w:rsidR="004721F0" w:rsidRPr="008D1326" w14:paraId="3DDA5FA1" w14:textId="77777777" w:rsidTr="00B20319">
        <w:trPr>
          <w:trHeight w:val="315"/>
        </w:trPr>
        <w:tc>
          <w:tcPr>
            <w:tcW w:w="2122" w:type="dxa"/>
            <w:tcBorders>
              <w:top w:val="single" w:sz="4" w:space="0" w:color="auto"/>
            </w:tcBorders>
            <w:hideMark/>
          </w:tcPr>
          <w:p w14:paraId="52A4B248" w14:textId="77777777" w:rsidR="004721F0" w:rsidRPr="008D1326" w:rsidRDefault="004721F0" w:rsidP="00E00A6F">
            <w:pPr>
              <w:rPr>
                <w:rFonts w:ascii="Arial" w:hAnsi="Arial" w:cs="Arial"/>
                <w:szCs w:val="20"/>
              </w:rPr>
            </w:pPr>
            <w:r w:rsidRPr="008D1326">
              <w:rPr>
                <w:rFonts w:ascii="Arial" w:hAnsi="Arial" w:cs="Arial"/>
                <w:szCs w:val="20"/>
              </w:rPr>
              <w:t>R0000</w:t>
            </w:r>
          </w:p>
        </w:tc>
        <w:tc>
          <w:tcPr>
            <w:tcW w:w="8079" w:type="dxa"/>
            <w:tcBorders>
              <w:top w:val="single" w:sz="4" w:space="0" w:color="auto"/>
            </w:tcBorders>
            <w:noWrap/>
            <w:hideMark/>
          </w:tcPr>
          <w:p w14:paraId="13584EF9" w14:textId="77777777" w:rsidR="004721F0" w:rsidRPr="008D1326" w:rsidRDefault="004721F0" w:rsidP="00E00A6F">
            <w:pPr>
              <w:rPr>
                <w:rFonts w:ascii="Arial" w:hAnsi="Arial" w:cs="Arial"/>
                <w:szCs w:val="20"/>
              </w:rPr>
            </w:pPr>
            <w:r w:rsidRPr="008D1326">
              <w:rPr>
                <w:rFonts w:ascii="Arial" w:hAnsi="Arial" w:cs="Arial"/>
                <w:szCs w:val="20"/>
              </w:rPr>
              <w:t>Invalid Request Data Length.  The length of the input request data is incorrect. Ensure that the input request data conforms to the specified input transaction layout as per manual. Correct and Resubmit.</w:t>
            </w:r>
          </w:p>
        </w:tc>
      </w:tr>
      <w:tr w:rsidR="004721F0" w:rsidRPr="008D1326" w14:paraId="705884C0"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7D936DAA" w14:textId="77777777" w:rsidR="004721F0" w:rsidRPr="008D1326" w:rsidRDefault="004721F0" w:rsidP="00E00A6F">
            <w:pPr>
              <w:rPr>
                <w:rFonts w:ascii="Arial" w:hAnsi="Arial" w:cs="Arial"/>
                <w:szCs w:val="20"/>
              </w:rPr>
            </w:pPr>
            <w:r w:rsidRPr="008D1326">
              <w:rPr>
                <w:rFonts w:ascii="Arial" w:hAnsi="Arial" w:cs="Arial"/>
                <w:szCs w:val="20"/>
              </w:rPr>
              <w:t>R0015</w:t>
            </w:r>
          </w:p>
        </w:tc>
        <w:tc>
          <w:tcPr>
            <w:tcW w:w="8079" w:type="dxa"/>
            <w:noWrap/>
            <w:hideMark/>
          </w:tcPr>
          <w:p w14:paraId="1BE30C38" w14:textId="77777777" w:rsidR="004721F0" w:rsidRPr="008D1326" w:rsidRDefault="004721F0" w:rsidP="00E00A6F">
            <w:pPr>
              <w:rPr>
                <w:rFonts w:ascii="Arial" w:hAnsi="Arial" w:cs="Arial"/>
                <w:szCs w:val="20"/>
              </w:rPr>
            </w:pPr>
            <w:r w:rsidRPr="008D1326">
              <w:rPr>
                <w:rFonts w:ascii="Arial" w:hAnsi="Arial" w:cs="Arial"/>
                <w:szCs w:val="20"/>
              </w:rPr>
              <w:t>Invalid Contact Details.  No contact details where supplied with this transaction. Please resubmit the enquiry with your contact details filled in. This information is displayed on the Consumer enquiry history.</w:t>
            </w:r>
          </w:p>
        </w:tc>
      </w:tr>
      <w:tr w:rsidR="004721F0" w:rsidRPr="008D1326" w14:paraId="59D85C87" w14:textId="77777777" w:rsidTr="00E00A6F">
        <w:trPr>
          <w:trHeight w:val="300"/>
        </w:trPr>
        <w:tc>
          <w:tcPr>
            <w:tcW w:w="2122" w:type="dxa"/>
            <w:hideMark/>
          </w:tcPr>
          <w:p w14:paraId="0EE9B3BD" w14:textId="77777777" w:rsidR="004721F0" w:rsidRPr="008D1326" w:rsidRDefault="004721F0" w:rsidP="00E00A6F">
            <w:pPr>
              <w:rPr>
                <w:rFonts w:ascii="Arial" w:hAnsi="Arial" w:cs="Arial"/>
                <w:szCs w:val="20"/>
              </w:rPr>
            </w:pPr>
            <w:r w:rsidRPr="008D1326">
              <w:rPr>
                <w:rFonts w:ascii="Arial" w:hAnsi="Arial" w:cs="Arial"/>
                <w:szCs w:val="20"/>
              </w:rPr>
              <w:t>R0017</w:t>
            </w:r>
          </w:p>
        </w:tc>
        <w:tc>
          <w:tcPr>
            <w:tcW w:w="8079" w:type="dxa"/>
            <w:noWrap/>
            <w:hideMark/>
          </w:tcPr>
          <w:p w14:paraId="36A1020C" w14:textId="77777777" w:rsidR="004721F0" w:rsidRPr="008D1326" w:rsidRDefault="004721F0" w:rsidP="00E00A6F">
            <w:pPr>
              <w:rPr>
                <w:rFonts w:ascii="Arial" w:hAnsi="Arial" w:cs="Arial"/>
                <w:szCs w:val="20"/>
              </w:rPr>
            </w:pPr>
            <w:r w:rsidRPr="008D1326">
              <w:rPr>
                <w:rFonts w:ascii="Arial" w:hAnsi="Arial" w:cs="Arial"/>
                <w:szCs w:val="20"/>
              </w:rPr>
              <w:t>Invalid Subscriber Number.  The subscriber number sent to TransUnion is invalid. Resubmit with a valid subscriber number.</w:t>
            </w:r>
          </w:p>
        </w:tc>
      </w:tr>
      <w:tr w:rsidR="004721F0" w:rsidRPr="008D1326" w14:paraId="2EFC9AA9"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5C627C89" w14:textId="77777777" w:rsidR="004721F0" w:rsidRPr="008D1326" w:rsidRDefault="004721F0" w:rsidP="00E00A6F">
            <w:pPr>
              <w:rPr>
                <w:rFonts w:ascii="Arial" w:hAnsi="Arial" w:cs="Arial"/>
                <w:szCs w:val="20"/>
              </w:rPr>
            </w:pPr>
            <w:r w:rsidRPr="008D1326">
              <w:rPr>
                <w:rFonts w:ascii="Arial" w:hAnsi="Arial" w:cs="Arial"/>
                <w:szCs w:val="20"/>
              </w:rPr>
              <w:t>R0018</w:t>
            </w:r>
          </w:p>
        </w:tc>
        <w:tc>
          <w:tcPr>
            <w:tcW w:w="8079" w:type="dxa"/>
            <w:noWrap/>
            <w:hideMark/>
          </w:tcPr>
          <w:p w14:paraId="49507746" w14:textId="77777777" w:rsidR="004721F0" w:rsidRPr="008D1326" w:rsidRDefault="004721F0" w:rsidP="00E00A6F">
            <w:pPr>
              <w:rPr>
                <w:rFonts w:ascii="Arial" w:hAnsi="Arial" w:cs="Arial"/>
                <w:szCs w:val="20"/>
              </w:rPr>
            </w:pPr>
            <w:r w:rsidRPr="008D1326">
              <w:rPr>
                <w:rFonts w:ascii="Arial" w:hAnsi="Arial" w:cs="Arial"/>
                <w:szCs w:val="20"/>
              </w:rPr>
              <w:t>Inactive Subscriber Number.  The subscriber number used for this enquiry has been de-activated. Contact TransUnion Help Desk</w:t>
            </w:r>
          </w:p>
        </w:tc>
      </w:tr>
      <w:tr w:rsidR="004721F0" w:rsidRPr="008D1326" w14:paraId="4FA415A8" w14:textId="77777777" w:rsidTr="00E00A6F">
        <w:trPr>
          <w:trHeight w:val="510"/>
        </w:trPr>
        <w:tc>
          <w:tcPr>
            <w:tcW w:w="2122" w:type="dxa"/>
            <w:hideMark/>
          </w:tcPr>
          <w:p w14:paraId="2BC62441" w14:textId="77777777" w:rsidR="004721F0" w:rsidRPr="008D1326" w:rsidRDefault="004721F0" w:rsidP="00E00A6F">
            <w:pPr>
              <w:rPr>
                <w:rFonts w:ascii="Arial" w:hAnsi="Arial" w:cs="Arial"/>
                <w:szCs w:val="20"/>
              </w:rPr>
            </w:pPr>
            <w:r w:rsidRPr="008D1326">
              <w:rPr>
                <w:rFonts w:ascii="Arial" w:hAnsi="Arial" w:cs="Arial"/>
                <w:szCs w:val="20"/>
              </w:rPr>
              <w:t>R0019</w:t>
            </w:r>
          </w:p>
        </w:tc>
        <w:tc>
          <w:tcPr>
            <w:tcW w:w="8079" w:type="dxa"/>
            <w:noWrap/>
            <w:hideMark/>
          </w:tcPr>
          <w:p w14:paraId="6B69A9CD" w14:textId="77777777" w:rsidR="004721F0" w:rsidRPr="008D1326" w:rsidRDefault="004721F0" w:rsidP="00E00A6F">
            <w:pPr>
              <w:rPr>
                <w:rFonts w:ascii="Arial" w:hAnsi="Arial" w:cs="Arial"/>
                <w:szCs w:val="20"/>
              </w:rPr>
            </w:pPr>
            <w:r w:rsidRPr="008D1326">
              <w:rPr>
                <w:rFonts w:ascii="Arial" w:hAnsi="Arial" w:cs="Arial"/>
                <w:szCs w:val="20"/>
              </w:rPr>
              <w:t>No data segment profile specified. No data segments have been specified for the subscriber number used. Contact TransUnion Help Desk.</w:t>
            </w:r>
          </w:p>
        </w:tc>
      </w:tr>
      <w:tr w:rsidR="004721F0" w:rsidRPr="008D1326" w14:paraId="4C427248"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64DFB55B" w14:textId="77777777" w:rsidR="004721F0" w:rsidRPr="008D1326" w:rsidRDefault="004721F0" w:rsidP="00E00A6F">
            <w:pPr>
              <w:rPr>
                <w:rFonts w:ascii="Arial" w:hAnsi="Arial" w:cs="Arial"/>
                <w:szCs w:val="20"/>
              </w:rPr>
            </w:pPr>
            <w:r w:rsidRPr="008D1326">
              <w:rPr>
                <w:rFonts w:ascii="Arial" w:hAnsi="Arial" w:cs="Arial"/>
                <w:szCs w:val="20"/>
              </w:rPr>
              <w:t>R0020</w:t>
            </w:r>
          </w:p>
        </w:tc>
        <w:tc>
          <w:tcPr>
            <w:tcW w:w="8079" w:type="dxa"/>
            <w:noWrap/>
            <w:hideMark/>
          </w:tcPr>
          <w:p w14:paraId="753D5067" w14:textId="77777777" w:rsidR="004721F0" w:rsidRPr="008D1326" w:rsidRDefault="004721F0" w:rsidP="00E00A6F">
            <w:pPr>
              <w:rPr>
                <w:rFonts w:ascii="Arial" w:hAnsi="Arial" w:cs="Arial"/>
                <w:szCs w:val="20"/>
              </w:rPr>
            </w:pPr>
            <w:r w:rsidRPr="008D1326">
              <w:rPr>
                <w:rFonts w:ascii="Arial" w:hAnsi="Arial" w:cs="Arial"/>
                <w:szCs w:val="20"/>
              </w:rPr>
              <w:t>Unresolved CPU to CPU error. An unresolved error has occurred at TransUnion. Contact TransUnion Help Desk.</w:t>
            </w:r>
          </w:p>
        </w:tc>
      </w:tr>
      <w:tr w:rsidR="004721F0" w:rsidRPr="008D1326" w14:paraId="0E719782" w14:textId="77777777" w:rsidTr="00E00A6F">
        <w:trPr>
          <w:trHeight w:val="315"/>
        </w:trPr>
        <w:tc>
          <w:tcPr>
            <w:tcW w:w="2122" w:type="dxa"/>
            <w:hideMark/>
          </w:tcPr>
          <w:p w14:paraId="2C271F88" w14:textId="77777777" w:rsidR="004721F0" w:rsidRPr="008D1326" w:rsidRDefault="004721F0" w:rsidP="00E00A6F">
            <w:pPr>
              <w:rPr>
                <w:rFonts w:ascii="Arial" w:hAnsi="Arial" w:cs="Arial"/>
                <w:szCs w:val="20"/>
              </w:rPr>
            </w:pPr>
            <w:r w:rsidRPr="008D1326">
              <w:rPr>
                <w:rFonts w:ascii="Arial" w:hAnsi="Arial" w:cs="Arial"/>
                <w:szCs w:val="20"/>
              </w:rPr>
              <w:t>R0021</w:t>
            </w:r>
          </w:p>
        </w:tc>
        <w:tc>
          <w:tcPr>
            <w:tcW w:w="8079" w:type="dxa"/>
            <w:noWrap/>
            <w:hideMark/>
          </w:tcPr>
          <w:p w14:paraId="73F1630B" w14:textId="77777777" w:rsidR="004721F0" w:rsidRPr="008D1326" w:rsidRDefault="004721F0" w:rsidP="00E00A6F">
            <w:pPr>
              <w:rPr>
                <w:rFonts w:ascii="Arial" w:hAnsi="Arial" w:cs="Arial"/>
                <w:szCs w:val="20"/>
              </w:rPr>
            </w:pPr>
            <w:r w:rsidRPr="008D1326">
              <w:rPr>
                <w:rFonts w:ascii="Arial" w:hAnsi="Arial" w:cs="Arial"/>
                <w:szCs w:val="20"/>
              </w:rPr>
              <w:t>Invalid Security Code.  The security code supplied is invalid for the subscriber number sent. Contact TransUnion Help Desk.</w:t>
            </w:r>
          </w:p>
        </w:tc>
      </w:tr>
      <w:tr w:rsidR="004721F0" w:rsidRPr="008D1326" w14:paraId="49DCC014"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36CE091B" w14:textId="77777777" w:rsidR="004721F0" w:rsidRPr="008D1326" w:rsidRDefault="004721F0" w:rsidP="00E00A6F">
            <w:pPr>
              <w:rPr>
                <w:rFonts w:ascii="Arial" w:hAnsi="Arial" w:cs="Arial"/>
                <w:szCs w:val="20"/>
              </w:rPr>
            </w:pPr>
            <w:r w:rsidRPr="008D1326">
              <w:rPr>
                <w:rFonts w:ascii="Arial" w:hAnsi="Arial" w:cs="Arial"/>
                <w:szCs w:val="20"/>
              </w:rPr>
              <w:t>R0022</w:t>
            </w:r>
          </w:p>
        </w:tc>
        <w:tc>
          <w:tcPr>
            <w:tcW w:w="8079" w:type="dxa"/>
            <w:noWrap/>
            <w:hideMark/>
          </w:tcPr>
          <w:p w14:paraId="1940111A" w14:textId="77777777" w:rsidR="004721F0" w:rsidRPr="008D1326" w:rsidRDefault="004721F0" w:rsidP="00E00A6F">
            <w:pPr>
              <w:rPr>
                <w:rFonts w:ascii="Arial" w:hAnsi="Arial" w:cs="Arial"/>
                <w:szCs w:val="20"/>
              </w:rPr>
            </w:pPr>
            <w:r w:rsidRPr="008D1326">
              <w:rPr>
                <w:rFonts w:ascii="Arial" w:hAnsi="Arial" w:cs="Arial"/>
                <w:szCs w:val="20"/>
              </w:rPr>
              <w:t>Blank Client Request ID Sent.  You have not supplied TransUnion with a client request ID. This field is used as a reference by clients to identify their transactions and also for transaction queries. Please ensure a unique Client Request ID is sent. Correct and resubmit.</w:t>
            </w:r>
          </w:p>
        </w:tc>
      </w:tr>
      <w:tr w:rsidR="004721F0" w:rsidRPr="008D1326" w14:paraId="72610964" w14:textId="77777777" w:rsidTr="00E00A6F">
        <w:trPr>
          <w:trHeight w:val="315"/>
        </w:trPr>
        <w:tc>
          <w:tcPr>
            <w:tcW w:w="2122" w:type="dxa"/>
            <w:hideMark/>
          </w:tcPr>
          <w:p w14:paraId="34C18A7F" w14:textId="77777777" w:rsidR="004721F0" w:rsidRPr="008D1326" w:rsidRDefault="004721F0" w:rsidP="00E00A6F">
            <w:pPr>
              <w:rPr>
                <w:rFonts w:ascii="Arial" w:hAnsi="Arial" w:cs="Arial"/>
                <w:szCs w:val="20"/>
              </w:rPr>
            </w:pPr>
            <w:r w:rsidRPr="008D1326">
              <w:rPr>
                <w:rFonts w:ascii="Arial" w:hAnsi="Arial" w:cs="Arial"/>
                <w:szCs w:val="20"/>
              </w:rPr>
              <w:t>R0023</w:t>
            </w:r>
          </w:p>
        </w:tc>
        <w:tc>
          <w:tcPr>
            <w:tcW w:w="8079" w:type="dxa"/>
            <w:noWrap/>
            <w:hideMark/>
          </w:tcPr>
          <w:p w14:paraId="7FEAEBB2" w14:textId="77777777" w:rsidR="004721F0" w:rsidRPr="008D1326" w:rsidRDefault="004721F0" w:rsidP="00E00A6F">
            <w:pPr>
              <w:rPr>
                <w:rFonts w:ascii="Arial" w:hAnsi="Arial" w:cs="Arial"/>
                <w:szCs w:val="20"/>
              </w:rPr>
            </w:pPr>
            <w:r w:rsidRPr="008D1326">
              <w:rPr>
                <w:rFonts w:ascii="Arial" w:hAnsi="Arial" w:cs="Arial"/>
                <w:szCs w:val="20"/>
              </w:rPr>
              <w:t>Invalid system ID on input request.  The system ID on the input transaction is invalid or your contract does not give you access to the system requested. Please ensure the system ID you request is valid and resubmit.</w:t>
            </w:r>
          </w:p>
        </w:tc>
      </w:tr>
      <w:tr w:rsidR="004721F0" w:rsidRPr="008D1326" w14:paraId="030B43E7"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0FB239BE" w14:textId="77777777" w:rsidR="004721F0" w:rsidRPr="008D1326" w:rsidRDefault="004721F0" w:rsidP="00E00A6F">
            <w:pPr>
              <w:rPr>
                <w:rFonts w:ascii="Arial" w:hAnsi="Arial" w:cs="Arial"/>
                <w:szCs w:val="20"/>
              </w:rPr>
            </w:pPr>
            <w:r w:rsidRPr="008D1326">
              <w:rPr>
                <w:rFonts w:ascii="Arial" w:hAnsi="Arial" w:cs="Arial"/>
                <w:szCs w:val="20"/>
              </w:rPr>
              <w:t>R0024</w:t>
            </w:r>
          </w:p>
        </w:tc>
        <w:tc>
          <w:tcPr>
            <w:tcW w:w="8079" w:type="dxa"/>
            <w:noWrap/>
            <w:hideMark/>
          </w:tcPr>
          <w:p w14:paraId="435DDD9A" w14:textId="77777777" w:rsidR="004721F0" w:rsidRPr="008D1326" w:rsidRDefault="004721F0" w:rsidP="00E00A6F">
            <w:pPr>
              <w:rPr>
                <w:rFonts w:ascii="Arial" w:hAnsi="Arial" w:cs="Arial"/>
                <w:szCs w:val="20"/>
              </w:rPr>
            </w:pPr>
            <w:r w:rsidRPr="008D1326">
              <w:rPr>
                <w:rFonts w:ascii="Arial" w:hAnsi="Arial" w:cs="Arial"/>
                <w:szCs w:val="20"/>
              </w:rPr>
              <w:t>Invalid Transaction Type on input Request.  The transaction type on the input request is invalid or your contract does not give you access to the transaction type requested. Please ensure the transaction type you request is valid. Correct and resubmit.</w:t>
            </w:r>
          </w:p>
        </w:tc>
      </w:tr>
      <w:tr w:rsidR="004721F0" w:rsidRPr="008D1326" w14:paraId="7D084002" w14:textId="77777777" w:rsidTr="00E00A6F">
        <w:trPr>
          <w:trHeight w:val="315"/>
        </w:trPr>
        <w:tc>
          <w:tcPr>
            <w:tcW w:w="2122" w:type="dxa"/>
            <w:hideMark/>
          </w:tcPr>
          <w:p w14:paraId="6238980F" w14:textId="77777777" w:rsidR="004721F0" w:rsidRPr="008D1326" w:rsidRDefault="004721F0" w:rsidP="00E00A6F">
            <w:pPr>
              <w:rPr>
                <w:rFonts w:ascii="Arial" w:hAnsi="Arial" w:cs="Arial"/>
                <w:szCs w:val="20"/>
              </w:rPr>
            </w:pPr>
            <w:r w:rsidRPr="008D1326">
              <w:rPr>
                <w:rFonts w:ascii="Arial" w:hAnsi="Arial" w:cs="Arial"/>
                <w:szCs w:val="20"/>
              </w:rPr>
              <w:t>R0026</w:t>
            </w:r>
          </w:p>
        </w:tc>
        <w:tc>
          <w:tcPr>
            <w:tcW w:w="8079" w:type="dxa"/>
            <w:noWrap/>
            <w:hideMark/>
          </w:tcPr>
          <w:p w14:paraId="302E588F" w14:textId="77777777" w:rsidR="004721F0" w:rsidRPr="008D1326" w:rsidRDefault="004721F0" w:rsidP="00E00A6F">
            <w:pPr>
              <w:rPr>
                <w:rFonts w:ascii="Arial" w:hAnsi="Arial" w:cs="Arial"/>
                <w:szCs w:val="20"/>
              </w:rPr>
            </w:pPr>
            <w:r w:rsidRPr="008D1326">
              <w:rPr>
                <w:rFonts w:ascii="Arial" w:hAnsi="Arial" w:cs="Arial"/>
                <w:szCs w:val="20"/>
              </w:rPr>
              <w:t xml:space="preserve">Surname is blank.  The surname is required to do a consumer enquiry. Amend and resubmit.          </w:t>
            </w:r>
          </w:p>
        </w:tc>
      </w:tr>
      <w:tr w:rsidR="004721F0" w:rsidRPr="008D1326" w14:paraId="4E921B06"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408C99AB" w14:textId="77777777" w:rsidR="004721F0" w:rsidRPr="008D1326" w:rsidRDefault="004721F0" w:rsidP="00E00A6F">
            <w:pPr>
              <w:rPr>
                <w:rFonts w:ascii="Arial" w:hAnsi="Arial" w:cs="Arial"/>
                <w:szCs w:val="20"/>
              </w:rPr>
            </w:pPr>
            <w:r w:rsidRPr="008D1326">
              <w:rPr>
                <w:rFonts w:ascii="Arial" w:hAnsi="Arial" w:cs="Arial"/>
                <w:szCs w:val="20"/>
              </w:rPr>
              <w:t>R0027</w:t>
            </w:r>
          </w:p>
        </w:tc>
        <w:tc>
          <w:tcPr>
            <w:tcW w:w="8079" w:type="dxa"/>
            <w:noWrap/>
            <w:hideMark/>
          </w:tcPr>
          <w:p w14:paraId="6CF00238" w14:textId="77777777" w:rsidR="004721F0" w:rsidRPr="008D1326" w:rsidRDefault="004721F0" w:rsidP="00E00A6F">
            <w:pPr>
              <w:rPr>
                <w:rFonts w:ascii="Arial" w:hAnsi="Arial" w:cs="Arial"/>
                <w:szCs w:val="20"/>
              </w:rPr>
            </w:pPr>
            <w:r w:rsidRPr="008D1326">
              <w:rPr>
                <w:rFonts w:ascii="Arial" w:hAnsi="Arial" w:cs="Arial"/>
                <w:szCs w:val="20"/>
              </w:rPr>
              <w:t>No surname entered and/or no Forename entered.  Both surname and at least one forename are required. Amend and resubmit.</w:t>
            </w:r>
          </w:p>
        </w:tc>
      </w:tr>
      <w:tr w:rsidR="004721F0" w:rsidRPr="008D1326" w14:paraId="29467ACE" w14:textId="77777777" w:rsidTr="00E00A6F">
        <w:trPr>
          <w:trHeight w:val="315"/>
        </w:trPr>
        <w:tc>
          <w:tcPr>
            <w:tcW w:w="2122" w:type="dxa"/>
            <w:hideMark/>
          </w:tcPr>
          <w:p w14:paraId="5623989C" w14:textId="77777777" w:rsidR="004721F0" w:rsidRPr="008D1326" w:rsidRDefault="004721F0" w:rsidP="00E00A6F">
            <w:pPr>
              <w:rPr>
                <w:rFonts w:ascii="Arial" w:hAnsi="Arial" w:cs="Arial"/>
                <w:szCs w:val="20"/>
              </w:rPr>
            </w:pPr>
            <w:r w:rsidRPr="008D1326">
              <w:rPr>
                <w:rFonts w:ascii="Arial" w:hAnsi="Arial" w:cs="Arial"/>
                <w:szCs w:val="20"/>
              </w:rPr>
              <w:t>R0028</w:t>
            </w:r>
          </w:p>
        </w:tc>
        <w:tc>
          <w:tcPr>
            <w:tcW w:w="8079" w:type="dxa"/>
            <w:noWrap/>
            <w:hideMark/>
          </w:tcPr>
          <w:p w14:paraId="2EA273F0" w14:textId="77777777" w:rsidR="004721F0" w:rsidRPr="008D1326" w:rsidRDefault="004721F0" w:rsidP="00E00A6F">
            <w:pPr>
              <w:rPr>
                <w:rFonts w:ascii="Arial" w:hAnsi="Arial" w:cs="Arial"/>
                <w:szCs w:val="20"/>
              </w:rPr>
            </w:pPr>
            <w:r w:rsidRPr="008D1326">
              <w:rPr>
                <w:rFonts w:ascii="Arial" w:hAnsi="Arial" w:cs="Arial"/>
                <w:szCs w:val="20"/>
              </w:rPr>
              <w:t xml:space="preserve">Invalid Date Of Birth on input Request.  The date of birth format must be CCYYMMDD. Amend and resubmit. </w:t>
            </w:r>
          </w:p>
        </w:tc>
      </w:tr>
      <w:tr w:rsidR="004721F0" w:rsidRPr="008D1326" w14:paraId="66D67CA8"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0FE208A8" w14:textId="77777777" w:rsidR="004721F0" w:rsidRPr="008D1326" w:rsidRDefault="004721F0" w:rsidP="00E00A6F">
            <w:pPr>
              <w:rPr>
                <w:rFonts w:ascii="Arial" w:hAnsi="Arial" w:cs="Arial"/>
                <w:szCs w:val="20"/>
              </w:rPr>
            </w:pPr>
            <w:r w:rsidRPr="008D1326">
              <w:rPr>
                <w:rFonts w:ascii="Arial" w:hAnsi="Arial" w:cs="Arial"/>
                <w:szCs w:val="20"/>
              </w:rPr>
              <w:t>R0029</w:t>
            </w:r>
          </w:p>
        </w:tc>
        <w:tc>
          <w:tcPr>
            <w:tcW w:w="8079" w:type="dxa"/>
            <w:noWrap/>
            <w:hideMark/>
          </w:tcPr>
          <w:p w14:paraId="6D72C402" w14:textId="77777777" w:rsidR="004721F0" w:rsidRPr="008D1326" w:rsidRDefault="004721F0" w:rsidP="00E00A6F">
            <w:pPr>
              <w:rPr>
                <w:rFonts w:ascii="Arial" w:hAnsi="Arial" w:cs="Arial"/>
                <w:szCs w:val="20"/>
              </w:rPr>
            </w:pPr>
            <w:r w:rsidRPr="008D1326">
              <w:rPr>
                <w:rFonts w:ascii="Arial" w:hAnsi="Arial" w:cs="Arial"/>
                <w:szCs w:val="20"/>
              </w:rPr>
              <w:t>SA ID Number Or Date Of Birth are required.  At least RSA ID or Other ID and DOB are required to do  a consumer enquiry. Amend and resubmit.</w:t>
            </w:r>
          </w:p>
        </w:tc>
      </w:tr>
      <w:tr w:rsidR="004721F0" w:rsidRPr="008D1326" w14:paraId="79D0A878" w14:textId="77777777" w:rsidTr="00E00A6F">
        <w:trPr>
          <w:trHeight w:val="315"/>
        </w:trPr>
        <w:tc>
          <w:tcPr>
            <w:tcW w:w="2122" w:type="dxa"/>
            <w:hideMark/>
          </w:tcPr>
          <w:p w14:paraId="4D7923A7" w14:textId="77777777" w:rsidR="004721F0" w:rsidRPr="008D1326" w:rsidRDefault="004721F0" w:rsidP="00E00A6F">
            <w:pPr>
              <w:rPr>
                <w:rFonts w:ascii="Arial" w:hAnsi="Arial" w:cs="Arial"/>
                <w:szCs w:val="20"/>
              </w:rPr>
            </w:pPr>
            <w:r w:rsidRPr="008D1326">
              <w:rPr>
                <w:rFonts w:ascii="Arial" w:hAnsi="Arial" w:cs="Arial"/>
                <w:szCs w:val="20"/>
              </w:rPr>
              <w:t>R0030</w:t>
            </w:r>
          </w:p>
        </w:tc>
        <w:tc>
          <w:tcPr>
            <w:tcW w:w="8079" w:type="dxa"/>
            <w:noWrap/>
            <w:hideMark/>
          </w:tcPr>
          <w:p w14:paraId="3B59A9B7" w14:textId="77777777" w:rsidR="004721F0" w:rsidRPr="008D1326" w:rsidRDefault="004721F0" w:rsidP="00E00A6F">
            <w:pPr>
              <w:rPr>
                <w:rFonts w:ascii="Arial" w:hAnsi="Arial" w:cs="Arial"/>
                <w:szCs w:val="20"/>
              </w:rPr>
            </w:pPr>
            <w:r w:rsidRPr="008D1326">
              <w:rPr>
                <w:rFonts w:ascii="Arial" w:hAnsi="Arial" w:cs="Arial"/>
                <w:szCs w:val="20"/>
              </w:rPr>
              <w:t>Invalid Address on input Request.  The first lines of both addresses are empty. At least one address must be supplied. Amend and resubmit.</w:t>
            </w:r>
          </w:p>
        </w:tc>
      </w:tr>
      <w:tr w:rsidR="004721F0" w:rsidRPr="008D1326" w14:paraId="4C5ABC7F"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54DBFF60" w14:textId="77777777" w:rsidR="004721F0" w:rsidRPr="008D1326" w:rsidRDefault="004721F0" w:rsidP="00E00A6F">
            <w:pPr>
              <w:rPr>
                <w:rFonts w:ascii="Arial" w:hAnsi="Arial" w:cs="Arial"/>
                <w:szCs w:val="20"/>
              </w:rPr>
            </w:pPr>
            <w:r w:rsidRPr="008D1326">
              <w:rPr>
                <w:rFonts w:ascii="Arial" w:hAnsi="Arial" w:cs="Arial"/>
                <w:szCs w:val="20"/>
              </w:rPr>
              <w:t>R0031</w:t>
            </w:r>
          </w:p>
        </w:tc>
        <w:tc>
          <w:tcPr>
            <w:tcW w:w="8079" w:type="dxa"/>
            <w:noWrap/>
            <w:hideMark/>
          </w:tcPr>
          <w:p w14:paraId="16E0E26A" w14:textId="77777777" w:rsidR="004721F0" w:rsidRPr="008D1326" w:rsidRDefault="004721F0" w:rsidP="00E00A6F">
            <w:pPr>
              <w:rPr>
                <w:rFonts w:ascii="Arial" w:hAnsi="Arial" w:cs="Arial"/>
                <w:szCs w:val="20"/>
              </w:rPr>
            </w:pPr>
            <w:r w:rsidRPr="008D1326">
              <w:rPr>
                <w:rFonts w:ascii="Arial" w:hAnsi="Arial" w:cs="Arial"/>
                <w:szCs w:val="20"/>
              </w:rPr>
              <w:t>General Data Quality Rejection.  Not enough fields passed the data validation routines to accept the enquiry for processing. The fields must be filled in as specified in the manual. Amend and resubmit.</w:t>
            </w:r>
          </w:p>
        </w:tc>
      </w:tr>
      <w:tr w:rsidR="004721F0" w:rsidRPr="008D1326" w14:paraId="30EBDD63" w14:textId="77777777" w:rsidTr="00E00A6F">
        <w:trPr>
          <w:trHeight w:val="315"/>
        </w:trPr>
        <w:tc>
          <w:tcPr>
            <w:tcW w:w="2122" w:type="dxa"/>
            <w:hideMark/>
          </w:tcPr>
          <w:p w14:paraId="4FFE329F" w14:textId="77777777" w:rsidR="004721F0" w:rsidRPr="008D1326" w:rsidRDefault="004721F0" w:rsidP="00E00A6F">
            <w:pPr>
              <w:rPr>
                <w:rFonts w:ascii="Arial" w:hAnsi="Arial" w:cs="Arial"/>
                <w:szCs w:val="20"/>
              </w:rPr>
            </w:pPr>
            <w:r w:rsidRPr="008D1326">
              <w:rPr>
                <w:rFonts w:ascii="Arial" w:hAnsi="Arial" w:cs="Arial"/>
                <w:szCs w:val="20"/>
              </w:rPr>
              <w:t>R0032</w:t>
            </w:r>
          </w:p>
        </w:tc>
        <w:tc>
          <w:tcPr>
            <w:tcW w:w="8079" w:type="dxa"/>
            <w:noWrap/>
            <w:hideMark/>
          </w:tcPr>
          <w:p w14:paraId="65E8D979" w14:textId="77777777" w:rsidR="004721F0" w:rsidRPr="008D1326" w:rsidRDefault="004721F0" w:rsidP="00E00A6F">
            <w:pPr>
              <w:rPr>
                <w:rFonts w:ascii="Arial" w:hAnsi="Arial" w:cs="Arial"/>
                <w:szCs w:val="20"/>
              </w:rPr>
            </w:pPr>
            <w:r w:rsidRPr="008D1326">
              <w:rPr>
                <w:rFonts w:ascii="Arial" w:hAnsi="Arial" w:cs="Arial"/>
                <w:szCs w:val="20"/>
              </w:rPr>
              <w:t>Invalid Surname.  Surname entered but invalid. Amend and resubmit.</w:t>
            </w:r>
          </w:p>
        </w:tc>
      </w:tr>
      <w:tr w:rsidR="004721F0" w:rsidRPr="008D1326" w14:paraId="582051A6"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6398DE0D" w14:textId="77777777" w:rsidR="004721F0" w:rsidRPr="008D1326" w:rsidRDefault="004721F0" w:rsidP="00E00A6F">
            <w:pPr>
              <w:rPr>
                <w:rFonts w:ascii="Arial" w:hAnsi="Arial" w:cs="Arial"/>
                <w:szCs w:val="20"/>
              </w:rPr>
            </w:pPr>
            <w:r w:rsidRPr="008D1326">
              <w:rPr>
                <w:rFonts w:ascii="Arial" w:hAnsi="Arial" w:cs="Arial"/>
                <w:szCs w:val="20"/>
              </w:rPr>
              <w:t>R0033</w:t>
            </w:r>
          </w:p>
        </w:tc>
        <w:tc>
          <w:tcPr>
            <w:tcW w:w="8079" w:type="dxa"/>
            <w:noWrap/>
            <w:hideMark/>
          </w:tcPr>
          <w:p w14:paraId="7A8B96AD" w14:textId="77777777" w:rsidR="004721F0" w:rsidRPr="008D1326" w:rsidRDefault="004721F0" w:rsidP="00E00A6F">
            <w:pPr>
              <w:rPr>
                <w:rFonts w:ascii="Arial" w:hAnsi="Arial" w:cs="Arial"/>
                <w:szCs w:val="20"/>
              </w:rPr>
            </w:pPr>
            <w:r w:rsidRPr="008D1326">
              <w:rPr>
                <w:rFonts w:ascii="Arial" w:hAnsi="Arial" w:cs="Arial"/>
                <w:szCs w:val="20"/>
              </w:rPr>
              <w:t>Invalid Forenames.  Forename entered but invalid. Amend and resubmit.</w:t>
            </w:r>
          </w:p>
        </w:tc>
      </w:tr>
      <w:tr w:rsidR="004721F0" w:rsidRPr="008D1326" w14:paraId="5C1A4644" w14:textId="77777777" w:rsidTr="00E00A6F">
        <w:trPr>
          <w:trHeight w:val="315"/>
        </w:trPr>
        <w:tc>
          <w:tcPr>
            <w:tcW w:w="2122" w:type="dxa"/>
            <w:hideMark/>
          </w:tcPr>
          <w:p w14:paraId="6AE92F3C" w14:textId="77777777" w:rsidR="004721F0" w:rsidRPr="008D1326" w:rsidRDefault="004721F0" w:rsidP="00E00A6F">
            <w:pPr>
              <w:rPr>
                <w:rFonts w:ascii="Arial" w:hAnsi="Arial" w:cs="Arial"/>
                <w:szCs w:val="20"/>
              </w:rPr>
            </w:pPr>
            <w:r w:rsidRPr="008D1326">
              <w:rPr>
                <w:rFonts w:ascii="Arial" w:hAnsi="Arial" w:cs="Arial"/>
                <w:szCs w:val="20"/>
              </w:rPr>
              <w:t>R0034</w:t>
            </w:r>
          </w:p>
        </w:tc>
        <w:tc>
          <w:tcPr>
            <w:tcW w:w="8079" w:type="dxa"/>
            <w:noWrap/>
            <w:hideMark/>
          </w:tcPr>
          <w:p w14:paraId="0EC5FA26" w14:textId="77777777" w:rsidR="004721F0" w:rsidRPr="008D1326" w:rsidRDefault="004721F0" w:rsidP="00E00A6F">
            <w:pPr>
              <w:rPr>
                <w:rFonts w:ascii="Arial" w:hAnsi="Arial" w:cs="Arial"/>
                <w:szCs w:val="20"/>
              </w:rPr>
            </w:pPr>
            <w:r w:rsidRPr="008D1326">
              <w:rPr>
                <w:rFonts w:ascii="Arial" w:hAnsi="Arial" w:cs="Arial"/>
                <w:szCs w:val="20"/>
              </w:rPr>
              <w:t>Invalid Surname.  Surname contains obscene words or words from the company name table. Also, a surname may not consist of 6 or more consecutive consonants, 5 or more consecutive vowels, or start with 3 vowels. Amend and resubmit.</w:t>
            </w:r>
          </w:p>
        </w:tc>
      </w:tr>
      <w:tr w:rsidR="004721F0" w:rsidRPr="008D1326" w14:paraId="21D738A3"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77067CF6" w14:textId="77777777" w:rsidR="004721F0" w:rsidRPr="008D1326" w:rsidRDefault="004721F0" w:rsidP="00E00A6F">
            <w:pPr>
              <w:rPr>
                <w:rFonts w:ascii="Arial" w:hAnsi="Arial" w:cs="Arial"/>
                <w:szCs w:val="20"/>
              </w:rPr>
            </w:pPr>
            <w:r w:rsidRPr="008D1326">
              <w:rPr>
                <w:rFonts w:ascii="Arial" w:hAnsi="Arial" w:cs="Arial"/>
                <w:szCs w:val="20"/>
              </w:rPr>
              <w:t>R0035</w:t>
            </w:r>
          </w:p>
        </w:tc>
        <w:tc>
          <w:tcPr>
            <w:tcW w:w="8079" w:type="dxa"/>
            <w:noWrap/>
            <w:hideMark/>
          </w:tcPr>
          <w:p w14:paraId="4EF4D68A" w14:textId="77777777" w:rsidR="004721F0" w:rsidRPr="008D1326" w:rsidRDefault="004721F0" w:rsidP="00E00A6F">
            <w:pPr>
              <w:rPr>
                <w:rFonts w:ascii="Arial" w:hAnsi="Arial" w:cs="Arial"/>
                <w:szCs w:val="20"/>
              </w:rPr>
            </w:pPr>
            <w:r w:rsidRPr="008D1326">
              <w:rPr>
                <w:rFonts w:ascii="Arial" w:hAnsi="Arial" w:cs="Arial"/>
                <w:szCs w:val="20"/>
              </w:rPr>
              <w:t>Invalid Surname. Embedded blanks in a surname may not be more than 1 space long. Amend and resubmit.</w:t>
            </w:r>
          </w:p>
        </w:tc>
      </w:tr>
      <w:tr w:rsidR="004721F0" w:rsidRPr="008D1326" w14:paraId="3B375D5F" w14:textId="77777777" w:rsidTr="00E00A6F">
        <w:trPr>
          <w:trHeight w:val="315"/>
        </w:trPr>
        <w:tc>
          <w:tcPr>
            <w:tcW w:w="2122" w:type="dxa"/>
            <w:hideMark/>
          </w:tcPr>
          <w:p w14:paraId="58A48A26" w14:textId="77777777" w:rsidR="004721F0" w:rsidRPr="008D1326" w:rsidRDefault="004721F0" w:rsidP="00E00A6F">
            <w:pPr>
              <w:rPr>
                <w:rFonts w:ascii="Arial" w:hAnsi="Arial" w:cs="Arial"/>
                <w:szCs w:val="20"/>
              </w:rPr>
            </w:pPr>
            <w:r w:rsidRPr="008D1326">
              <w:rPr>
                <w:rFonts w:ascii="Arial" w:hAnsi="Arial" w:cs="Arial"/>
                <w:szCs w:val="20"/>
              </w:rPr>
              <w:lastRenderedPageBreak/>
              <w:t>R0036</w:t>
            </w:r>
          </w:p>
        </w:tc>
        <w:tc>
          <w:tcPr>
            <w:tcW w:w="8079" w:type="dxa"/>
            <w:noWrap/>
            <w:hideMark/>
          </w:tcPr>
          <w:p w14:paraId="3B54B1D7" w14:textId="77777777" w:rsidR="004721F0" w:rsidRPr="008D1326" w:rsidRDefault="004721F0" w:rsidP="00E00A6F">
            <w:pPr>
              <w:rPr>
                <w:rFonts w:ascii="Arial" w:hAnsi="Arial" w:cs="Arial"/>
                <w:szCs w:val="20"/>
              </w:rPr>
            </w:pPr>
            <w:r w:rsidRPr="008D1326">
              <w:rPr>
                <w:rFonts w:ascii="Arial" w:hAnsi="Arial" w:cs="Arial"/>
                <w:szCs w:val="20"/>
              </w:rPr>
              <w:t>Invalid Forename.  The fore names supplied are invalid. A fore name may not consist of 6 or more consecutive consonants, 5 or more consecutive vowels, or start with 3 vowels. Amend and resubmit.</w:t>
            </w:r>
          </w:p>
        </w:tc>
      </w:tr>
      <w:tr w:rsidR="004721F0" w:rsidRPr="008D1326" w14:paraId="14A29212"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5605DE4D" w14:textId="77777777" w:rsidR="004721F0" w:rsidRPr="008D1326" w:rsidRDefault="004721F0" w:rsidP="00E00A6F">
            <w:pPr>
              <w:rPr>
                <w:rFonts w:ascii="Arial" w:hAnsi="Arial" w:cs="Arial"/>
                <w:szCs w:val="20"/>
              </w:rPr>
            </w:pPr>
            <w:r w:rsidRPr="008D1326">
              <w:rPr>
                <w:rFonts w:ascii="Arial" w:hAnsi="Arial" w:cs="Arial"/>
                <w:szCs w:val="20"/>
              </w:rPr>
              <w:t>R0037</w:t>
            </w:r>
          </w:p>
        </w:tc>
        <w:tc>
          <w:tcPr>
            <w:tcW w:w="8079" w:type="dxa"/>
            <w:noWrap/>
            <w:hideMark/>
          </w:tcPr>
          <w:p w14:paraId="3A2E132E" w14:textId="77777777" w:rsidR="004721F0" w:rsidRPr="008D1326" w:rsidRDefault="004721F0" w:rsidP="00E00A6F">
            <w:pPr>
              <w:rPr>
                <w:rFonts w:ascii="Arial" w:hAnsi="Arial" w:cs="Arial"/>
                <w:szCs w:val="20"/>
              </w:rPr>
            </w:pPr>
            <w:r w:rsidRPr="008D1326">
              <w:rPr>
                <w:rFonts w:ascii="Arial" w:hAnsi="Arial" w:cs="Arial"/>
                <w:szCs w:val="20"/>
              </w:rPr>
              <w:t>Invalid Surname.  The surname supplied is invalid as it consists of 6 or more consecutive consonants, 5 or more consecutive vowels, or starts with 3 vowels. Amend and resubmit.</w:t>
            </w:r>
          </w:p>
        </w:tc>
      </w:tr>
      <w:tr w:rsidR="004721F0" w:rsidRPr="008D1326" w14:paraId="04662AA4" w14:textId="77777777" w:rsidTr="00E00A6F">
        <w:trPr>
          <w:trHeight w:val="315"/>
        </w:trPr>
        <w:tc>
          <w:tcPr>
            <w:tcW w:w="2122" w:type="dxa"/>
            <w:hideMark/>
          </w:tcPr>
          <w:p w14:paraId="3BCA8585" w14:textId="77777777" w:rsidR="004721F0" w:rsidRPr="008D1326" w:rsidRDefault="004721F0" w:rsidP="00E00A6F">
            <w:pPr>
              <w:rPr>
                <w:rFonts w:ascii="Arial" w:hAnsi="Arial" w:cs="Arial"/>
                <w:szCs w:val="20"/>
              </w:rPr>
            </w:pPr>
            <w:r w:rsidRPr="008D1326">
              <w:rPr>
                <w:rFonts w:ascii="Arial" w:hAnsi="Arial" w:cs="Arial"/>
                <w:szCs w:val="20"/>
              </w:rPr>
              <w:t>R0038</w:t>
            </w:r>
          </w:p>
        </w:tc>
        <w:tc>
          <w:tcPr>
            <w:tcW w:w="8079" w:type="dxa"/>
            <w:noWrap/>
            <w:hideMark/>
          </w:tcPr>
          <w:p w14:paraId="63711602" w14:textId="77777777" w:rsidR="004721F0" w:rsidRPr="008D1326" w:rsidRDefault="004721F0" w:rsidP="00E00A6F">
            <w:pPr>
              <w:rPr>
                <w:rFonts w:ascii="Arial" w:hAnsi="Arial" w:cs="Arial"/>
                <w:szCs w:val="20"/>
              </w:rPr>
            </w:pPr>
            <w:r w:rsidRPr="008D1326">
              <w:rPr>
                <w:rFonts w:ascii="Arial" w:hAnsi="Arial" w:cs="Arial"/>
                <w:szCs w:val="20"/>
              </w:rPr>
              <w:t>Invalid Forename.  Forename contains obscene words or words from the company name table. Also, a forename may not consist of 6 or more consecutive consonants, 5 or more consecutive vowels, or start with 3 vowels. Amend and resubmit.</w:t>
            </w:r>
          </w:p>
        </w:tc>
      </w:tr>
      <w:tr w:rsidR="004721F0" w:rsidRPr="008D1326" w14:paraId="33659ADB"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5E7E75DF" w14:textId="77777777" w:rsidR="004721F0" w:rsidRPr="008D1326" w:rsidRDefault="004721F0" w:rsidP="00E00A6F">
            <w:pPr>
              <w:rPr>
                <w:rFonts w:ascii="Arial" w:hAnsi="Arial" w:cs="Arial"/>
                <w:szCs w:val="20"/>
              </w:rPr>
            </w:pPr>
            <w:r w:rsidRPr="008D1326">
              <w:rPr>
                <w:rFonts w:ascii="Arial" w:hAnsi="Arial" w:cs="Arial"/>
                <w:szCs w:val="20"/>
              </w:rPr>
              <w:t>R0040</w:t>
            </w:r>
          </w:p>
        </w:tc>
        <w:tc>
          <w:tcPr>
            <w:tcW w:w="8079" w:type="dxa"/>
            <w:noWrap/>
            <w:hideMark/>
          </w:tcPr>
          <w:p w14:paraId="347CD0DE" w14:textId="77777777" w:rsidR="004721F0" w:rsidRPr="008D1326" w:rsidRDefault="004721F0" w:rsidP="00E00A6F">
            <w:pPr>
              <w:rPr>
                <w:rFonts w:ascii="Arial" w:hAnsi="Arial" w:cs="Arial"/>
                <w:szCs w:val="20"/>
              </w:rPr>
            </w:pPr>
            <w:r w:rsidRPr="008D1326">
              <w:rPr>
                <w:rFonts w:ascii="Arial" w:hAnsi="Arial" w:cs="Arial"/>
                <w:szCs w:val="20"/>
              </w:rPr>
              <w:t>Invalid Date of Birth The DOB on this enquiry shows that the person been enquired on is younger than 16 years old. Amend and re-submit.</w:t>
            </w:r>
          </w:p>
        </w:tc>
      </w:tr>
      <w:tr w:rsidR="004721F0" w:rsidRPr="008D1326" w14:paraId="146836EB" w14:textId="77777777" w:rsidTr="00E00A6F">
        <w:trPr>
          <w:trHeight w:val="315"/>
        </w:trPr>
        <w:tc>
          <w:tcPr>
            <w:tcW w:w="2122" w:type="dxa"/>
            <w:hideMark/>
          </w:tcPr>
          <w:p w14:paraId="5BF2A4F7" w14:textId="77777777" w:rsidR="004721F0" w:rsidRPr="008D1326" w:rsidRDefault="004721F0" w:rsidP="00E00A6F">
            <w:pPr>
              <w:rPr>
                <w:rFonts w:ascii="Arial" w:hAnsi="Arial" w:cs="Arial"/>
                <w:szCs w:val="20"/>
              </w:rPr>
            </w:pPr>
            <w:r w:rsidRPr="008D1326">
              <w:rPr>
                <w:rFonts w:ascii="Arial" w:hAnsi="Arial" w:cs="Arial"/>
                <w:szCs w:val="20"/>
              </w:rPr>
              <w:t>R0041</w:t>
            </w:r>
          </w:p>
        </w:tc>
        <w:tc>
          <w:tcPr>
            <w:tcW w:w="8079" w:type="dxa"/>
            <w:noWrap/>
            <w:hideMark/>
          </w:tcPr>
          <w:p w14:paraId="06AF76AB" w14:textId="77777777" w:rsidR="004721F0" w:rsidRPr="008D1326" w:rsidRDefault="004721F0" w:rsidP="00E00A6F">
            <w:pPr>
              <w:rPr>
                <w:rFonts w:ascii="Arial" w:hAnsi="Arial" w:cs="Arial"/>
                <w:szCs w:val="20"/>
              </w:rPr>
            </w:pPr>
            <w:r w:rsidRPr="008D1326">
              <w:rPr>
                <w:rFonts w:ascii="Arial" w:hAnsi="Arial" w:cs="Arial"/>
                <w:szCs w:val="20"/>
              </w:rPr>
              <w:t>Invalid Date of Birth The DOB on this enquiry shows that the person been enquired on is older than 100 years old. Amend and re-submit.</w:t>
            </w:r>
          </w:p>
        </w:tc>
      </w:tr>
      <w:tr w:rsidR="004721F0" w:rsidRPr="008D1326" w14:paraId="1A3AF9FD"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7D0FA311" w14:textId="77777777" w:rsidR="004721F0" w:rsidRPr="008D1326" w:rsidRDefault="004721F0" w:rsidP="00E00A6F">
            <w:pPr>
              <w:rPr>
                <w:rFonts w:ascii="Arial" w:hAnsi="Arial" w:cs="Arial"/>
                <w:szCs w:val="20"/>
              </w:rPr>
            </w:pPr>
            <w:r w:rsidRPr="008D1326">
              <w:rPr>
                <w:rFonts w:ascii="Arial" w:hAnsi="Arial" w:cs="Arial"/>
                <w:szCs w:val="20"/>
              </w:rPr>
              <w:t>R0042</w:t>
            </w:r>
          </w:p>
        </w:tc>
        <w:tc>
          <w:tcPr>
            <w:tcW w:w="8079" w:type="dxa"/>
            <w:noWrap/>
            <w:hideMark/>
          </w:tcPr>
          <w:p w14:paraId="5BEFD13D" w14:textId="77777777" w:rsidR="004721F0" w:rsidRPr="008D1326" w:rsidRDefault="004721F0" w:rsidP="00E00A6F">
            <w:pPr>
              <w:rPr>
                <w:rFonts w:ascii="Arial" w:hAnsi="Arial" w:cs="Arial"/>
                <w:szCs w:val="20"/>
              </w:rPr>
            </w:pPr>
            <w:r w:rsidRPr="008D1326">
              <w:rPr>
                <w:rFonts w:ascii="Arial" w:hAnsi="Arial" w:cs="Arial"/>
                <w:szCs w:val="20"/>
              </w:rPr>
              <w:t>Invalid Date of Birth.  The date of birth may not be in the future. Amend and resubmit.</w:t>
            </w:r>
          </w:p>
        </w:tc>
      </w:tr>
      <w:tr w:rsidR="004721F0" w:rsidRPr="008D1326" w14:paraId="258A7B28" w14:textId="77777777" w:rsidTr="00E00A6F">
        <w:trPr>
          <w:trHeight w:val="315"/>
        </w:trPr>
        <w:tc>
          <w:tcPr>
            <w:tcW w:w="2122" w:type="dxa"/>
            <w:hideMark/>
          </w:tcPr>
          <w:p w14:paraId="639516CE" w14:textId="77777777" w:rsidR="004721F0" w:rsidRPr="008D1326" w:rsidRDefault="004721F0" w:rsidP="00E00A6F">
            <w:pPr>
              <w:rPr>
                <w:rFonts w:ascii="Arial" w:hAnsi="Arial" w:cs="Arial"/>
                <w:szCs w:val="20"/>
              </w:rPr>
            </w:pPr>
            <w:r w:rsidRPr="008D1326">
              <w:rPr>
                <w:rFonts w:ascii="Arial" w:hAnsi="Arial" w:cs="Arial"/>
                <w:szCs w:val="20"/>
              </w:rPr>
              <w:t>R0043</w:t>
            </w:r>
          </w:p>
        </w:tc>
        <w:tc>
          <w:tcPr>
            <w:tcW w:w="8079" w:type="dxa"/>
            <w:noWrap/>
            <w:hideMark/>
          </w:tcPr>
          <w:p w14:paraId="6998CA01" w14:textId="77777777" w:rsidR="004721F0" w:rsidRPr="008D1326" w:rsidRDefault="004721F0" w:rsidP="00E00A6F">
            <w:pPr>
              <w:rPr>
                <w:rFonts w:ascii="Arial" w:hAnsi="Arial" w:cs="Arial"/>
                <w:szCs w:val="20"/>
              </w:rPr>
            </w:pPr>
            <w:r w:rsidRPr="008D1326">
              <w:rPr>
                <w:rFonts w:ascii="Arial" w:hAnsi="Arial" w:cs="Arial"/>
                <w:szCs w:val="20"/>
              </w:rPr>
              <w:t>Invalid Identity Number (Other ID/Passport).  Other ID number must be in combination with a valid DOB (i.e. DOB mandatory with other ID). Amend and resubmit.</w:t>
            </w:r>
          </w:p>
        </w:tc>
      </w:tr>
      <w:tr w:rsidR="004721F0" w:rsidRPr="008D1326" w14:paraId="59BA1A23"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4CA36B7F" w14:textId="77777777" w:rsidR="004721F0" w:rsidRPr="008D1326" w:rsidRDefault="004721F0" w:rsidP="00E00A6F">
            <w:pPr>
              <w:rPr>
                <w:rFonts w:ascii="Arial" w:hAnsi="Arial" w:cs="Arial"/>
                <w:szCs w:val="20"/>
              </w:rPr>
            </w:pPr>
            <w:r w:rsidRPr="008D1326">
              <w:rPr>
                <w:rFonts w:ascii="Arial" w:hAnsi="Arial" w:cs="Arial"/>
                <w:szCs w:val="20"/>
              </w:rPr>
              <w:t>R0044</w:t>
            </w:r>
          </w:p>
        </w:tc>
        <w:tc>
          <w:tcPr>
            <w:tcW w:w="8079" w:type="dxa"/>
            <w:noWrap/>
            <w:hideMark/>
          </w:tcPr>
          <w:p w14:paraId="345FC94B" w14:textId="77777777" w:rsidR="004721F0" w:rsidRPr="008D1326" w:rsidRDefault="004721F0" w:rsidP="00E00A6F">
            <w:pPr>
              <w:rPr>
                <w:rFonts w:ascii="Arial" w:hAnsi="Arial" w:cs="Arial"/>
                <w:szCs w:val="20"/>
              </w:rPr>
            </w:pPr>
            <w:r w:rsidRPr="008D1326">
              <w:rPr>
                <w:rFonts w:ascii="Arial" w:hAnsi="Arial" w:cs="Arial"/>
                <w:szCs w:val="20"/>
              </w:rPr>
              <w:t>Invalid Identity Number.  Both the SA ID and other ID are valid SA ID’s. Only one valid SA ID allowed. Amend and resubmit.</w:t>
            </w:r>
          </w:p>
        </w:tc>
      </w:tr>
      <w:tr w:rsidR="004721F0" w:rsidRPr="008D1326" w14:paraId="5522D2C2" w14:textId="77777777" w:rsidTr="00E00A6F">
        <w:trPr>
          <w:trHeight w:val="315"/>
        </w:trPr>
        <w:tc>
          <w:tcPr>
            <w:tcW w:w="2122" w:type="dxa"/>
            <w:hideMark/>
          </w:tcPr>
          <w:p w14:paraId="53898D07" w14:textId="77777777" w:rsidR="004721F0" w:rsidRPr="008D1326" w:rsidRDefault="004721F0" w:rsidP="00E00A6F">
            <w:pPr>
              <w:rPr>
                <w:rFonts w:ascii="Arial" w:hAnsi="Arial" w:cs="Arial"/>
                <w:szCs w:val="20"/>
              </w:rPr>
            </w:pPr>
            <w:r w:rsidRPr="008D1326">
              <w:rPr>
                <w:rFonts w:ascii="Arial" w:hAnsi="Arial" w:cs="Arial"/>
                <w:szCs w:val="20"/>
              </w:rPr>
              <w:t>R0045</w:t>
            </w:r>
          </w:p>
        </w:tc>
        <w:tc>
          <w:tcPr>
            <w:tcW w:w="8079" w:type="dxa"/>
            <w:noWrap/>
            <w:hideMark/>
          </w:tcPr>
          <w:p w14:paraId="5EF416FD" w14:textId="77777777" w:rsidR="004721F0" w:rsidRPr="008D1326" w:rsidRDefault="004721F0" w:rsidP="00E00A6F">
            <w:pPr>
              <w:rPr>
                <w:rFonts w:ascii="Arial" w:hAnsi="Arial" w:cs="Arial"/>
                <w:szCs w:val="20"/>
              </w:rPr>
            </w:pPr>
            <w:r w:rsidRPr="008D1326">
              <w:rPr>
                <w:rFonts w:ascii="Arial" w:hAnsi="Arial" w:cs="Arial"/>
                <w:szCs w:val="20"/>
              </w:rPr>
              <w:t>Invalid Identity Number (Other id/Passport).  The ID number is too short. The minimum length for an Other ID/Passport number is 5 characters. Amend and resubmit.</w:t>
            </w:r>
          </w:p>
        </w:tc>
      </w:tr>
      <w:tr w:rsidR="004721F0" w:rsidRPr="008D1326" w14:paraId="45242261"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33FC3711" w14:textId="77777777" w:rsidR="004721F0" w:rsidRPr="008D1326" w:rsidRDefault="004721F0" w:rsidP="00E00A6F">
            <w:pPr>
              <w:rPr>
                <w:rFonts w:ascii="Arial" w:hAnsi="Arial" w:cs="Arial"/>
                <w:szCs w:val="20"/>
              </w:rPr>
            </w:pPr>
            <w:r w:rsidRPr="008D1326">
              <w:rPr>
                <w:rFonts w:ascii="Arial" w:hAnsi="Arial" w:cs="Arial"/>
                <w:szCs w:val="20"/>
              </w:rPr>
              <w:t>R0046</w:t>
            </w:r>
          </w:p>
        </w:tc>
        <w:tc>
          <w:tcPr>
            <w:tcW w:w="8079" w:type="dxa"/>
            <w:noWrap/>
            <w:hideMark/>
          </w:tcPr>
          <w:p w14:paraId="6DD951CD" w14:textId="77777777" w:rsidR="004721F0" w:rsidRPr="008D1326" w:rsidRDefault="004721F0" w:rsidP="00E00A6F">
            <w:pPr>
              <w:rPr>
                <w:rFonts w:ascii="Arial" w:hAnsi="Arial" w:cs="Arial"/>
                <w:szCs w:val="20"/>
              </w:rPr>
            </w:pPr>
            <w:r w:rsidRPr="008D1326">
              <w:rPr>
                <w:rFonts w:ascii="Arial" w:hAnsi="Arial" w:cs="Arial"/>
                <w:szCs w:val="20"/>
              </w:rPr>
              <w:t>Invalid Identity Number (Other id/Passport).  ID or other ID may not be the same as DOB. Amend and resubmit.</w:t>
            </w:r>
          </w:p>
        </w:tc>
      </w:tr>
      <w:tr w:rsidR="004721F0" w:rsidRPr="008D1326" w14:paraId="7410C0F2" w14:textId="77777777" w:rsidTr="00E00A6F">
        <w:trPr>
          <w:trHeight w:val="315"/>
        </w:trPr>
        <w:tc>
          <w:tcPr>
            <w:tcW w:w="2122" w:type="dxa"/>
            <w:hideMark/>
          </w:tcPr>
          <w:p w14:paraId="1647B54A" w14:textId="77777777" w:rsidR="004721F0" w:rsidRPr="008D1326" w:rsidRDefault="004721F0" w:rsidP="00E00A6F">
            <w:pPr>
              <w:rPr>
                <w:rFonts w:ascii="Arial" w:hAnsi="Arial" w:cs="Arial"/>
                <w:szCs w:val="20"/>
              </w:rPr>
            </w:pPr>
            <w:r w:rsidRPr="008D1326">
              <w:rPr>
                <w:rFonts w:ascii="Arial" w:hAnsi="Arial" w:cs="Arial"/>
                <w:szCs w:val="20"/>
              </w:rPr>
              <w:t>R0047</w:t>
            </w:r>
          </w:p>
        </w:tc>
        <w:tc>
          <w:tcPr>
            <w:tcW w:w="8079" w:type="dxa"/>
            <w:noWrap/>
            <w:hideMark/>
          </w:tcPr>
          <w:p w14:paraId="58028763" w14:textId="77777777" w:rsidR="004721F0" w:rsidRPr="008D1326" w:rsidRDefault="004721F0" w:rsidP="00E00A6F">
            <w:pPr>
              <w:rPr>
                <w:rFonts w:ascii="Arial" w:hAnsi="Arial" w:cs="Arial"/>
                <w:szCs w:val="20"/>
              </w:rPr>
            </w:pPr>
            <w:r w:rsidRPr="008D1326">
              <w:rPr>
                <w:rFonts w:ascii="Arial" w:hAnsi="Arial" w:cs="Arial"/>
                <w:szCs w:val="20"/>
              </w:rPr>
              <w:t>Invalid Identity Number (Other id/Passport).  The ID number may not contain letters only, or belong to the obscene or company name table. Amend and resubmit.</w:t>
            </w:r>
          </w:p>
        </w:tc>
      </w:tr>
      <w:tr w:rsidR="004721F0" w:rsidRPr="008D1326" w14:paraId="5AAD8240"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41C6F7E7" w14:textId="77777777" w:rsidR="004721F0" w:rsidRPr="008D1326" w:rsidRDefault="004721F0" w:rsidP="00E00A6F">
            <w:pPr>
              <w:rPr>
                <w:rFonts w:ascii="Arial" w:hAnsi="Arial" w:cs="Arial"/>
                <w:szCs w:val="20"/>
              </w:rPr>
            </w:pPr>
            <w:r w:rsidRPr="008D1326">
              <w:rPr>
                <w:rFonts w:ascii="Arial" w:hAnsi="Arial" w:cs="Arial"/>
                <w:szCs w:val="20"/>
              </w:rPr>
              <w:t>R0048</w:t>
            </w:r>
          </w:p>
        </w:tc>
        <w:tc>
          <w:tcPr>
            <w:tcW w:w="8079" w:type="dxa"/>
            <w:noWrap/>
            <w:hideMark/>
          </w:tcPr>
          <w:p w14:paraId="092139A7" w14:textId="77777777" w:rsidR="004721F0" w:rsidRPr="008D1326" w:rsidRDefault="004721F0" w:rsidP="00E00A6F">
            <w:pPr>
              <w:rPr>
                <w:rFonts w:ascii="Arial" w:hAnsi="Arial" w:cs="Arial"/>
                <w:szCs w:val="20"/>
              </w:rPr>
            </w:pPr>
            <w:r w:rsidRPr="008D1326">
              <w:rPr>
                <w:rFonts w:ascii="Arial" w:hAnsi="Arial" w:cs="Arial"/>
                <w:szCs w:val="20"/>
              </w:rPr>
              <w:t>Invalid Identity Number.  The ID number may not have 7 or more zeroes consecutively. Amend and resubmit.</w:t>
            </w:r>
          </w:p>
        </w:tc>
      </w:tr>
      <w:tr w:rsidR="004721F0" w:rsidRPr="008D1326" w14:paraId="3AE83307" w14:textId="77777777" w:rsidTr="00E00A6F">
        <w:trPr>
          <w:trHeight w:val="315"/>
        </w:trPr>
        <w:tc>
          <w:tcPr>
            <w:tcW w:w="2122" w:type="dxa"/>
            <w:hideMark/>
          </w:tcPr>
          <w:p w14:paraId="4D6AAF22" w14:textId="77777777" w:rsidR="004721F0" w:rsidRPr="008D1326" w:rsidRDefault="004721F0" w:rsidP="00E00A6F">
            <w:pPr>
              <w:rPr>
                <w:rFonts w:ascii="Arial" w:hAnsi="Arial" w:cs="Arial"/>
                <w:szCs w:val="20"/>
              </w:rPr>
            </w:pPr>
            <w:r w:rsidRPr="008D1326">
              <w:rPr>
                <w:rFonts w:ascii="Arial" w:hAnsi="Arial" w:cs="Arial"/>
                <w:szCs w:val="20"/>
              </w:rPr>
              <w:t>R0049</w:t>
            </w:r>
          </w:p>
        </w:tc>
        <w:tc>
          <w:tcPr>
            <w:tcW w:w="8079" w:type="dxa"/>
            <w:noWrap/>
            <w:hideMark/>
          </w:tcPr>
          <w:p w14:paraId="10CD9C0C" w14:textId="77777777" w:rsidR="004721F0" w:rsidRPr="008D1326" w:rsidRDefault="004721F0" w:rsidP="00E00A6F">
            <w:pPr>
              <w:rPr>
                <w:rFonts w:ascii="Arial" w:hAnsi="Arial" w:cs="Arial"/>
                <w:szCs w:val="20"/>
              </w:rPr>
            </w:pPr>
            <w:r w:rsidRPr="008D1326">
              <w:rPr>
                <w:rFonts w:ascii="Arial" w:hAnsi="Arial" w:cs="Arial"/>
                <w:szCs w:val="20"/>
              </w:rPr>
              <w:t>Invalid Identity Number.  The ID number may not contain the same character 7 or more times consecutively. Amend and resubmit.</w:t>
            </w:r>
          </w:p>
        </w:tc>
      </w:tr>
      <w:tr w:rsidR="004721F0" w:rsidRPr="008D1326" w14:paraId="44F55A52"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78FA75FF" w14:textId="77777777" w:rsidR="004721F0" w:rsidRPr="008D1326" w:rsidRDefault="004721F0" w:rsidP="00E00A6F">
            <w:pPr>
              <w:rPr>
                <w:rFonts w:ascii="Arial" w:hAnsi="Arial" w:cs="Arial"/>
                <w:szCs w:val="20"/>
              </w:rPr>
            </w:pPr>
            <w:r w:rsidRPr="008D1326">
              <w:rPr>
                <w:rFonts w:ascii="Arial" w:hAnsi="Arial" w:cs="Arial"/>
                <w:szCs w:val="20"/>
              </w:rPr>
              <w:t>R0050</w:t>
            </w:r>
          </w:p>
        </w:tc>
        <w:tc>
          <w:tcPr>
            <w:tcW w:w="8079" w:type="dxa"/>
            <w:noWrap/>
            <w:hideMark/>
          </w:tcPr>
          <w:p w14:paraId="3B8DAB67" w14:textId="77777777" w:rsidR="004721F0" w:rsidRPr="008D1326" w:rsidRDefault="004721F0" w:rsidP="00E00A6F">
            <w:pPr>
              <w:rPr>
                <w:rFonts w:ascii="Arial" w:hAnsi="Arial" w:cs="Arial"/>
                <w:szCs w:val="20"/>
              </w:rPr>
            </w:pPr>
            <w:r w:rsidRPr="008D1326">
              <w:rPr>
                <w:rFonts w:ascii="Arial" w:hAnsi="Arial" w:cs="Arial"/>
                <w:szCs w:val="20"/>
              </w:rPr>
              <w:t>Invalid Address.  Both addresses are insufficiently populated. Amend and resubmit.</w:t>
            </w:r>
          </w:p>
        </w:tc>
      </w:tr>
      <w:tr w:rsidR="004721F0" w:rsidRPr="008D1326" w14:paraId="095F8F2E" w14:textId="77777777" w:rsidTr="00E00A6F">
        <w:trPr>
          <w:trHeight w:val="315"/>
        </w:trPr>
        <w:tc>
          <w:tcPr>
            <w:tcW w:w="2122" w:type="dxa"/>
            <w:hideMark/>
          </w:tcPr>
          <w:p w14:paraId="1396D5B5" w14:textId="77777777" w:rsidR="004721F0" w:rsidRPr="008D1326" w:rsidRDefault="004721F0" w:rsidP="00E00A6F">
            <w:pPr>
              <w:rPr>
                <w:rFonts w:ascii="Arial" w:hAnsi="Arial" w:cs="Arial"/>
                <w:szCs w:val="20"/>
              </w:rPr>
            </w:pPr>
            <w:r w:rsidRPr="008D1326">
              <w:rPr>
                <w:rFonts w:ascii="Arial" w:hAnsi="Arial" w:cs="Arial"/>
                <w:szCs w:val="20"/>
              </w:rPr>
              <w:t>R0051</w:t>
            </w:r>
          </w:p>
        </w:tc>
        <w:tc>
          <w:tcPr>
            <w:tcW w:w="8079" w:type="dxa"/>
            <w:noWrap/>
            <w:hideMark/>
          </w:tcPr>
          <w:p w14:paraId="1C913309" w14:textId="77777777" w:rsidR="004721F0" w:rsidRPr="008D1326" w:rsidRDefault="004721F0" w:rsidP="00E00A6F">
            <w:pPr>
              <w:rPr>
                <w:rFonts w:ascii="Arial" w:hAnsi="Arial" w:cs="Arial"/>
                <w:szCs w:val="20"/>
              </w:rPr>
            </w:pPr>
            <w:r w:rsidRPr="008D1326">
              <w:rPr>
                <w:rFonts w:ascii="Arial" w:hAnsi="Arial" w:cs="Arial"/>
                <w:szCs w:val="20"/>
              </w:rPr>
              <w:t>Invalid Address.  Invalid province code entered. Amend and resubmit.</w:t>
            </w:r>
          </w:p>
        </w:tc>
      </w:tr>
      <w:tr w:rsidR="004721F0" w:rsidRPr="008D1326" w14:paraId="21B639F7"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32047FF3" w14:textId="77777777" w:rsidR="004721F0" w:rsidRPr="008D1326" w:rsidRDefault="004721F0" w:rsidP="00E00A6F">
            <w:pPr>
              <w:rPr>
                <w:rFonts w:ascii="Arial" w:hAnsi="Arial" w:cs="Arial"/>
                <w:szCs w:val="20"/>
              </w:rPr>
            </w:pPr>
            <w:r w:rsidRPr="008D1326">
              <w:rPr>
                <w:rFonts w:ascii="Arial" w:hAnsi="Arial" w:cs="Arial"/>
                <w:szCs w:val="20"/>
              </w:rPr>
              <w:t>R0052</w:t>
            </w:r>
          </w:p>
        </w:tc>
        <w:tc>
          <w:tcPr>
            <w:tcW w:w="8079" w:type="dxa"/>
            <w:noWrap/>
            <w:hideMark/>
          </w:tcPr>
          <w:p w14:paraId="71AD5581" w14:textId="77777777" w:rsidR="004721F0" w:rsidRPr="008D1326" w:rsidRDefault="004721F0" w:rsidP="00E00A6F">
            <w:pPr>
              <w:rPr>
                <w:rFonts w:ascii="Arial" w:hAnsi="Arial" w:cs="Arial"/>
                <w:szCs w:val="20"/>
              </w:rPr>
            </w:pPr>
            <w:r w:rsidRPr="008D1326">
              <w:rPr>
                <w:rFonts w:ascii="Arial" w:hAnsi="Arial" w:cs="Arial"/>
                <w:szCs w:val="20"/>
              </w:rPr>
              <w:t>Invalid Address.  The postal code supplied is not in a valid numeric format. Amend and resubmit.</w:t>
            </w:r>
          </w:p>
        </w:tc>
      </w:tr>
      <w:tr w:rsidR="004721F0" w:rsidRPr="008D1326" w14:paraId="4EC3465E" w14:textId="77777777" w:rsidTr="00E00A6F">
        <w:trPr>
          <w:trHeight w:val="315"/>
        </w:trPr>
        <w:tc>
          <w:tcPr>
            <w:tcW w:w="2122" w:type="dxa"/>
            <w:hideMark/>
          </w:tcPr>
          <w:p w14:paraId="66DA7532" w14:textId="77777777" w:rsidR="004721F0" w:rsidRPr="008D1326" w:rsidRDefault="004721F0" w:rsidP="00E00A6F">
            <w:pPr>
              <w:rPr>
                <w:rFonts w:ascii="Arial" w:hAnsi="Arial" w:cs="Arial"/>
                <w:szCs w:val="20"/>
              </w:rPr>
            </w:pPr>
            <w:r w:rsidRPr="008D1326">
              <w:rPr>
                <w:rFonts w:ascii="Arial" w:hAnsi="Arial" w:cs="Arial"/>
                <w:szCs w:val="20"/>
              </w:rPr>
              <w:t>R0053</w:t>
            </w:r>
          </w:p>
        </w:tc>
        <w:tc>
          <w:tcPr>
            <w:tcW w:w="8079" w:type="dxa"/>
            <w:noWrap/>
            <w:hideMark/>
          </w:tcPr>
          <w:p w14:paraId="65CEEF68" w14:textId="77777777" w:rsidR="004721F0" w:rsidRPr="008D1326" w:rsidRDefault="004721F0" w:rsidP="00E00A6F">
            <w:pPr>
              <w:rPr>
                <w:rFonts w:ascii="Arial" w:hAnsi="Arial" w:cs="Arial"/>
                <w:szCs w:val="20"/>
              </w:rPr>
            </w:pPr>
            <w:r w:rsidRPr="008D1326">
              <w:rPr>
                <w:rFonts w:ascii="Arial" w:hAnsi="Arial" w:cs="Arial"/>
                <w:szCs w:val="20"/>
              </w:rPr>
              <w:t>Invalid Surname.  A surname must contain more than 1 character. Amend and resubmit.</w:t>
            </w:r>
          </w:p>
        </w:tc>
      </w:tr>
      <w:tr w:rsidR="004721F0" w:rsidRPr="008D1326" w14:paraId="6DFE6AD7"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346F58F8" w14:textId="77777777" w:rsidR="004721F0" w:rsidRPr="008D1326" w:rsidRDefault="004721F0" w:rsidP="00E00A6F">
            <w:pPr>
              <w:rPr>
                <w:rFonts w:ascii="Arial" w:hAnsi="Arial" w:cs="Arial"/>
                <w:szCs w:val="20"/>
              </w:rPr>
            </w:pPr>
            <w:r w:rsidRPr="008D1326">
              <w:rPr>
                <w:rFonts w:ascii="Arial" w:hAnsi="Arial" w:cs="Arial"/>
                <w:szCs w:val="20"/>
              </w:rPr>
              <w:t>R0054</w:t>
            </w:r>
          </w:p>
        </w:tc>
        <w:tc>
          <w:tcPr>
            <w:tcW w:w="8079" w:type="dxa"/>
            <w:noWrap/>
            <w:hideMark/>
          </w:tcPr>
          <w:p w14:paraId="2EB4ED40" w14:textId="77777777" w:rsidR="004721F0" w:rsidRPr="008D1326" w:rsidRDefault="004721F0" w:rsidP="00E00A6F">
            <w:pPr>
              <w:rPr>
                <w:rFonts w:ascii="Arial" w:hAnsi="Arial" w:cs="Arial"/>
                <w:szCs w:val="20"/>
              </w:rPr>
            </w:pPr>
            <w:r w:rsidRPr="008D1326">
              <w:rPr>
                <w:rFonts w:ascii="Arial" w:hAnsi="Arial" w:cs="Arial"/>
                <w:szCs w:val="20"/>
              </w:rPr>
              <w:t>Invalid Address.  At least 2 address lines (excluding the postal code) must be supplied for an address to be valid. Amend and resubmit.</w:t>
            </w:r>
          </w:p>
        </w:tc>
      </w:tr>
      <w:tr w:rsidR="004721F0" w:rsidRPr="008D1326" w14:paraId="5DB1215D" w14:textId="77777777" w:rsidTr="00E00A6F">
        <w:trPr>
          <w:trHeight w:val="315"/>
        </w:trPr>
        <w:tc>
          <w:tcPr>
            <w:tcW w:w="2122" w:type="dxa"/>
            <w:hideMark/>
          </w:tcPr>
          <w:p w14:paraId="5455BBF5" w14:textId="77777777" w:rsidR="004721F0" w:rsidRPr="008D1326" w:rsidRDefault="004721F0" w:rsidP="00E00A6F">
            <w:pPr>
              <w:rPr>
                <w:rFonts w:ascii="Arial" w:hAnsi="Arial" w:cs="Arial"/>
                <w:szCs w:val="20"/>
              </w:rPr>
            </w:pPr>
            <w:r w:rsidRPr="008D1326">
              <w:rPr>
                <w:rFonts w:ascii="Arial" w:hAnsi="Arial" w:cs="Arial"/>
                <w:szCs w:val="20"/>
              </w:rPr>
              <w:t>R0055</w:t>
            </w:r>
          </w:p>
        </w:tc>
        <w:tc>
          <w:tcPr>
            <w:tcW w:w="8079" w:type="dxa"/>
            <w:noWrap/>
            <w:hideMark/>
          </w:tcPr>
          <w:p w14:paraId="78187799" w14:textId="77777777" w:rsidR="004721F0" w:rsidRPr="008D1326" w:rsidRDefault="004721F0" w:rsidP="00E00A6F">
            <w:pPr>
              <w:rPr>
                <w:rFonts w:ascii="Arial" w:hAnsi="Arial" w:cs="Arial"/>
                <w:szCs w:val="20"/>
              </w:rPr>
            </w:pPr>
            <w:r w:rsidRPr="008D1326">
              <w:rPr>
                <w:rFonts w:ascii="Arial" w:hAnsi="Arial" w:cs="Arial"/>
                <w:szCs w:val="20"/>
              </w:rPr>
              <w:t>Invalid Address.  Address requires more information. Amend and resubmit.</w:t>
            </w:r>
          </w:p>
        </w:tc>
      </w:tr>
      <w:tr w:rsidR="004721F0" w:rsidRPr="008D1326" w14:paraId="55A80B9A"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6F59E57E" w14:textId="77777777" w:rsidR="004721F0" w:rsidRPr="008D1326" w:rsidRDefault="004721F0" w:rsidP="00E00A6F">
            <w:pPr>
              <w:rPr>
                <w:rFonts w:ascii="Arial" w:hAnsi="Arial" w:cs="Arial"/>
                <w:szCs w:val="20"/>
              </w:rPr>
            </w:pPr>
            <w:r w:rsidRPr="008D1326">
              <w:rPr>
                <w:rFonts w:ascii="Arial" w:hAnsi="Arial" w:cs="Arial"/>
                <w:szCs w:val="20"/>
              </w:rPr>
              <w:t>R0056</w:t>
            </w:r>
          </w:p>
        </w:tc>
        <w:tc>
          <w:tcPr>
            <w:tcW w:w="8079" w:type="dxa"/>
            <w:noWrap/>
            <w:hideMark/>
          </w:tcPr>
          <w:p w14:paraId="66C60483" w14:textId="77777777" w:rsidR="004721F0" w:rsidRPr="008D1326" w:rsidRDefault="004721F0" w:rsidP="00E00A6F">
            <w:pPr>
              <w:rPr>
                <w:rFonts w:ascii="Arial" w:hAnsi="Arial" w:cs="Arial"/>
                <w:szCs w:val="20"/>
              </w:rPr>
            </w:pPr>
            <w:r w:rsidRPr="008D1326">
              <w:rPr>
                <w:rFonts w:ascii="Arial" w:hAnsi="Arial" w:cs="Arial"/>
                <w:szCs w:val="20"/>
              </w:rPr>
              <w:t>Invalid Address.  First address line cannot be one word. Amend and resubmit.</w:t>
            </w:r>
          </w:p>
        </w:tc>
      </w:tr>
      <w:tr w:rsidR="004721F0" w:rsidRPr="008D1326" w14:paraId="0D42A4FE" w14:textId="77777777" w:rsidTr="00E00A6F">
        <w:trPr>
          <w:trHeight w:val="315"/>
        </w:trPr>
        <w:tc>
          <w:tcPr>
            <w:tcW w:w="2122" w:type="dxa"/>
            <w:hideMark/>
          </w:tcPr>
          <w:p w14:paraId="2AD1F002" w14:textId="77777777" w:rsidR="004721F0" w:rsidRPr="008D1326" w:rsidRDefault="004721F0" w:rsidP="00E00A6F">
            <w:pPr>
              <w:rPr>
                <w:rFonts w:ascii="Arial" w:hAnsi="Arial" w:cs="Arial"/>
                <w:szCs w:val="20"/>
              </w:rPr>
            </w:pPr>
            <w:r w:rsidRPr="008D1326">
              <w:rPr>
                <w:rFonts w:ascii="Arial" w:hAnsi="Arial" w:cs="Arial"/>
                <w:szCs w:val="20"/>
              </w:rPr>
              <w:t>R0057</w:t>
            </w:r>
          </w:p>
        </w:tc>
        <w:tc>
          <w:tcPr>
            <w:tcW w:w="8079" w:type="dxa"/>
            <w:noWrap/>
            <w:hideMark/>
          </w:tcPr>
          <w:p w14:paraId="52F14721" w14:textId="77777777" w:rsidR="004721F0" w:rsidRPr="008D1326" w:rsidRDefault="004721F0" w:rsidP="00E00A6F">
            <w:pPr>
              <w:rPr>
                <w:rFonts w:ascii="Arial" w:hAnsi="Arial" w:cs="Arial"/>
                <w:szCs w:val="20"/>
              </w:rPr>
            </w:pPr>
            <w:r w:rsidRPr="008D1326">
              <w:rPr>
                <w:rFonts w:ascii="Arial" w:hAnsi="Arial" w:cs="Arial"/>
                <w:szCs w:val="20"/>
              </w:rPr>
              <w:t>Invalid Address.  Address contains illegal word. Amend and resubmit.</w:t>
            </w:r>
          </w:p>
        </w:tc>
      </w:tr>
      <w:tr w:rsidR="004721F0" w:rsidRPr="008D1326" w14:paraId="4E630410"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50C05C3F" w14:textId="77777777" w:rsidR="004721F0" w:rsidRPr="008D1326" w:rsidRDefault="004721F0" w:rsidP="00E00A6F">
            <w:pPr>
              <w:rPr>
                <w:rFonts w:ascii="Arial" w:hAnsi="Arial" w:cs="Arial"/>
                <w:szCs w:val="20"/>
              </w:rPr>
            </w:pPr>
            <w:r w:rsidRPr="008D1326">
              <w:rPr>
                <w:rFonts w:ascii="Arial" w:hAnsi="Arial" w:cs="Arial"/>
                <w:szCs w:val="20"/>
              </w:rPr>
              <w:t>R0058</w:t>
            </w:r>
          </w:p>
        </w:tc>
        <w:tc>
          <w:tcPr>
            <w:tcW w:w="8079" w:type="dxa"/>
            <w:noWrap/>
            <w:hideMark/>
          </w:tcPr>
          <w:p w14:paraId="7E9FAAA9" w14:textId="77777777" w:rsidR="004721F0" w:rsidRPr="008D1326" w:rsidRDefault="004721F0" w:rsidP="00E00A6F">
            <w:pPr>
              <w:rPr>
                <w:rFonts w:ascii="Arial" w:hAnsi="Arial" w:cs="Arial"/>
                <w:szCs w:val="20"/>
              </w:rPr>
            </w:pPr>
            <w:r w:rsidRPr="008D1326">
              <w:rPr>
                <w:rFonts w:ascii="Arial" w:hAnsi="Arial" w:cs="Arial"/>
                <w:szCs w:val="20"/>
              </w:rPr>
              <w:t>Invalid Address.  The first line of an address may not be a suburb/town/city. Amend and resubmit.</w:t>
            </w:r>
          </w:p>
        </w:tc>
      </w:tr>
      <w:tr w:rsidR="004721F0" w:rsidRPr="008D1326" w14:paraId="2A9C4A09" w14:textId="77777777" w:rsidTr="00E00A6F">
        <w:trPr>
          <w:trHeight w:val="315"/>
        </w:trPr>
        <w:tc>
          <w:tcPr>
            <w:tcW w:w="2122" w:type="dxa"/>
            <w:hideMark/>
          </w:tcPr>
          <w:p w14:paraId="479FBE97" w14:textId="77777777" w:rsidR="004721F0" w:rsidRPr="008D1326" w:rsidRDefault="004721F0" w:rsidP="00E00A6F">
            <w:pPr>
              <w:rPr>
                <w:rFonts w:ascii="Arial" w:hAnsi="Arial" w:cs="Arial"/>
                <w:szCs w:val="20"/>
              </w:rPr>
            </w:pPr>
            <w:r w:rsidRPr="008D1326">
              <w:rPr>
                <w:rFonts w:ascii="Arial" w:hAnsi="Arial" w:cs="Arial"/>
                <w:szCs w:val="20"/>
              </w:rPr>
              <w:t>R0059</w:t>
            </w:r>
          </w:p>
        </w:tc>
        <w:tc>
          <w:tcPr>
            <w:tcW w:w="8079" w:type="dxa"/>
            <w:noWrap/>
            <w:hideMark/>
          </w:tcPr>
          <w:p w14:paraId="565F8C75" w14:textId="77777777" w:rsidR="004721F0" w:rsidRPr="008D1326" w:rsidRDefault="004721F0" w:rsidP="00E00A6F">
            <w:pPr>
              <w:rPr>
                <w:rFonts w:ascii="Arial" w:hAnsi="Arial" w:cs="Arial"/>
                <w:szCs w:val="20"/>
              </w:rPr>
            </w:pPr>
            <w:r w:rsidRPr="008D1326">
              <w:rPr>
                <w:rFonts w:ascii="Arial" w:hAnsi="Arial" w:cs="Arial"/>
                <w:szCs w:val="20"/>
              </w:rPr>
              <w:t>Invalid Address.  Only 2 lines of the address may contain a suburb or a city. Amend and resubmit.</w:t>
            </w:r>
          </w:p>
        </w:tc>
      </w:tr>
      <w:tr w:rsidR="004721F0" w:rsidRPr="008D1326" w14:paraId="40F812F3"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48D0F377" w14:textId="77777777" w:rsidR="004721F0" w:rsidRPr="008D1326" w:rsidRDefault="004721F0" w:rsidP="00E00A6F">
            <w:pPr>
              <w:rPr>
                <w:rFonts w:ascii="Arial" w:hAnsi="Arial" w:cs="Arial"/>
                <w:szCs w:val="20"/>
              </w:rPr>
            </w:pPr>
            <w:r w:rsidRPr="008D1326">
              <w:rPr>
                <w:rFonts w:ascii="Arial" w:hAnsi="Arial" w:cs="Arial"/>
                <w:szCs w:val="20"/>
              </w:rPr>
              <w:t>R0060</w:t>
            </w:r>
          </w:p>
        </w:tc>
        <w:tc>
          <w:tcPr>
            <w:tcW w:w="8079" w:type="dxa"/>
            <w:noWrap/>
            <w:hideMark/>
          </w:tcPr>
          <w:p w14:paraId="1318FEEA" w14:textId="77777777" w:rsidR="004721F0" w:rsidRPr="008D1326" w:rsidRDefault="004721F0" w:rsidP="00E00A6F">
            <w:pPr>
              <w:rPr>
                <w:rFonts w:ascii="Arial" w:hAnsi="Arial" w:cs="Arial"/>
                <w:szCs w:val="20"/>
              </w:rPr>
            </w:pPr>
            <w:r w:rsidRPr="008D1326">
              <w:rPr>
                <w:rFonts w:ascii="Arial" w:hAnsi="Arial" w:cs="Arial"/>
                <w:szCs w:val="20"/>
              </w:rPr>
              <w:t>Invalid Address.  Address lines 3 and 4 may only be a suburb or city. Amend and resubmit.</w:t>
            </w:r>
          </w:p>
        </w:tc>
      </w:tr>
      <w:tr w:rsidR="004721F0" w:rsidRPr="008D1326" w14:paraId="4C19B6EF" w14:textId="77777777" w:rsidTr="00E00A6F">
        <w:trPr>
          <w:trHeight w:val="315"/>
        </w:trPr>
        <w:tc>
          <w:tcPr>
            <w:tcW w:w="2122" w:type="dxa"/>
            <w:hideMark/>
          </w:tcPr>
          <w:p w14:paraId="07FBDA1C" w14:textId="77777777" w:rsidR="004721F0" w:rsidRPr="008D1326" w:rsidRDefault="004721F0" w:rsidP="00E00A6F">
            <w:pPr>
              <w:rPr>
                <w:rFonts w:ascii="Arial" w:hAnsi="Arial" w:cs="Arial"/>
                <w:szCs w:val="20"/>
              </w:rPr>
            </w:pPr>
            <w:r w:rsidRPr="008D1326">
              <w:rPr>
                <w:rFonts w:ascii="Arial" w:hAnsi="Arial" w:cs="Arial"/>
                <w:szCs w:val="20"/>
              </w:rPr>
              <w:t>R0061</w:t>
            </w:r>
          </w:p>
        </w:tc>
        <w:tc>
          <w:tcPr>
            <w:tcW w:w="8079" w:type="dxa"/>
            <w:noWrap/>
            <w:hideMark/>
          </w:tcPr>
          <w:p w14:paraId="63EB11E0" w14:textId="77777777" w:rsidR="004721F0" w:rsidRPr="008D1326" w:rsidRDefault="004721F0" w:rsidP="00E00A6F">
            <w:pPr>
              <w:rPr>
                <w:rFonts w:ascii="Arial" w:hAnsi="Arial" w:cs="Arial"/>
                <w:szCs w:val="20"/>
              </w:rPr>
            </w:pPr>
            <w:r w:rsidRPr="008D1326">
              <w:rPr>
                <w:rFonts w:ascii="Arial" w:hAnsi="Arial" w:cs="Arial"/>
                <w:szCs w:val="20"/>
              </w:rPr>
              <w:t>Invalid Address.  No suburb or city. Amend and resubmit</w:t>
            </w:r>
          </w:p>
        </w:tc>
      </w:tr>
      <w:tr w:rsidR="004721F0" w:rsidRPr="008D1326" w14:paraId="23259FD0"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118BD2A2" w14:textId="77777777" w:rsidR="004721F0" w:rsidRPr="008D1326" w:rsidRDefault="004721F0" w:rsidP="00E00A6F">
            <w:pPr>
              <w:rPr>
                <w:rFonts w:ascii="Arial" w:hAnsi="Arial" w:cs="Arial"/>
                <w:szCs w:val="20"/>
              </w:rPr>
            </w:pPr>
            <w:r w:rsidRPr="008D1326">
              <w:rPr>
                <w:rFonts w:ascii="Arial" w:hAnsi="Arial" w:cs="Arial"/>
                <w:szCs w:val="20"/>
              </w:rPr>
              <w:t>R0062</w:t>
            </w:r>
          </w:p>
        </w:tc>
        <w:tc>
          <w:tcPr>
            <w:tcW w:w="8079" w:type="dxa"/>
            <w:noWrap/>
            <w:hideMark/>
          </w:tcPr>
          <w:p w14:paraId="3C1C423B" w14:textId="77777777" w:rsidR="004721F0" w:rsidRPr="008D1326" w:rsidRDefault="004721F0" w:rsidP="00E00A6F">
            <w:pPr>
              <w:rPr>
                <w:rFonts w:ascii="Arial" w:hAnsi="Arial" w:cs="Arial"/>
                <w:szCs w:val="20"/>
              </w:rPr>
            </w:pPr>
            <w:r w:rsidRPr="008D1326">
              <w:rPr>
                <w:rFonts w:ascii="Arial" w:hAnsi="Arial" w:cs="Arial"/>
                <w:szCs w:val="20"/>
              </w:rPr>
              <w:t>Invalid Address.  Suburb and city are required if no postal code is supplied. Amend and resubmit.</w:t>
            </w:r>
          </w:p>
        </w:tc>
      </w:tr>
      <w:tr w:rsidR="004721F0" w:rsidRPr="008D1326" w14:paraId="6DCE54F1" w14:textId="77777777" w:rsidTr="00E00A6F">
        <w:trPr>
          <w:trHeight w:val="315"/>
        </w:trPr>
        <w:tc>
          <w:tcPr>
            <w:tcW w:w="2122" w:type="dxa"/>
            <w:hideMark/>
          </w:tcPr>
          <w:p w14:paraId="7570A1E3" w14:textId="77777777" w:rsidR="004721F0" w:rsidRPr="008D1326" w:rsidRDefault="004721F0" w:rsidP="00E00A6F">
            <w:pPr>
              <w:rPr>
                <w:rFonts w:ascii="Arial" w:hAnsi="Arial" w:cs="Arial"/>
                <w:szCs w:val="20"/>
              </w:rPr>
            </w:pPr>
            <w:r w:rsidRPr="008D1326">
              <w:rPr>
                <w:rFonts w:ascii="Arial" w:hAnsi="Arial" w:cs="Arial"/>
                <w:szCs w:val="20"/>
              </w:rPr>
              <w:t>R0063</w:t>
            </w:r>
          </w:p>
        </w:tc>
        <w:tc>
          <w:tcPr>
            <w:tcW w:w="8079" w:type="dxa"/>
            <w:noWrap/>
            <w:hideMark/>
          </w:tcPr>
          <w:p w14:paraId="7CFF6B8F" w14:textId="77777777" w:rsidR="004721F0" w:rsidRPr="008D1326" w:rsidRDefault="004721F0" w:rsidP="00E00A6F">
            <w:pPr>
              <w:rPr>
                <w:rFonts w:ascii="Arial" w:hAnsi="Arial" w:cs="Arial"/>
                <w:szCs w:val="20"/>
              </w:rPr>
            </w:pPr>
            <w:r w:rsidRPr="008D1326">
              <w:rPr>
                <w:rFonts w:ascii="Arial" w:hAnsi="Arial" w:cs="Arial"/>
                <w:szCs w:val="20"/>
              </w:rPr>
              <w:t>Invalid Address.  Invalid postal code supplied. Amend and resubmit.</w:t>
            </w:r>
          </w:p>
        </w:tc>
      </w:tr>
      <w:tr w:rsidR="004721F0" w:rsidRPr="008D1326" w14:paraId="57EA1436"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1F9D9578" w14:textId="77777777" w:rsidR="004721F0" w:rsidRPr="008D1326" w:rsidRDefault="004721F0" w:rsidP="00E00A6F">
            <w:pPr>
              <w:rPr>
                <w:rFonts w:ascii="Arial" w:hAnsi="Arial" w:cs="Arial"/>
                <w:szCs w:val="20"/>
              </w:rPr>
            </w:pPr>
            <w:r w:rsidRPr="008D1326">
              <w:rPr>
                <w:rFonts w:ascii="Arial" w:hAnsi="Arial" w:cs="Arial"/>
                <w:szCs w:val="20"/>
              </w:rPr>
              <w:t>R0064</w:t>
            </w:r>
          </w:p>
        </w:tc>
        <w:tc>
          <w:tcPr>
            <w:tcW w:w="8079" w:type="dxa"/>
            <w:noWrap/>
            <w:hideMark/>
          </w:tcPr>
          <w:p w14:paraId="7B7BD011" w14:textId="77777777" w:rsidR="004721F0" w:rsidRPr="008D1326" w:rsidRDefault="004721F0" w:rsidP="00E00A6F">
            <w:pPr>
              <w:rPr>
                <w:rFonts w:ascii="Arial" w:hAnsi="Arial" w:cs="Arial"/>
                <w:szCs w:val="20"/>
              </w:rPr>
            </w:pPr>
            <w:r w:rsidRPr="008D1326">
              <w:rPr>
                <w:rFonts w:ascii="Arial" w:hAnsi="Arial" w:cs="Arial"/>
                <w:szCs w:val="20"/>
              </w:rPr>
              <w:t>Invalid Address.  Box/PB/Postnet/NY/NU has no valid number. Amend and resubmit.</w:t>
            </w:r>
          </w:p>
        </w:tc>
      </w:tr>
      <w:tr w:rsidR="004721F0" w:rsidRPr="008D1326" w14:paraId="58ED3F2C" w14:textId="77777777" w:rsidTr="00E00A6F">
        <w:trPr>
          <w:trHeight w:val="315"/>
        </w:trPr>
        <w:tc>
          <w:tcPr>
            <w:tcW w:w="2122" w:type="dxa"/>
            <w:hideMark/>
          </w:tcPr>
          <w:p w14:paraId="4A163528" w14:textId="77777777" w:rsidR="004721F0" w:rsidRPr="008D1326" w:rsidRDefault="004721F0" w:rsidP="00E00A6F">
            <w:pPr>
              <w:rPr>
                <w:rFonts w:ascii="Arial" w:hAnsi="Arial" w:cs="Arial"/>
                <w:szCs w:val="20"/>
              </w:rPr>
            </w:pPr>
            <w:r w:rsidRPr="008D1326">
              <w:rPr>
                <w:rFonts w:ascii="Arial" w:hAnsi="Arial" w:cs="Arial"/>
                <w:szCs w:val="20"/>
              </w:rPr>
              <w:t>R0065</w:t>
            </w:r>
          </w:p>
        </w:tc>
        <w:tc>
          <w:tcPr>
            <w:tcW w:w="8079" w:type="dxa"/>
            <w:noWrap/>
            <w:hideMark/>
          </w:tcPr>
          <w:p w14:paraId="51021BB1" w14:textId="77777777" w:rsidR="004721F0" w:rsidRPr="008D1326" w:rsidRDefault="004721F0" w:rsidP="00E00A6F">
            <w:pPr>
              <w:rPr>
                <w:rFonts w:ascii="Arial" w:hAnsi="Arial" w:cs="Arial"/>
                <w:szCs w:val="20"/>
              </w:rPr>
            </w:pPr>
            <w:r w:rsidRPr="008D1326">
              <w:rPr>
                <w:rFonts w:ascii="Arial" w:hAnsi="Arial" w:cs="Arial"/>
                <w:szCs w:val="20"/>
              </w:rPr>
              <w:t>Invalid Address.  Box 1 Johannesburg is not a valid address. Amend and resubmit.</w:t>
            </w:r>
          </w:p>
        </w:tc>
      </w:tr>
      <w:tr w:rsidR="004721F0" w:rsidRPr="008D1326" w14:paraId="2C1A52B2"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209D6E14" w14:textId="77777777" w:rsidR="004721F0" w:rsidRPr="008D1326" w:rsidRDefault="004721F0" w:rsidP="00E00A6F">
            <w:pPr>
              <w:rPr>
                <w:rFonts w:ascii="Arial" w:hAnsi="Arial" w:cs="Arial"/>
                <w:szCs w:val="20"/>
              </w:rPr>
            </w:pPr>
            <w:r w:rsidRPr="008D1326">
              <w:rPr>
                <w:rFonts w:ascii="Arial" w:hAnsi="Arial" w:cs="Arial"/>
                <w:szCs w:val="20"/>
              </w:rPr>
              <w:t>R0066</w:t>
            </w:r>
          </w:p>
        </w:tc>
        <w:tc>
          <w:tcPr>
            <w:tcW w:w="8079" w:type="dxa"/>
            <w:noWrap/>
            <w:hideMark/>
          </w:tcPr>
          <w:p w14:paraId="5294A8BE" w14:textId="77777777" w:rsidR="004721F0" w:rsidRPr="008D1326" w:rsidRDefault="004721F0" w:rsidP="00E00A6F">
            <w:pPr>
              <w:rPr>
                <w:rFonts w:ascii="Arial" w:hAnsi="Arial" w:cs="Arial"/>
                <w:szCs w:val="20"/>
              </w:rPr>
            </w:pPr>
            <w:r w:rsidRPr="008D1326">
              <w:rPr>
                <w:rFonts w:ascii="Arial" w:hAnsi="Arial" w:cs="Arial"/>
                <w:szCs w:val="20"/>
              </w:rPr>
              <w:t>Invalid Address.  Embedded blanks in an address line may not be more than 1 space long. Amend and resubmit.</w:t>
            </w:r>
          </w:p>
        </w:tc>
      </w:tr>
      <w:tr w:rsidR="004721F0" w:rsidRPr="008D1326" w14:paraId="225683D1" w14:textId="77777777" w:rsidTr="00E00A6F">
        <w:trPr>
          <w:trHeight w:val="315"/>
        </w:trPr>
        <w:tc>
          <w:tcPr>
            <w:tcW w:w="2122" w:type="dxa"/>
            <w:hideMark/>
          </w:tcPr>
          <w:p w14:paraId="08E3500F" w14:textId="77777777" w:rsidR="004721F0" w:rsidRPr="008D1326" w:rsidRDefault="004721F0" w:rsidP="00E00A6F">
            <w:pPr>
              <w:rPr>
                <w:rFonts w:ascii="Arial" w:hAnsi="Arial" w:cs="Arial"/>
                <w:szCs w:val="20"/>
              </w:rPr>
            </w:pPr>
            <w:r w:rsidRPr="008D1326">
              <w:rPr>
                <w:rFonts w:ascii="Arial" w:hAnsi="Arial" w:cs="Arial"/>
                <w:szCs w:val="20"/>
              </w:rPr>
              <w:lastRenderedPageBreak/>
              <w:t>R0067</w:t>
            </w:r>
          </w:p>
        </w:tc>
        <w:tc>
          <w:tcPr>
            <w:tcW w:w="8079" w:type="dxa"/>
            <w:noWrap/>
            <w:hideMark/>
          </w:tcPr>
          <w:p w14:paraId="1382F750" w14:textId="77777777" w:rsidR="004721F0" w:rsidRPr="008D1326" w:rsidRDefault="004721F0" w:rsidP="00E00A6F">
            <w:pPr>
              <w:rPr>
                <w:rFonts w:ascii="Arial" w:hAnsi="Arial" w:cs="Arial"/>
                <w:szCs w:val="20"/>
              </w:rPr>
            </w:pPr>
            <w:r w:rsidRPr="008D1326">
              <w:rPr>
                <w:rFonts w:ascii="Arial" w:hAnsi="Arial" w:cs="Arial"/>
                <w:szCs w:val="20"/>
              </w:rPr>
              <w:t>Invalid Address.  Address lines must contain more than 1 character. Amend and resubmit.</w:t>
            </w:r>
          </w:p>
        </w:tc>
      </w:tr>
      <w:tr w:rsidR="004721F0" w:rsidRPr="008D1326" w14:paraId="4D34A711"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6C0BB4E7" w14:textId="77777777" w:rsidR="004721F0" w:rsidRPr="008D1326" w:rsidRDefault="004721F0" w:rsidP="00E00A6F">
            <w:pPr>
              <w:rPr>
                <w:rFonts w:ascii="Arial" w:hAnsi="Arial" w:cs="Arial"/>
                <w:szCs w:val="20"/>
              </w:rPr>
            </w:pPr>
            <w:r w:rsidRPr="008D1326">
              <w:rPr>
                <w:rFonts w:ascii="Arial" w:hAnsi="Arial" w:cs="Arial"/>
                <w:szCs w:val="20"/>
              </w:rPr>
              <w:t>R0068</w:t>
            </w:r>
          </w:p>
        </w:tc>
        <w:tc>
          <w:tcPr>
            <w:tcW w:w="8079" w:type="dxa"/>
            <w:noWrap/>
            <w:hideMark/>
          </w:tcPr>
          <w:p w14:paraId="1827E2CE" w14:textId="77777777" w:rsidR="004721F0" w:rsidRPr="008D1326" w:rsidRDefault="004721F0" w:rsidP="00E00A6F">
            <w:pPr>
              <w:rPr>
                <w:rFonts w:ascii="Arial" w:hAnsi="Arial" w:cs="Arial"/>
                <w:szCs w:val="20"/>
              </w:rPr>
            </w:pPr>
            <w:r w:rsidRPr="008D1326">
              <w:rPr>
                <w:rFonts w:ascii="Arial" w:hAnsi="Arial" w:cs="Arial"/>
                <w:szCs w:val="20"/>
              </w:rPr>
              <w:t>Invalid Address.  Address lines which are not a suburb or city must consist of at least 2 parts. Amend and resubmit.</w:t>
            </w:r>
          </w:p>
        </w:tc>
      </w:tr>
      <w:tr w:rsidR="004721F0" w:rsidRPr="008D1326" w14:paraId="5DE52B0B" w14:textId="77777777" w:rsidTr="00E00A6F">
        <w:trPr>
          <w:trHeight w:val="315"/>
        </w:trPr>
        <w:tc>
          <w:tcPr>
            <w:tcW w:w="2122" w:type="dxa"/>
            <w:hideMark/>
          </w:tcPr>
          <w:p w14:paraId="77FA13C9" w14:textId="77777777" w:rsidR="004721F0" w:rsidRPr="008D1326" w:rsidRDefault="004721F0" w:rsidP="00E00A6F">
            <w:pPr>
              <w:rPr>
                <w:rFonts w:ascii="Arial" w:hAnsi="Arial" w:cs="Arial"/>
                <w:szCs w:val="20"/>
              </w:rPr>
            </w:pPr>
            <w:r w:rsidRPr="008D1326">
              <w:rPr>
                <w:rFonts w:ascii="Arial" w:hAnsi="Arial" w:cs="Arial"/>
                <w:szCs w:val="20"/>
              </w:rPr>
              <w:t>R0069</w:t>
            </w:r>
          </w:p>
        </w:tc>
        <w:tc>
          <w:tcPr>
            <w:tcW w:w="8079" w:type="dxa"/>
            <w:noWrap/>
            <w:hideMark/>
          </w:tcPr>
          <w:p w14:paraId="4FD5F357" w14:textId="77777777" w:rsidR="004721F0" w:rsidRPr="008D1326" w:rsidRDefault="004721F0" w:rsidP="00E00A6F">
            <w:pPr>
              <w:rPr>
                <w:rFonts w:ascii="Arial" w:hAnsi="Arial" w:cs="Arial"/>
                <w:szCs w:val="20"/>
              </w:rPr>
            </w:pPr>
            <w:r w:rsidRPr="008D1326">
              <w:rPr>
                <w:rFonts w:ascii="Arial" w:hAnsi="Arial" w:cs="Arial"/>
                <w:szCs w:val="20"/>
              </w:rPr>
              <w:t>Invalid Address.  Address lines may not contain adjacent special characters. Amend and resubmit.</w:t>
            </w:r>
          </w:p>
        </w:tc>
      </w:tr>
      <w:tr w:rsidR="004721F0" w:rsidRPr="008D1326" w14:paraId="2328A173"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3BB1280D" w14:textId="77777777" w:rsidR="004721F0" w:rsidRPr="008D1326" w:rsidRDefault="004721F0" w:rsidP="00E00A6F">
            <w:pPr>
              <w:rPr>
                <w:rFonts w:ascii="Arial" w:hAnsi="Arial" w:cs="Arial"/>
                <w:szCs w:val="20"/>
              </w:rPr>
            </w:pPr>
            <w:r w:rsidRPr="008D1326">
              <w:rPr>
                <w:rFonts w:ascii="Arial" w:hAnsi="Arial" w:cs="Arial"/>
                <w:szCs w:val="20"/>
              </w:rPr>
              <w:t>R0070</w:t>
            </w:r>
          </w:p>
        </w:tc>
        <w:tc>
          <w:tcPr>
            <w:tcW w:w="8079" w:type="dxa"/>
            <w:noWrap/>
            <w:hideMark/>
          </w:tcPr>
          <w:p w14:paraId="165A5983" w14:textId="77777777" w:rsidR="004721F0" w:rsidRPr="008D1326" w:rsidRDefault="004721F0" w:rsidP="00E00A6F">
            <w:pPr>
              <w:rPr>
                <w:rFonts w:ascii="Arial" w:hAnsi="Arial" w:cs="Arial"/>
                <w:szCs w:val="20"/>
              </w:rPr>
            </w:pPr>
            <w:r w:rsidRPr="008D1326">
              <w:rPr>
                <w:rFonts w:ascii="Arial" w:hAnsi="Arial" w:cs="Arial"/>
                <w:szCs w:val="20"/>
              </w:rPr>
              <w:t>Invalid Address.  Address lines may not be duplicated. Amend and resubmit.</w:t>
            </w:r>
          </w:p>
        </w:tc>
      </w:tr>
      <w:tr w:rsidR="004721F0" w:rsidRPr="008D1326" w14:paraId="4790CE9D" w14:textId="77777777" w:rsidTr="00E00A6F">
        <w:trPr>
          <w:trHeight w:val="315"/>
        </w:trPr>
        <w:tc>
          <w:tcPr>
            <w:tcW w:w="2122" w:type="dxa"/>
            <w:hideMark/>
          </w:tcPr>
          <w:p w14:paraId="68C68EB8" w14:textId="77777777" w:rsidR="004721F0" w:rsidRPr="008D1326" w:rsidRDefault="004721F0" w:rsidP="00E00A6F">
            <w:pPr>
              <w:rPr>
                <w:rFonts w:ascii="Arial" w:hAnsi="Arial" w:cs="Arial"/>
                <w:szCs w:val="20"/>
              </w:rPr>
            </w:pPr>
            <w:r w:rsidRPr="008D1326">
              <w:rPr>
                <w:rFonts w:ascii="Arial" w:hAnsi="Arial" w:cs="Arial"/>
                <w:szCs w:val="20"/>
              </w:rPr>
              <w:t>R0071</w:t>
            </w:r>
          </w:p>
        </w:tc>
        <w:tc>
          <w:tcPr>
            <w:tcW w:w="8079" w:type="dxa"/>
            <w:noWrap/>
            <w:hideMark/>
          </w:tcPr>
          <w:p w14:paraId="245E0FCC" w14:textId="77777777" w:rsidR="004721F0" w:rsidRPr="008D1326" w:rsidRDefault="004721F0" w:rsidP="00E00A6F">
            <w:pPr>
              <w:rPr>
                <w:rFonts w:ascii="Arial" w:hAnsi="Arial" w:cs="Arial"/>
                <w:szCs w:val="20"/>
              </w:rPr>
            </w:pPr>
            <w:r w:rsidRPr="008D1326">
              <w:rPr>
                <w:rFonts w:ascii="Arial" w:hAnsi="Arial" w:cs="Arial"/>
                <w:szCs w:val="20"/>
              </w:rPr>
              <w:t>Invalid Address.  The province code is invalid for the supplied address. Amend and resubmit.</w:t>
            </w:r>
          </w:p>
        </w:tc>
      </w:tr>
      <w:tr w:rsidR="004721F0" w:rsidRPr="008D1326" w14:paraId="417C2225"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19533E25" w14:textId="77777777" w:rsidR="004721F0" w:rsidRPr="008D1326" w:rsidRDefault="004721F0" w:rsidP="00E00A6F">
            <w:pPr>
              <w:rPr>
                <w:rFonts w:ascii="Arial" w:hAnsi="Arial" w:cs="Arial"/>
                <w:szCs w:val="20"/>
              </w:rPr>
            </w:pPr>
            <w:r w:rsidRPr="008D1326">
              <w:rPr>
                <w:rFonts w:ascii="Arial" w:hAnsi="Arial" w:cs="Arial"/>
                <w:szCs w:val="20"/>
              </w:rPr>
              <w:t>R0072</w:t>
            </w:r>
          </w:p>
        </w:tc>
        <w:tc>
          <w:tcPr>
            <w:tcW w:w="8079" w:type="dxa"/>
            <w:noWrap/>
            <w:hideMark/>
          </w:tcPr>
          <w:p w14:paraId="2983D481" w14:textId="77777777" w:rsidR="004721F0" w:rsidRPr="008D1326" w:rsidRDefault="004721F0" w:rsidP="00E00A6F">
            <w:pPr>
              <w:rPr>
                <w:rFonts w:ascii="Arial" w:hAnsi="Arial" w:cs="Arial"/>
                <w:szCs w:val="20"/>
              </w:rPr>
            </w:pPr>
            <w:r w:rsidRPr="008D1326">
              <w:rPr>
                <w:rFonts w:ascii="Arial" w:hAnsi="Arial" w:cs="Arial"/>
                <w:szCs w:val="20"/>
              </w:rPr>
              <w:t>Invalid Address.  The suburb / city / postal code combination does not exist or is not unique. Amend and resubmit</w:t>
            </w:r>
          </w:p>
        </w:tc>
      </w:tr>
      <w:tr w:rsidR="004721F0" w:rsidRPr="008D1326" w14:paraId="06B19C4F" w14:textId="77777777" w:rsidTr="00E00A6F">
        <w:trPr>
          <w:trHeight w:val="315"/>
        </w:trPr>
        <w:tc>
          <w:tcPr>
            <w:tcW w:w="2122" w:type="dxa"/>
            <w:hideMark/>
          </w:tcPr>
          <w:p w14:paraId="5236B1A5" w14:textId="77777777" w:rsidR="004721F0" w:rsidRPr="008D1326" w:rsidRDefault="004721F0" w:rsidP="00E00A6F">
            <w:pPr>
              <w:rPr>
                <w:rFonts w:ascii="Arial" w:hAnsi="Arial" w:cs="Arial"/>
                <w:szCs w:val="20"/>
              </w:rPr>
            </w:pPr>
            <w:r w:rsidRPr="008D1326">
              <w:rPr>
                <w:rFonts w:ascii="Arial" w:hAnsi="Arial" w:cs="Arial"/>
                <w:szCs w:val="20"/>
              </w:rPr>
              <w:t>R0073</w:t>
            </w:r>
          </w:p>
        </w:tc>
        <w:tc>
          <w:tcPr>
            <w:tcW w:w="8079" w:type="dxa"/>
            <w:noWrap/>
            <w:hideMark/>
          </w:tcPr>
          <w:p w14:paraId="1749D65E" w14:textId="77777777" w:rsidR="004721F0" w:rsidRPr="008D1326" w:rsidRDefault="004721F0" w:rsidP="00E00A6F">
            <w:pPr>
              <w:rPr>
                <w:rFonts w:ascii="Arial" w:hAnsi="Arial" w:cs="Arial"/>
                <w:szCs w:val="20"/>
              </w:rPr>
            </w:pPr>
            <w:r w:rsidRPr="008D1326">
              <w:rPr>
                <w:rFonts w:ascii="Arial" w:hAnsi="Arial" w:cs="Arial"/>
                <w:szCs w:val="20"/>
              </w:rPr>
              <w:t>Invalid Address.  Only the last address line may be a city. Amend and resubmit.</w:t>
            </w:r>
          </w:p>
        </w:tc>
      </w:tr>
      <w:tr w:rsidR="004721F0" w:rsidRPr="008D1326" w14:paraId="00C059B1" w14:textId="77777777" w:rsidTr="00E00A6F">
        <w:trPr>
          <w:cnfStyle w:val="000000100000" w:firstRow="0" w:lastRow="0" w:firstColumn="0" w:lastColumn="0" w:oddVBand="0" w:evenVBand="0" w:oddHBand="1" w:evenHBand="0" w:firstRowFirstColumn="0" w:firstRowLastColumn="0" w:lastRowFirstColumn="0" w:lastRowLastColumn="0"/>
          <w:trHeight w:val="300"/>
        </w:trPr>
        <w:tc>
          <w:tcPr>
            <w:tcW w:w="2122" w:type="dxa"/>
            <w:hideMark/>
          </w:tcPr>
          <w:p w14:paraId="66C6331A" w14:textId="77777777" w:rsidR="004721F0" w:rsidRPr="008D1326" w:rsidRDefault="004721F0" w:rsidP="00E00A6F">
            <w:pPr>
              <w:rPr>
                <w:rFonts w:ascii="Arial" w:hAnsi="Arial" w:cs="Arial"/>
                <w:szCs w:val="20"/>
              </w:rPr>
            </w:pPr>
            <w:r w:rsidRPr="008D1326">
              <w:rPr>
                <w:rFonts w:ascii="Arial" w:hAnsi="Arial" w:cs="Arial"/>
                <w:szCs w:val="20"/>
              </w:rPr>
              <w:t>R0074</w:t>
            </w:r>
          </w:p>
        </w:tc>
        <w:tc>
          <w:tcPr>
            <w:tcW w:w="8079" w:type="dxa"/>
            <w:noWrap/>
            <w:hideMark/>
          </w:tcPr>
          <w:p w14:paraId="5CA35352" w14:textId="77777777" w:rsidR="004721F0" w:rsidRPr="008D1326" w:rsidRDefault="004721F0" w:rsidP="00E00A6F">
            <w:pPr>
              <w:rPr>
                <w:rFonts w:ascii="Arial" w:hAnsi="Arial" w:cs="Arial"/>
                <w:szCs w:val="20"/>
              </w:rPr>
            </w:pPr>
            <w:r w:rsidRPr="008D1326">
              <w:rPr>
                <w:rFonts w:ascii="Arial" w:hAnsi="Arial" w:cs="Arial"/>
                <w:szCs w:val="20"/>
              </w:rPr>
              <w:t>Invalid Address.  The suburb/city and postal code do not match. Amend and resubmit.</w:t>
            </w:r>
          </w:p>
        </w:tc>
      </w:tr>
      <w:tr w:rsidR="004721F0" w:rsidRPr="008D1326" w14:paraId="39DA7D0A" w14:textId="77777777" w:rsidTr="00E00A6F">
        <w:trPr>
          <w:trHeight w:val="315"/>
        </w:trPr>
        <w:tc>
          <w:tcPr>
            <w:tcW w:w="2122" w:type="dxa"/>
            <w:hideMark/>
          </w:tcPr>
          <w:p w14:paraId="6E3D9A2A" w14:textId="77777777" w:rsidR="004721F0" w:rsidRPr="008D1326" w:rsidRDefault="004721F0" w:rsidP="00E00A6F">
            <w:pPr>
              <w:rPr>
                <w:rFonts w:ascii="Arial" w:hAnsi="Arial" w:cs="Arial"/>
                <w:szCs w:val="20"/>
              </w:rPr>
            </w:pPr>
            <w:r w:rsidRPr="008D1326">
              <w:rPr>
                <w:rFonts w:ascii="Arial" w:hAnsi="Arial" w:cs="Arial"/>
                <w:szCs w:val="20"/>
              </w:rPr>
              <w:t>R0075</w:t>
            </w:r>
          </w:p>
        </w:tc>
        <w:tc>
          <w:tcPr>
            <w:tcW w:w="8079" w:type="dxa"/>
            <w:noWrap/>
            <w:hideMark/>
          </w:tcPr>
          <w:p w14:paraId="4C50264F" w14:textId="77777777" w:rsidR="004721F0" w:rsidRPr="008D1326" w:rsidRDefault="004721F0" w:rsidP="00E00A6F">
            <w:pPr>
              <w:rPr>
                <w:rFonts w:ascii="Arial" w:hAnsi="Arial" w:cs="Arial"/>
                <w:szCs w:val="20"/>
              </w:rPr>
            </w:pPr>
            <w:r w:rsidRPr="008D1326">
              <w:rPr>
                <w:rFonts w:ascii="Arial" w:hAnsi="Arial" w:cs="Arial"/>
                <w:szCs w:val="20"/>
              </w:rPr>
              <w:t>Invalid Address.  Address has an invalid suburb/city, or is not unique. Amend and resubmit.</w:t>
            </w:r>
          </w:p>
        </w:tc>
      </w:tr>
      <w:tr w:rsidR="004721F0" w:rsidRPr="008D1326" w14:paraId="2C15403E"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0DFBC865" w14:textId="77777777" w:rsidR="004721F0" w:rsidRPr="008D1326" w:rsidRDefault="004721F0" w:rsidP="00E00A6F">
            <w:pPr>
              <w:rPr>
                <w:rFonts w:ascii="Arial" w:hAnsi="Arial" w:cs="Arial"/>
                <w:szCs w:val="20"/>
              </w:rPr>
            </w:pPr>
            <w:r w:rsidRPr="008D1326">
              <w:rPr>
                <w:rFonts w:ascii="Arial" w:hAnsi="Arial" w:cs="Arial"/>
                <w:szCs w:val="20"/>
              </w:rPr>
              <w:t>R0096</w:t>
            </w:r>
          </w:p>
        </w:tc>
        <w:tc>
          <w:tcPr>
            <w:tcW w:w="8079" w:type="dxa"/>
            <w:noWrap/>
            <w:hideMark/>
          </w:tcPr>
          <w:p w14:paraId="0F43836A" w14:textId="77777777" w:rsidR="004721F0" w:rsidRPr="008D1326" w:rsidRDefault="004721F0" w:rsidP="00E00A6F">
            <w:pPr>
              <w:rPr>
                <w:rFonts w:ascii="Arial" w:hAnsi="Arial" w:cs="Arial"/>
                <w:szCs w:val="20"/>
              </w:rPr>
            </w:pPr>
            <w:r w:rsidRPr="008D1326">
              <w:rPr>
                <w:rFonts w:ascii="Arial" w:hAnsi="Arial" w:cs="Arial"/>
                <w:szCs w:val="20"/>
              </w:rPr>
              <w:t>Invalid or blank account number</w:t>
            </w:r>
          </w:p>
        </w:tc>
      </w:tr>
      <w:tr w:rsidR="004721F0" w:rsidRPr="008D1326" w14:paraId="710C80A1" w14:textId="77777777" w:rsidTr="00E00A6F">
        <w:trPr>
          <w:trHeight w:val="300"/>
        </w:trPr>
        <w:tc>
          <w:tcPr>
            <w:tcW w:w="2122" w:type="dxa"/>
            <w:hideMark/>
          </w:tcPr>
          <w:p w14:paraId="464E4FFB" w14:textId="77777777" w:rsidR="004721F0" w:rsidRPr="008D1326" w:rsidRDefault="004721F0" w:rsidP="00E00A6F">
            <w:pPr>
              <w:rPr>
                <w:rFonts w:ascii="Arial" w:hAnsi="Arial" w:cs="Arial"/>
                <w:szCs w:val="20"/>
              </w:rPr>
            </w:pPr>
            <w:r w:rsidRPr="008D1326">
              <w:rPr>
                <w:rFonts w:ascii="Arial" w:hAnsi="Arial" w:cs="Arial"/>
                <w:szCs w:val="20"/>
              </w:rPr>
              <w:t>F0098</w:t>
            </w:r>
          </w:p>
        </w:tc>
        <w:tc>
          <w:tcPr>
            <w:tcW w:w="8079" w:type="dxa"/>
            <w:noWrap/>
            <w:hideMark/>
          </w:tcPr>
          <w:p w14:paraId="455F38A2" w14:textId="77777777" w:rsidR="004721F0" w:rsidRPr="008D1326" w:rsidRDefault="004721F0" w:rsidP="00E00A6F">
            <w:pPr>
              <w:rPr>
                <w:rFonts w:ascii="Arial" w:hAnsi="Arial" w:cs="Arial"/>
                <w:szCs w:val="20"/>
              </w:rPr>
            </w:pPr>
            <w:r w:rsidRPr="008D1326">
              <w:rPr>
                <w:rFonts w:ascii="Arial" w:hAnsi="Arial" w:cs="Arial"/>
                <w:szCs w:val="20"/>
              </w:rPr>
              <w:t>No payment profile record exist</w:t>
            </w:r>
          </w:p>
        </w:tc>
      </w:tr>
      <w:tr w:rsidR="004721F0" w:rsidRPr="008D1326" w14:paraId="6D32148C"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07AFA245" w14:textId="77777777" w:rsidR="004721F0" w:rsidRPr="008D1326" w:rsidRDefault="004721F0" w:rsidP="00E00A6F">
            <w:pPr>
              <w:rPr>
                <w:rFonts w:ascii="Arial" w:hAnsi="Arial" w:cs="Arial"/>
                <w:szCs w:val="20"/>
              </w:rPr>
            </w:pPr>
            <w:r w:rsidRPr="008D1326">
              <w:rPr>
                <w:rFonts w:ascii="Arial" w:hAnsi="Arial" w:cs="Arial"/>
                <w:szCs w:val="20"/>
              </w:rPr>
              <w:t>R0099</w:t>
            </w:r>
          </w:p>
        </w:tc>
        <w:tc>
          <w:tcPr>
            <w:tcW w:w="8079" w:type="dxa"/>
            <w:noWrap/>
            <w:hideMark/>
          </w:tcPr>
          <w:p w14:paraId="77F0D541" w14:textId="77777777" w:rsidR="004721F0" w:rsidRPr="008D1326" w:rsidRDefault="004721F0" w:rsidP="00E00A6F">
            <w:pPr>
              <w:rPr>
                <w:rFonts w:ascii="Arial" w:hAnsi="Arial" w:cs="Arial"/>
                <w:szCs w:val="20"/>
              </w:rPr>
            </w:pPr>
            <w:r w:rsidRPr="008D1326">
              <w:rPr>
                <w:rFonts w:ascii="Arial" w:hAnsi="Arial" w:cs="Arial"/>
                <w:szCs w:val="20"/>
              </w:rPr>
              <w:t>Invalid status code supplied</w:t>
            </w:r>
          </w:p>
        </w:tc>
      </w:tr>
      <w:tr w:rsidR="004721F0" w:rsidRPr="008D1326" w14:paraId="6B36E58E" w14:textId="77777777" w:rsidTr="00E00A6F">
        <w:trPr>
          <w:trHeight w:val="300"/>
        </w:trPr>
        <w:tc>
          <w:tcPr>
            <w:tcW w:w="2122" w:type="dxa"/>
            <w:hideMark/>
          </w:tcPr>
          <w:p w14:paraId="354B3B77" w14:textId="77777777" w:rsidR="004721F0" w:rsidRPr="008D1326" w:rsidRDefault="004721F0" w:rsidP="00E00A6F">
            <w:pPr>
              <w:rPr>
                <w:rFonts w:ascii="Arial" w:hAnsi="Arial" w:cs="Arial"/>
                <w:szCs w:val="20"/>
              </w:rPr>
            </w:pPr>
            <w:r w:rsidRPr="008D1326">
              <w:rPr>
                <w:rFonts w:ascii="Arial" w:hAnsi="Arial" w:cs="Arial"/>
                <w:szCs w:val="20"/>
              </w:rPr>
              <w:t>R0100</w:t>
            </w:r>
          </w:p>
        </w:tc>
        <w:tc>
          <w:tcPr>
            <w:tcW w:w="8079" w:type="dxa"/>
            <w:noWrap/>
            <w:hideMark/>
          </w:tcPr>
          <w:p w14:paraId="223520C5" w14:textId="77777777" w:rsidR="004721F0" w:rsidRPr="008D1326" w:rsidRDefault="004721F0" w:rsidP="00E00A6F">
            <w:pPr>
              <w:rPr>
                <w:rFonts w:ascii="Arial" w:hAnsi="Arial" w:cs="Arial"/>
                <w:szCs w:val="20"/>
              </w:rPr>
            </w:pPr>
            <w:r w:rsidRPr="008D1326">
              <w:rPr>
                <w:rFonts w:ascii="Arial" w:hAnsi="Arial" w:cs="Arial"/>
                <w:szCs w:val="20"/>
              </w:rPr>
              <w:t>Invalid date of closure</w:t>
            </w:r>
          </w:p>
        </w:tc>
      </w:tr>
      <w:tr w:rsidR="004721F0" w:rsidRPr="008D1326" w14:paraId="56AC428C"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34115712" w14:textId="77777777" w:rsidR="004721F0" w:rsidRPr="008D1326" w:rsidRDefault="004721F0" w:rsidP="00E00A6F">
            <w:pPr>
              <w:rPr>
                <w:rFonts w:ascii="Arial" w:hAnsi="Arial" w:cs="Arial"/>
                <w:szCs w:val="20"/>
              </w:rPr>
            </w:pPr>
            <w:r w:rsidRPr="008D1326">
              <w:rPr>
                <w:rFonts w:ascii="Arial" w:hAnsi="Arial" w:cs="Arial"/>
                <w:szCs w:val="20"/>
              </w:rPr>
              <w:t>R0101</w:t>
            </w:r>
          </w:p>
        </w:tc>
        <w:tc>
          <w:tcPr>
            <w:tcW w:w="8079" w:type="dxa"/>
            <w:noWrap/>
            <w:hideMark/>
          </w:tcPr>
          <w:p w14:paraId="18462954" w14:textId="77777777" w:rsidR="004721F0" w:rsidRPr="008D1326" w:rsidRDefault="004721F0" w:rsidP="00E00A6F">
            <w:pPr>
              <w:rPr>
                <w:rFonts w:ascii="Arial" w:hAnsi="Arial" w:cs="Arial"/>
                <w:szCs w:val="20"/>
              </w:rPr>
            </w:pPr>
            <w:r w:rsidRPr="008D1326">
              <w:rPr>
                <w:rFonts w:ascii="Arial" w:hAnsi="Arial" w:cs="Arial"/>
                <w:szCs w:val="20"/>
              </w:rPr>
              <w:t>Date of closure less than last profile date</w:t>
            </w:r>
          </w:p>
        </w:tc>
      </w:tr>
      <w:tr w:rsidR="004721F0" w:rsidRPr="008D1326" w14:paraId="0C685B7D" w14:textId="77777777" w:rsidTr="00E00A6F">
        <w:trPr>
          <w:trHeight w:val="300"/>
        </w:trPr>
        <w:tc>
          <w:tcPr>
            <w:tcW w:w="2122" w:type="dxa"/>
            <w:hideMark/>
          </w:tcPr>
          <w:p w14:paraId="2981D631" w14:textId="77777777" w:rsidR="004721F0" w:rsidRPr="008D1326" w:rsidRDefault="004721F0" w:rsidP="00E00A6F">
            <w:pPr>
              <w:rPr>
                <w:rFonts w:ascii="Arial" w:hAnsi="Arial" w:cs="Arial"/>
                <w:szCs w:val="20"/>
              </w:rPr>
            </w:pPr>
            <w:r w:rsidRPr="008D1326">
              <w:rPr>
                <w:rFonts w:ascii="Arial" w:hAnsi="Arial" w:cs="Arial"/>
                <w:szCs w:val="20"/>
              </w:rPr>
              <w:t>R0109</w:t>
            </w:r>
          </w:p>
        </w:tc>
        <w:tc>
          <w:tcPr>
            <w:tcW w:w="8079" w:type="dxa"/>
            <w:noWrap/>
            <w:hideMark/>
          </w:tcPr>
          <w:p w14:paraId="7502EDC4" w14:textId="77777777" w:rsidR="004721F0" w:rsidRPr="008D1326" w:rsidRDefault="004721F0" w:rsidP="00E00A6F">
            <w:pPr>
              <w:rPr>
                <w:rFonts w:ascii="Arial" w:hAnsi="Arial" w:cs="Arial"/>
                <w:szCs w:val="20"/>
              </w:rPr>
            </w:pPr>
            <w:r w:rsidRPr="008D1326">
              <w:rPr>
                <w:rFonts w:ascii="Arial" w:hAnsi="Arial" w:cs="Arial"/>
                <w:szCs w:val="20"/>
              </w:rPr>
              <w:t>The information supplied could not be found on the TransUnion Database</w:t>
            </w:r>
          </w:p>
        </w:tc>
      </w:tr>
      <w:tr w:rsidR="004721F0" w:rsidRPr="008D1326" w14:paraId="45365141"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1A8A7173" w14:textId="77777777" w:rsidR="004721F0" w:rsidRPr="008D1326" w:rsidRDefault="004721F0" w:rsidP="00E00A6F">
            <w:pPr>
              <w:rPr>
                <w:rFonts w:ascii="Arial" w:hAnsi="Arial" w:cs="Arial"/>
                <w:szCs w:val="20"/>
              </w:rPr>
            </w:pPr>
            <w:r w:rsidRPr="008D1326">
              <w:rPr>
                <w:rFonts w:ascii="Arial" w:hAnsi="Arial" w:cs="Arial"/>
                <w:szCs w:val="20"/>
              </w:rPr>
              <w:t>R0207</w:t>
            </w:r>
          </w:p>
        </w:tc>
        <w:tc>
          <w:tcPr>
            <w:tcW w:w="8079" w:type="dxa"/>
            <w:noWrap/>
            <w:hideMark/>
          </w:tcPr>
          <w:p w14:paraId="4C2F149B" w14:textId="77777777" w:rsidR="004721F0" w:rsidRPr="008D1326" w:rsidRDefault="004721F0" w:rsidP="00E00A6F">
            <w:pPr>
              <w:rPr>
                <w:rFonts w:ascii="Arial" w:hAnsi="Arial" w:cs="Arial"/>
                <w:szCs w:val="20"/>
              </w:rPr>
            </w:pPr>
            <w:r w:rsidRPr="008D1326">
              <w:rPr>
                <w:rFonts w:ascii="Arial" w:hAnsi="Arial" w:cs="Arial"/>
                <w:szCs w:val="20"/>
              </w:rPr>
              <w:t>Invalid ID number</w:t>
            </w:r>
          </w:p>
        </w:tc>
      </w:tr>
      <w:tr w:rsidR="004721F0" w:rsidRPr="008D1326" w14:paraId="64FFD1B0" w14:textId="77777777" w:rsidTr="00E00A6F">
        <w:trPr>
          <w:trHeight w:val="300"/>
        </w:trPr>
        <w:tc>
          <w:tcPr>
            <w:tcW w:w="2122" w:type="dxa"/>
            <w:hideMark/>
          </w:tcPr>
          <w:p w14:paraId="4FD80760" w14:textId="77777777" w:rsidR="004721F0" w:rsidRPr="008D1326" w:rsidRDefault="004721F0" w:rsidP="00E00A6F">
            <w:pPr>
              <w:rPr>
                <w:rFonts w:ascii="Arial" w:hAnsi="Arial" w:cs="Arial"/>
                <w:szCs w:val="20"/>
              </w:rPr>
            </w:pPr>
            <w:r w:rsidRPr="008D1326">
              <w:rPr>
                <w:rFonts w:ascii="Arial" w:hAnsi="Arial" w:cs="Arial"/>
                <w:szCs w:val="20"/>
              </w:rPr>
              <w:t>R0208</w:t>
            </w:r>
          </w:p>
        </w:tc>
        <w:tc>
          <w:tcPr>
            <w:tcW w:w="8079" w:type="dxa"/>
            <w:noWrap/>
            <w:hideMark/>
          </w:tcPr>
          <w:p w14:paraId="2D9FC2C5" w14:textId="77777777" w:rsidR="004721F0" w:rsidRPr="008D1326" w:rsidRDefault="004721F0" w:rsidP="00E00A6F">
            <w:pPr>
              <w:rPr>
                <w:rFonts w:ascii="Arial" w:hAnsi="Arial" w:cs="Arial"/>
                <w:szCs w:val="20"/>
              </w:rPr>
            </w:pPr>
            <w:r w:rsidRPr="008D1326">
              <w:rPr>
                <w:rFonts w:ascii="Arial" w:hAnsi="Arial" w:cs="Arial"/>
                <w:szCs w:val="20"/>
              </w:rPr>
              <w:t>ID number is blank</w:t>
            </w:r>
          </w:p>
        </w:tc>
      </w:tr>
      <w:tr w:rsidR="004721F0" w:rsidRPr="008D1326" w14:paraId="6E0975BE"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451C29C6" w14:textId="77777777" w:rsidR="004721F0" w:rsidRPr="008D1326" w:rsidRDefault="004721F0" w:rsidP="00E00A6F">
            <w:pPr>
              <w:rPr>
                <w:rFonts w:ascii="Arial" w:hAnsi="Arial" w:cs="Arial"/>
                <w:szCs w:val="20"/>
              </w:rPr>
            </w:pPr>
            <w:r w:rsidRPr="008D1326">
              <w:rPr>
                <w:rFonts w:ascii="Arial" w:hAnsi="Arial" w:cs="Arial"/>
                <w:szCs w:val="20"/>
              </w:rPr>
              <w:t>R0210</w:t>
            </w:r>
          </w:p>
        </w:tc>
        <w:tc>
          <w:tcPr>
            <w:tcW w:w="8079" w:type="dxa"/>
            <w:noWrap/>
            <w:hideMark/>
          </w:tcPr>
          <w:p w14:paraId="647B6CCA" w14:textId="77777777" w:rsidR="004721F0" w:rsidRPr="008D1326" w:rsidRDefault="004721F0" w:rsidP="00E00A6F">
            <w:pPr>
              <w:rPr>
                <w:rFonts w:ascii="Arial" w:hAnsi="Arial" w:cs="Arial"/>
                <w:szCs w:val="20"/>
              </w:rPr>
            </w:pPr>
            <w:r w:rsidRPr="008D1326">
              <w:rPr>
                <w:rFonts w:ascii="Arial" w:hAnsi="Arial" w:cs="Arial"/>
                <w:szCs w:val="20"/>
              </w:rPr>
              <w:t>Invalid loan type</w:t>
            </w:r>
          </w:p>
        </w:tc>
      </w:tr>
      <w:tr w:rsidR="004721F0" w:rsidRPr="008D1326" w14:paraId="37227392" w14:textId="77777777" w:rsidTr="00E00A6F">
        <w:trPr>
          <w:trHeight w:val="300"/>
        </w:trPr>
        <w:tc>
          <w:tcPr>
            <w:tcW w:w="2122" w:type="dxa"/>
            <w:hideMark/>
          </w:tcPr>
          <w:p w14:paraId="7BF6FD98" w14:textId="77777777" w:rsidR="004721F0" w:rsidRPr="008D1326" w:rsidRDefault="004721F0" w:rsidP="00E00A6F">
            <w:pPr>
              <w:rPr>
                <w:rFonts w:ascii="Arial" w:hAnsi="Arial" w:cs="Arial"/>
                <w:szCs w:val="20"/>
              </w:rPr>
            </w:pPr>
            <w:r w:rsidRPr="008D1326">
              <w:rPr>
                <w:rFonts w:ascii="Arial" w:hAnsi="Arial" w:cs="Arial"/>
                <w:szCs w:val="20"/>
              </w:rPr>
              <w:t>R0211</w:t>
            </w:r>
          </w:p>
        </w:tc>
        <w:tc>
          <w:tcPr>
            <w:tcW w:w="8079" w:type="dxa"/>
            <w:noWrap/>
            <w:hideMark/>
          </w:tcPr>
          <w:p w14:paraId="4D6BAEEC" w14:textId="77777777" w:rsidR="004721F0" w:rsidRPr="008D1326" w:rsidRDefault="004721F0" w:rsidP="00E00A6F">
            <w:pPr>
              <w:rPr>
                <w:rFonts w:ascii="Arial" w:hAnsi="Arial" w:cs="Arial"/>
                <w:szCs w:val="20"/>
              </w:rPr>
            </w:pPr>
            <w:r w:rsidRPr="008D1326">
              <w:rPr>
                <w:rFonts w:ascii="Arial" w:hAnsi="Arial" w:cs="Arial"/>
                <w:szCs w:val="20"/>
              </w:rPr>
              <w:t>Invalid Loan purpose</w:t>
            </w:r>
          </w:p>
        </w:tc>
      </w:tr>
      <w:tr w:rsidR="004721F0" w:rsidRPr="008D1326" w14:paraId="0B7647B2"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3FB867BA" w14:textId="77777777" w:rsidR="004721F0" w:rsidRPr="008D1326" w:rsidRDefault="004721F0" w:rsidP="00E00A6F">
            <w:pPr>
              <w:rPr>
                <w:rFonts w:ascii="Arial" w:hAnsi="Arial" w:cs="Arial"/>
                <w:szCs w:val="20"/>
              </w:rPr>
            </w:pPr>
            <w:r w:rsidRPr="008D1326">
              <w:rPr>
                <w:rFonts w:ascii="Arial" w:hAnsi="Arial" w:cs="Arial"/>
                <w:szCs w:val="20"/>
              </w:rPr>
              <w:t>R0212</w:t>
            </w:r>
          </w:p>
        </w:tc>
        <w:tc>
          <w:tcPr>
            <w:tcW w:w="8079" w:type="dxa"/>
            <w:noWrap/>
            <w:hideMark/>
          </w:tcPr>
          <w:p w14:paraId="2070338C" w14:textId="77777777" w:rsidR="004721F0" w:rsidRPr="008D1326" w:rsidRDefault="004721F0" w:rsidP="00E00A6F">
            <w:pPr>
              <w:rPr>
                <w:rFonts w:ascii="Arial" w:hAnsi="Arial" w:cs="Arial"/>
                <w:szCs w:val="20"/>
              </w:rPr>
            </w:pPr>
            <w:r w:rsidRPr="008D1326">
              <w:rPr>
                <w:rFonts w:ascii="Arial" w:hAnsi="Arial" w:cs="Arial"/>
                <w:szCs w:val="20"/>
              </w:rPr>
              <w:t>Invalid loan amount</w:t>
            </w:r>
          </w:p>
        </w:tc>
      </w:tr>
      <w:tr w:rsidR="004721F0" w:rsidRPr="008D1326" w14:paraId="0F1237F6" w14:textId="77777777" w:rsidTr="00E00A6F">
        <w:trPr>
          <w:trHeight w:val="300"/>
        </w:trPr>
        <w:tc>
          <w:tcPr>
            <w:tcW w:w="2122" w:type="dxa"/>
            <w:hideMark/>
          </w:tcPr>
          <w:p w14:paraId="53A9363A" w14:textId="77777777" w:rsidR="004721F0" w:rsidRPr="008D1326" w:rsidRDefault="004721F0" w:rsidP="00E00A6F">
            <w:pPr>
              <w:rPr>
                <w:rFonts w:ascii="Arial" w:hAnsi="Arial" w:cs="Arial"/>
                <w:szCs w:val="20"/>
              </w:rPr>
            </w:pPr>
            <w:r w:rsidRPr="008D1326">
              <w:rPr>
                <w:rFonts w:ascii="Arial" w:hAnsi="Arial" w:cs="Arial"/>
                <w:szCs w:val="20"/>
              </w:rPr>
              <w:t>R0214</w:t>
            </w:r>
          </w:p>
        </w:tc>
        <w:tc>
          <w:tcPr>
            <w:tcW w:w="8079" w:type="dxa"/>
            <w:noWrap/>
            <w:hideMark/>
          </w:tcPr>
          <w:p w14:paraId="1D92429D" w14:textId="77777777" w:rsidR="004721F0" w:rsidRPr="008D1326" w:rsidRDefault="004721F0" w:rsidP="00E00A6F">
            <w:pPr>
              <w:rPr>
                <w:rFonts w:ascii="Arial" w:hAnsi="Arial" w:cs="Arial"/>
                <w:szCs w:val="20"/>
              </w:rPr>
            </w:pPr>
            <w:r w:rsidRPr="008D1326">
              <w:rPr>
                <w:rFonts w:ascii="Arial" w:hAnsi="Arial" w:cs="Arial"/>
                <w:szCs w:val="20"/>
              </w:rPr>
              <w:t>Invalid account – must contain A – Z, 0 – 9</w:t>
            </w:r>
          </w:p>
        </w:tc>
      </w:tr>
      <w:tr w:rsidR="004721F0" w:rsidRPr="008D1326" w14:paraId="5E3E037C"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48F99150" w14:textId="77777777" w:rsidR="004721F0" w:rsidRPr="008D1326" w:rsidRDefault="004721F0" w:rsidP="00E00A6F">
            <w:pPr>
              <w:rPr>
                <w:rFonts w:ascii="Arial" w:hAnsi="Arial" w:cs="Arial"/>
                <w:szCs w:val="20"/>
              </w:rPr>
            </w:pPr>
            <w:r w:rsidRPr="008D1326">
              <w:rPr>
                <w:rFonts w:ascii="Arial" w:hAnsi="Arial" w:cs="Arial"/>
                <w:szCs w:val="20"/>
              </w:rPr>
              <w:t>R0221</w:t>
            </w:r>
          </w:p>
        </w:tc>
        <w:tc>
          <w:tcPr>
            <w:tcW w:w="8079" w:type="dxa"/>
            <w:noWrap/>
            <w:hideMark/>
          </w:tcPr>
          <w:p w14:paraId="294885B4" w14:textId="77777777" w:rsidR="004721F0" w:rsidRPr="008D1326" w:rsidRDefault="004721F0" w:rsidP="00E00A6F">
            <w:pPr>
              <w:rPr>
                <w:rFonts w:ascii="Arial" w:hAnsi="Arial" w:cs="Arial"/>
                <w:szCs w:val="20"/>
              </w:rPr>
            </w:pPr>
            <w:r w:rsidRPr="008D1326">
              <w:rPr>
                <w:rFonts w:ascii="Arial" w:hAnsi="Arial" w:cs="Arial"/>
                <w:szCs w:val="20"/>
              </w:rPr>
              <w:t>Open date may not be in the future</w:t>
            </w:r>
          </w:p>
        </w:tc>
      </w:tr>
      <w:tr w:rsidR="004721F0" w:rsidRPr="008D1326" w14:paraId="390E2025" w14:textId="77777777" w:rsidTr="00E00A6F">
        <w:trPr>
          <w:trHeight w:val="300"/>
        </w:trPr>
        <w:tc>
          <w:tcPr>
            <w:tcW w:w="2122" w:type="dxa"/>
            <w:hideMark/>
          </w:tcPr>
          <w:p w14:paraId="0C1895A0" w14:textId="77777777" w:rsidR="004721F0" w:rsidRPr="008D1326" w:rsidRDefault="004721F0" w:rsidP="00E00A6F">
            <w:pPr>
              <w:rPr>
                <w:rFonts w:ascii="Arial" w:hAnsi="Arial" w:cs="Arial"/>
                <w:szCs w:val="20"/>
              </w:rPr>
            </w:pPr>
            <w:r w:rsidRPr="008D1326">
              <w:rPr>
                <w:rFonts w:ascii="Arial" w:hAnsi="Arial" w:cs="Arial"/>
                <w:szCs w:val="20"/>
              </w:rPr>
              <w:t>R0230</w:t>
            </w:r>
          </w:p>
        </w:tc>
        <w:tc>
          <w:tcPr>
            <w:tcW w:w="8079" w:type="dxa"/>
            <w:noWrap/>
            <w:hideMark/>
          </w:tcPr>
          <w:p w14:paraId="2630CBFB" w14:textId="77777777" w:rsidR="004721F0" w:rsidRPr="008D1326" w:rsidRDefault="004721F0" w:rsidP="00E00A6F">
            <w:pPr>
              <w:rPr>
                <w:rFonts w:ascii="Arial" w:hAnsi="Arial" w:cs="Arial"/>
                <w:szCs w:val="20"/>
              </w:rPr>
            </w:pPr>
            <w:r w:rsidRPr="008D1326">
              <w:rPr>
                <w:rFonts w:ascii="Arial" w:hAnsi="Arial" w:cs="Arial"/>
                <w:szCs w:val="20"/>
              </w:rPr>
              <w:t>Monthly instalment may not be zero (0)</w:t>
            </w:r>
          </w:p>
        </w:tc>
      </w:tr>
      <w:tr w:rsidR="004721F0" w:rsidRPr="008D1326" w14:paraId="198F7E96"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6DF3FB9D" w14:textId="77777777" w:rsidR="004721F0" w:rsidRPr="008D1326" w:rsidRDefault="004721F0" w:rsidP="00E00A6F">
            <w:pPr>
              <w:rPr>
                <w:rFonts w:ascii="Arial" w:hAnsi="Arial" w:cs="Arial"/>
                <w:szCs w:val="20"/>
              </w:rPr>
            </w:pPr>
            <w:r w:rsidRPr="008D1326">
              <w:rPr>
                <w:rFonts w:ascii="Arial" w:hAnsi="Arial" w:cs="Arial"/>
                <w:szCs w:val="20"/>
              </w:rPr>
              <w:t>R0231</w:t>
            </w:r>
          </w:p>
        </w:tc>
        <w:tc>
          <w:tcPr>
            <w:tcW w:w="8079" w:type="dxa"/>
            <w:noWrap/>
            <w:hideMark/>
          </w:tcPr>
          <w:p w14:paraId="44089D83" w14:textId="77777777" w:rsidR="004721F0" w:rsidRPr="008D1326" w:rsidRDefault="004721F0" w:rsidP="00E00A6F">
            <w:pPr>
              <w:rPr>
                <w:rFonts w:ascii="Arial" w:hAnsi="Arial" w:cs="Arial"/>
                <w:szCs w:val="20"/>
              </w:rPr>
            </w:pPr>
            <w:r w:rsidRPr="008D1326">
              <w:rPr>
                <w:rFonts w:ascii="Arial" w:hAnsi="Arial" w:cs="Arial"/>
                <w:szCs w:val="20"/>
              </w:rPr>
              <w:t>Current balance may not be zero (0)</w:t>
            </w:r>
          </w:p>
        </w:tc>
      </w:tr>
      <w:tr w:rsidR="004721F0" w:rsidRPr="008D1326" w14:paraId="42DA51EF" w14:textId="77777777" w:rsidTr="00E00A6F">
        <w:trPr>
          <w:trHeight w:val="300"/>
        </w:trPr>
        <w:tc>
          <w:tcPr>
            <w:tcW w:w="2122" w:type="dxa"/>
            <w:hideMark/>
          </w:tcPr>
          <w:p w14:paraId="30F80BB9" w14:textId="77777777" w:rsidR="004721F0" w:rsidRPr="008D1326" w:rsidRDefault="004721F0" w:rsidP="00E00A6F">
            <w:pPr>
              <w:rPr>
                <w:rFonts w:ascii="Arial" w:hAnsi="Arial" w:cs="Arial"/>
                <w:szCs w:val="20"/>
              </w:rPr>
            </w:pPr>
            <w:r w:rsidRPr="008D1326">
              <w:rPr>
                <w:rFonts w:ascii="Arial" w:hAnsi="Arial" w:cs="Arial"/>
                <w:szCs w:val="20"/>
              </w:rPr>
              <w:t>R0250</w:t>
            </w:r>
          </w:p>
        </w:tc>
        <w:tc>
          <w:tcPr>
            <w:tcW w:w="8079" w:type="dxa"/>
            <w:noWrap/>
            <w:hideMark/>
          </w:tcPr>
          <w:p w14:paraId="36E679C5" w14:textId="77777777" w:rsidR="004721F0" w:rsidRPr="008D1326" w:rsidRDefault="004721F0" w:rsidP="00E00A6F">
            <w:pPr>
              <w:rPr>
                <w:rFonts w:ascii="Arial" w:hAnsi="Arial" w:cs="Arial"/>
                <w:szCs w:val="20"/>
              </w:rPr>
            </w:pPr>
            <w:r w:rsidRPr="008D1326">
              <w:rPr>
                <w:rFonts w:ascii="Arial" w:hAnsi="Arial" w:cs="Arial"/>
                <w:szCs w:val="20"/>
              </w:rPr>
              <w:t>Loan date greater than 31 days before current date</w:t>
            </w:r>
          </w:p>
        </w:tc>
      </w:tr>
      <w:tr w:rsidR="004721F0" w:rsidRPr="008D1326" w14:paraId="3B43CAF1"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4C860FB8" w14:textId="77777777" w:rsidR="004721F0" w:rsidRPr="008D1326" w:rsidRDefault="004721F0" w:rsidP="00E00A6F">
            <w:pPr>
              <w:rPr>
                <w:rFonts w:ascii="Arial" w:hAnsi="Arial" w:cs="Arial"/>
                <w:szCs w:val="20"/>
              </w:rPr>
            </w:pPr>
            <w:r w:rsidRPr="008D1326">
              <w:rPr>
                <w:rFonts w:ascii="Arial" w:hAnsi="Arial" w:cs="Arial"/>
                <w:szCs w:val="20"/>
              </w:rPr>
              <w:t>F0252</w:t>
            </w:r>
          </w:p>
        </w:tc>
        <w:tc>
          <w:tcPr>
            <w:tcW w:w="8079" w:type="dxa"/>
            <w:noWrap/>
            <w:hideMark/>
          </w:tcPr>
          <w:p w14:paraId="4E15F423" w14:textId="77777777" w:rsidR="004721F0" w:rsidRPr="008D1326" w:rsidRDefault="004721F0" w:rsidP="00E00A6F">
            <w:pPr>
              <w:rPr>
                <w:rFonts w:ascii="Arial" w:hAnsi="Arial" w:cs="Arial"/>
                <w:szCs w:val="20"/>
              </w:rPr>
            </w:pPr>
            <w:r w:rsidRPr="008D1326">
              <w:rPr>
                <w:rFonts w:ascii="Arial" w:hAnsi="Arial" w:cs="Arial"/>
                <w:szCs w:val="20"/>
              </w:rPr>
              <w:t>Income estimator failed</w:t>
            </w:r>
          </w:p>
        </w:tc>
      </w:tr>
      <w:tr w:rsidR="004721F0" w:rsidRPr="008D1326" w14:paraId="7415014D" w14:textId="77777777" w:rsidTr="00E00A6F">
        <w:trPr>
          <w:trHeight w:val="300"/>
        </w:trPr>
        <w:tc>
          <w:tcPr>
            <w:tcW w:w="2122" w:type="dxa"/>
            <w:hideMark/>
          </w:tcPr>
          <w:p w14:paraId="32CD4C6E" w14:textId="77777777" w:rsidR="004721F0" w:rsidRPr="008D1326" w:rsidRDefault="004721F0" w:rsidP="00E00A6F">
            <w:pPr>
              <w:rPr>
                <w:rFonts w:ascii="Arial" w:hAnsi="Arial" w:cs="Arial"/>
                <w:szCs w:val="20"/>
              </w:rPr>
            </w:pPr>
            <w:r w:rsidRPr="008D1326">
              <w:rPr>
                <w:rFonts w:ascii="Arial" w:hAnsi="Arial" w:cs="Arial"/>
                <w:szCs w:val="20"/>
              </w:rPr>
              <w:t>F0254</w:t>
            </w:r>
          </w:p>
        </w:tc>
        <w:tc>
          <w:tcPr>
            <w:tcW w:w="8079" w:type="dxa"/>
            <w:noWrap/>
            <w:hideMark/>
          </w:tcPr>
          <w:p w14:paraId="08F9D961" w14:textId="77777777" w:rsidR="004721F0" w:rsidRPr="008D1326" w:rsidRDefault="004721F0" w:rsidP="00E00A6F">
            <w:pPr>
              <w:rPr>
                <w:rFonts w:ascii="Arial" w:hAnsi="Arial" w:cs="Arial"/>
                <w:szCs w:val="20"/>
              </w:rPr>
            </w:pPr>
            <w:r w:rsidRPr="008D1326">
              <w:rPr>
                <w:rFonts w:ascii="Arial" w:hAnsi="Arial" w:cs="Arial"/>
                <w:szCs w:val="20"/>
              </w:rPr>
              <w:t>Invalid date format. Must be CCYYMMDD</w:t>
            </w:r>
          </w:p>
        </w:tc>
      </w:tr>
      <w:tr w:rsidR="004721F0" w:rsidRPr="008D1326" w14:paraId="6BFCCFA3" w14:textId="77777777" w:rsidTr="00E00A6F">
        <w:trPr>
          <w:cnfStyle w:val="000000100000" w:firstRow="0" w:lastRow="0" w:firstColumn="0" w:lastColumn="0" w:oddVBand="0" w:evenVBand="0" w:oddHBand="1" w:evenHBand="0" w:firstRowFirstColumn="0" w:firstRowLastColumn="0" w:lastRowFirstColumn="0" w:lastRowLastColumn="0"/>
          <w:trHeight w:val="315"/>
        </w:trPr>
        <w:tc>
          <w:tcPr>
            <w:tcW w:w="2122" w:type="dxa"/>
            <w:hideMark/>
          </w:tcPr>
          <w:p w14:paraId="64DFE779" w14:textId="77777777" w:rsidR="004721F0" w:rsidRPr="008D1326" w:rsidRDefault="004721F0" w:rsidP="00E00A6F">
            <w:pPr>
              <w:rPr>
                <w:rFonts w:ascii="Arial" w:hAnsi="Arial" w:cs="Arial"/>
                <w:szCs w:val="20"/>
              </w:rPr>
            </w:pPr>
            <w:r w:rsidRPr="008D1326">
              <w:rPr>
                <w:rFonts w:ascii="Arial" w:hAnsi="Arial" w:cs="Arial"/>
                <w:szCs w:val="20"/>
              </w:rPr>
              <w:t>R0333</w:t>
            </w:r>
          </w:p>
        </w:tc>
        <w:tc>
          <w:tcPr>
            <w:tcW w:w="8079" w:type="dxa"/>
            <w:noWrap/>
            <w:hideMark/>
          </w:tcPr>
          <w:p w14:paraId="7CBFFA93" w14:textId="77777777" w:rsidR="004721F0" w:rsidRPr="008D1326" w:rsidRDefault="004721F0" w:rsidP="00E00A6F">
            <w:pPr>
              <w:rPr>
                <w:rFonts w:ascii="Arial" w:hAnsi="Arial" w:cs="Arial"/>
                <w:szCs w:val="20"/>
              </w:rPr>
            </w:pPr>
            <w:r w:rsidRPr="008D1326">
              <w:rPr>
                <w:rFonts w:ascii="Arial" w:hAnsi="Arial" w:cs="Arial"/>
                <w:szCs w:val="20"/>
              </w:rPr>
              <w:t>Reference number must be entered</w:t>
            </w:r>
          </w:p>
        </w:tc>
      </w:tr>
    </w:tbl>
    <w:p w14:paraId="33620389" w14:textId="77777777" w:rsidR="005C5B97" w:rsidRDefault="005C5B97" w:rsidP="004721F0">
      <w:pPr>
        <w:pStyle w:val="Heading2"/>
      </w:pPr>
      <w:bookmarkStart w:id="41" w:name="_Toc182309852"/>
      <w:bookmarkStart w:id="42" w:name="_Toc182311544"/>
    </w:p>
    <w:p w14:paraId="579A1B19" w14:textId="77777777" w:rsidR="005C5B97" w:rsidRDefault="005C5B97">
      <w:pPr>
        <w:rPr>
          <w:rFonts w:asciiTheme="majorHAnsi" w:hAnsiTheme="majorHAnsi"/>
          <w:b/>
          <w:color w:val="000000" w:themeColor="text1"/>
          <w:spacing w:val="-5"/>
          <w:sz w:val="30"/>
          <w:szCs w:val="30"/>
        </w:rPr>
      </w:pPr>
      <w:r>
        <w:br w:type="page"/>
      </w:r>
    </w:p>
    <w:p w14:paraId="631892EE" w14:textId="522E5C5C" w:rsidR="004721F0" w:rsidRDefault="004721F0" w:rsidP="004721F0">
      <w:pPr>
        <w:pStyle w:val="Heading2"/>
      </w:pPr>
      <w:bookmarkStart w:id="43" w:name="_Toc192084787"/>
      <w:r w:rsidRPr="001F4679">
        <w:lastRenderedPageBreak/>
        <w:t>API Errors with example</w:t>
      </w:r>
      <w:bookmarkEnd w:id="41"/>
      <w:bookmarkEnd w:id="42"/>
      <w:bookmarkEnd w:id="43"/>
    </w:p>
    <w:p w14:paraId="40C99C50" w14:textId="77777777" w:rsidR="004721F0" w:rsidRPr="00063E58" w:rsidRDefault="004721F0" w:rsidP="004721F0">
      <w:pPr>
        <w:shd w:val="clear" w:color="auto" w:fill="FFFFFF"/>
        <w:spacing w:line="270" w:lineRule="atLeast"/>
        <w:rPr>
          <w:color w:val="000000" w:themeColor="text1"/>
          <w:sz w:val="22"/>
        </w:rPr>
      </w:pPr>
      <w:r w:rsidRPr="00063E58">
        <w:rPr>
          <w:color w:val="000000" w:themeColor="text1"/>
          <w:sz w:val="22"/>
        </w:rPr>
        <w:t>{</w:t>
      </w:r>
    </w:p>
    <w:p w14:paraId="117E7977" w14:textId="77777777" w:rsidR="004721F0" w:rsidRPr="00063E58" w:rsidRDefault="004721F0" w:rsidP="004721F0">
      <w:pPr>
        <w:shd w:val="clear" w:color="auto" w:fill="FFFFFF"/>
        <w:spacing w:line="270" w:lineRule="atLeast"/>
        <w:rPr>
          <w:color w:val="000000" w:themeColor="text1"/>
          <w:sz w:val="22"/>
        </w:rPr>
      </w:pPr>
      <w:r w:rsidRPr="00063E58">
        <w:rPr>
          <w:color w:val="000000" w:themeColor="text1"/>
          <w:sz w:val="22"/>
        </w:rPr>
        <w:t>   </w:t>
      </w:r>
      <w:r w:rsidRPr="00063E58">
        <w:rPr>
          <w:color w:val="000000" w:themeColor="text1"/>
          <w:sz w:val="22"/>
        </w:rPr>
        <w:tab/>
        <w:t xml:space="preserve"> "</w:t>
      </w:r>
      <w:bookmarkStart w:id="44" w:name="OLE_LINK10"/>
      <w:r w:rsidRPr="00063E58">
        <w:rPr>
          <w:color w:val="000000" w:themeColor="text1"/>
          <w:sz w:val="22"/>
        </w:rPr>
        <w:t>status</w:t>
      </w:r>
      <w:bookmarkEnd w:id="44"/>
      <w:r w:rsidRPr="00063E58">
        <w:rPr>
          <w:color w:val="000000" w:themeColor="text1"/>
          <w:sz w:val="22"/>
        </w:rPr>
        <w:t>": 406,</w:t>
      </w:r>
    </w:p>
    <w:p w14:paraId="3C0679E3" w14:textId="77777777" w:rsidR="004721F0" w:rsidRPr="00063E58" w:rsidRDefault="004721F0" w:rsidP="004721F0">
      <w:pPr>
        <w:shd w:val="clear" w:color="auto" w:fill="FFFFFF"/>
        <w:spacing w:line="270" w:lineRule="atLeast"/>
        <w:ind w:left="720"/>
        <w:rPr>
          <w:color w:val="000000" w:themeColor="text1"/>
          <w:sz w:val="22"/>
        </w:rPr>
      </w:pPr>
      <w:r w:rsidRPr="00063E58">
        <w:rPr>
          <w:color w:val="000000" w:themeColor="text1"/>
          <w:sz w:val="22"/>
        </w:rPr>
        <w:t> "</w:t>
      </w:r>
      <w:bookmarkStart w:id="45" w:name="OLE_LINK9"/>
      <w:r w:rsidRPr="00063E58">
        <w:rPr>
          <w:color w:val="000000" w:themeColor="text1"/>
          <w:sz w:val="22"/>
        </w:rPr>
        <w:t>detail</w:t>
      </w:r>
      <w:bookmarkEnd w:id="45"/>
      <w:r w:rsidRPr="00063E58">
        <w:rPr>
          <w:color w:val="000000" w:themeColor="text1"/>
          <w:sz w:val="22"/>
        </w:rPr>
        <w:t>": "R0446 - Enquiry Reason Other- as per Law cannot be used. Please select the enquiry reason aligned to the purpose for accessing the Bureau."</w:t>
      </w:r>
    </w:p>
    <w:p w14:paraId="5F7EC105" w14:textId="77777777" w:rsidR="004721F0" w:rsidRPr="00063E58" w:rsidRDefault="004721F0" w:rsidP="004721F0">
      <w:pPr>
        <w:shd w:val="clear" w:color="auto" w:fill="FFFFFF"/>
        <w:spacing w:line="270" w:lineRule="atLeast"/>
        <w:rPr>
          <w:color w:val="000000" w:themeColor="text1"/>
          <w:sz w:val="22"/>
        </w:rPr>
      </w:pPr>
      <w:r w:rsidRPr="00063E58">
        <w:rPr>
          <w:color w:val="000000" w:themeColor="text1"/>
          <w:sz w:val="22"/>
        </w:rPr>
        <w:t>}</w:t>
      </w:r>
    </w:p>
    <w:p w14:paraId="1CBFC891" w14:textId="77777777" w:rsidR="004721F0" w:rsidRPr="00063E58" w:rsidRDefault="004721F0" w:rsidP="004721F0">
      <w:pPr>
        <w:shd w:val="clear" w:color="auto" w:fill="FFFFFF"/>
        <w:spacing w:line="270" w:lineRule="atLeast"/>
        <w:rPr>
          <w:color w:val="000000" w:themeColor="text1"/>
          <w:sz w:val="22"/>
        </w:rPr>
      </w:pPr>
    </w:p>
    <w:p w14:paraId="047E1DCC" w14:textId="77777777" w:rsidR="004721F0" w:rsidRPr="00063E58" w:rsidRDefault="004721F0" w:rsidP="004721F0">
      <w:pPr>
        <w:shd w:val="clear" w:color="auto" w:fill="FFFFFF"/>
        <w:spacing w:line="270" w:lineRule="atLeast"/>
        <w:rPr>
          <w:color w:val="000000" w:themeColor="text1"/>
          <w:sz w:val="22"/>
        </w:rPr>
      </w:pPr>
    </w:p>
    <w:p w14:paraId="7549DAA5" w14:textId="77777777" w:rsidR="004721F0" w:rsidRPr="00063E58" w:rsidRDefault="004721F0" w:rsidP="004721F0">
      <w:pPr>
        <w:shd w:val="clear" w:color="auto" w:fill="FFFFFF"/>
        <w:spacing w:line="270" w:lineRule="atLeast"/>
        <w:rPr>
          <w:color w:val="000000" w:themeColor="text1"/>
          <w:sz w:val="22"/>
        </w:rPr>
      </w:pPr>
      <w:r w:rsidRPr="00063E58">
        <w:rPr>
          <w:color w:val="000000" w:themeColor="text1"/>
          <w:sz w:val="22"/>
        </w:rPr>
        <w:t>Status: HTTP response status code.</w:t>
      </w:r>
    </w:p>
    <w:p w14:paraId="2D55ED58" w14:textId="77777777" w:rsidR="004721F0" w:rsidRPr="00063E58" w:rsidRDefault="004721F0" w:rsidP="004721F0">
      <w:pPr>
        <w:shd w:val="clear" w:color="auto" w:fill="FFFFFF"/>
        <w:spacing w:line="270" w:lineRule="atLeast"/>
        <w:rPr>
          <w:color w:val="000000" w:themeColor="text1"/>
          <w:sz w:val="22"/>
        </w:rPr>
      </w:pPr>
      <w:r w:rsidRPr="00063E58">
        <w:rPr>
          <w:color w:val="000000" w:themeColor="text1"/>
          <w:sz w:val="22"/>
        </w:rPr>
        <w:t>Detail: Detail contains error type, error number and description.</w:t>
      </w:r>
    </w:p>
    <w:p w14:paraId="626DF7EE" w14:textId="77777777" w:rsidR="00063E58" w:rsidRDefault="00063E58" w:rsidP="004721F0">
      <w:pPr>
        <w:shd w:val="clear" w:color="auto" w:fill="FFFFFF"/>
        <w:spacing w:line="270" w:lineRule="atLeast"/>
        <w:rPr>
          <w:color w:val="000000" w:themeColor="text1"/>
          <w:szCs w:val="22"/>
        </w:rPr>
      </w:pPr>
    </w:p>
    <w:p w14:paraId="759545E5" w14:textId="7C805F2D" w:rsidR="00063E58" w:rsidRDefault="00063E58" w:rsidP="00063E58">
      <w:pPr>
        <w:pStyle w:val="Heading2"/>
      </w:pPr>
      <w:bookmarkStart w:id="46" w:name="_Toc192084788"/>
      <w:r>
        <w:t>Customer Support</w:t>
      </w:r>
      <w:bookmarkEnd w:id="46"/>
    </w:p>
    <w:p w14:paraId="2CD252E3" w14:textId="77777777" w:rsidR="00063E58" w:rsidRDefault="00063E58" w:rsidP="00063E58">
      <w:pPr>
        <w:shd w:val="clear" w:color="auto" w:fill="FFFFFF"/>
        <w:spacing w:line="270" w:lineRule="atLeast"/>
        <w:rPr>
          <w:color w:val="000000" w:themeColor="text1"/>
          <w:szCs w:val="22"/>
        </w:rPr>
      </w:pPr>
    </w:p>
    <w:p w14:paraId="3B34EA14" w14:textId="084727E6" w:rsidR="00063E58" w:rsidRPr="00063E58" w:rsidRDefault="00063E58" w:rsidP="00063E58">
      <w:pPr>
        <w:shd w:val="clear" w:color="auto" w:fill="FFFFFF"/>
        <w:spacing w:line="270" w:lineRule="atLeast"/>
        <w:rPr>
          <w:color w:val="000000" w:themeColor="text1"/>
          <w:sz w:val="22"/>
        </w:rPr>
      </w:pPr>
      <w:r w:rsidRPr="00063E58">
        <w:rPr>
          <w:color w:val="000000" w:themeColor="text1"/>
          <w:sz w:val="22"/>
        </w:rPr>
        <w:t>As part of our continued efforts to deliver efficient and further enriched customer service we’ve introduced our Smart Support Page, an enhanced way to service our customer’s technical support needs.</w:t>
      </w:r>
    </w:p>
    <w:p w14:paraId="7804D51B" w14:textId="77777777" w:rsidR="00063E58" w:rsidRPr="00063E58" w:rsidRDefault="00063E58" w:rsidP="00063E58">
      <w:pPr>
        <w:shd w:val="clear" w:color="auto" w:fill="FFFFFF"/>
        <w:spacing w:line="270" w:lineRule="atLeast"/>
        <w:rPr>
          <w:color w:val="000000" w:themeColor="text1"/>
          <w:sz w:val="22"/>
        </w:rPr>
      </w:pPr>
    </w:p>
    <w:p w14:paraId="6C7076D3" w14:textId="77777777" w:rsidR="00063E58" w:rsidRPr="00063E58" w:rsidRDefault="00063E58" w:rsidP="00063E58">
      <w:pPr>
        <w:shd w:val="clear" w:color="auto" w:fill="FFFFFF"/>
        <w:spacing w:line="270" w:lineRule="atLeast"/>
        <w:rPr>
          <w:color w:val="000000" w:themeColor="text1"/>
          <w:sz w:val="22"/>
        </w:rPr>
      </w:pPr>
      <w:r w:rsidRPr="00063E58">
        <w:rPr>
          <w:color w:val="000000" w:themeColor="text1"/>
          <w:sz w:val="22"/>
        </w:rPr>
        <w:t>This page can be used to log your technical queries, whereby an automated page will generate a support ticket allocated to your query. After your ticket has been logged a TU representative aligned with your need, will contact you for further assistance.</w:t>
      </w:r>
    </w:p>
    <w:p w14:paraId="318B6CF9" w14:textId="77777777" w:rsidR="00063E58" w:rsidRPr="00063E58" w:rsidRDefault="00063E58" w:rsidP="00063E58">
      <w:pPr>
        <w:shd w:val="clear" w:color="auto" w:fill="FFFFFF"/>
        <w:spacing w:line="270" w:lineRule="atLeast"/>
        <w:rPr>
          <w:color w:val="000000" w:themeColor="text1"/>
          <w:sz w:val="22"/>
        </w:rPr>
      </w:pPr>
    </w:p>
    <w:p w14:paraId="4CE04AB9" w14:textId="257AAADB" w:rsidR="00063E58" w:rsidRPr="00063E58" w:rsidRDefault="00063E58" w:rsidP="00063E58">
      <w:pPr>
        <w:shd w:val="clear" w:color="auto" w:fill="FFFFFF"/>
        <w:spacing w:line="270" w:lineRule="atLeast"/>
        <w:rPr>
          <w:color w:val="000000" w:themeColor="text1"/>
          <w:sz w:val="22"/>
        </w:rPr>
      </w:pPr>
      <w:r w:rsidRPr="00063E58">
        <w:rPr>
          <w:color w:val="000000" w:themeColor="text1"/>
          <w:sz w:val="22"/>
        </w:rPr>
        <w:t xml:space="preserve">This allows for quicker turnaround times for your technical queries and support calls. The Smart Support Page can be accessed by </w:t>
      </w:r>
      <w:hyperlink r:id="rId47" w:tgtFrame="_blank" w:tooltip="Create a Unicenter Ticket" w:history="1">
        <w:r w:rsidRPr="00063E58">
          <w:rPr>
            <w:rStyle w:val="Hyperlink"/>
            <w:rFonts w:asciiTheme="minorHAnsi" w:hAnsiTheme="minorHAnsi"/>
            <w:sz w:val="22"/>
          </w:rPr>
          <w:t>clicking here</w:t>
        </w:r>
      </w:hyperlink>
      <w:r w:rsidRPr="00063E58">
        <w:rPr>
          <w:color w:val="000000" w:themeColor="text1"/>
          <w:sz w:val="22"/>
        </w:rPr>
        <w:t>.</w:t>
      </w:r>
    </w:p>
    <w:p w14:paraId="539F72DF" w14:textId="77777777" w:rsidR="00063E58" w:rsidRPr="00063E58" w:rsidRDefault="00063E58" w:rsidP="00063E58">
      <w:pPr>
        <w:shd w:val="clear" w:color="auto" w:fill="FFFFFF"/>
        <w:spacing w:line="270" w:lineRule="atLeast"/>
        <w:rPr>
          <w:color w:val="000000" w:themeColor="text1"/>
          <w:sz w:val="22"/>
        </w:rPr>
      </w:pPr>
    </w:p>
    <w:p w14:paraId="2706C2C9" w14:textId="77777777" w:rsidR="00063E58" w:rsidRPr="00063E58" w:rsidRDefault="00063E58" w:rsidP="00063E58">
      <w:pPr>
        <w:shd w:val="clear" w:color="auto" w:fill="FFFFFF"/>
        <w:spacing w:line="270" w:lineRule="atLeast"/>
        <w:rPr>
          <w:color w:val="000000" w:themeColor="text1"/>
          <w:sz w:val="22"/>
        </w:rPr>
      </w:pPr>
      <w:r w:rsidRPr="00063E58">
        <w:rPr>
          <w:color w:val="000000" w:themeColor="text1"/>
          <w:sz w:val="22"/>
        </w:rPr>
        <w:t>Alternatively, we encourage customers to contact us on 0861 482 435 for technical system failures, issues or service interruptions.</w:t>
      </w:r>
    </w:p>
    <w:p w14:paraId="496B5077" w14:textId="77777777" w:rsidR="00063E58" w:rsidRPr="00063E58" w:rsidRDefault="00063E58" w:rsidP="00063E58">
      <w:pPr>
        <w:shd w:val="clear" w:color="auto" w:fill="FFFFFF"/>
        <w:spacing w:line="270" w:lineRule="atLeast"/>
        <w:rPr>
          <w:color w:val="000000" w:themeColor="text1"/>
          <w:szCs w:val="22"/>
        </w:rPr>
      </w:pPr>
    </w:p>
    <w:p w14:paraId="34FACEF5" w14:textId="77777777" w:rsidR="00063E58" w:rsidRPr="00063E58" w:rsidRDefault="00063E58" w:rsidP="00063E58">
      <w:pPr>
        <w:pStyle w:val="BodyText"/>
        <w:numPr>
          <w:ilvl w:val="0"/>
          <w:numId w:val="32"/>
        </w:numPr>
      </w:pPr>
      <w:r w:rsidRPr="00063E58">
        <w:t>Monday to Saturday: 07:00 – 22:00</w:t>
      </w:r>
    </w:p>
    <w:p w14:paraId="10EA6C37" w14:textId="14E24BCC" w:rsidR="00063E58" w:rsidRDefault="00063E58" w:rsidP="00063E58">
      <w:pPr>
        <w:pStyle w:val="BodyText"/>
        <w:numPr>
          <w:ilvl w:val="0"/>
          <w:numId w:val="32"/>
        </w:numPr>
      </w:pPr>
      <w:r w:rsidRPr="00063E58">
        <w:t>Public Holidays: 07:00 – 22:00</w:t>
      </w:r>
    </w:p>
    <w:p w14:paraId="0175869D" w14:textId="3A1A66BD" w:rsidR="004A100D" w:rsidRPr="004A100D" w:rsidRDefault="004A100D" w:rsidP="004A100D">
      <w:pPr>
        <w:pStyle w:val="BodyText"/>
        <w:rPr>
          <w:b/>
          <w:bCs/>
        </w:rPr>
      </w:pPr>
      <w:r w:rsidRPr="004A100D">
        <w:rPr>
          <w:b/>
          <w:bCs/>
        </w:rPr>
        <w:t>Authentication, rate limiting, versioning.</w:t>
      </w:r>
    </w:p>
    <w:sectPr w:rsidR="004A100D" w:rsidRPr="004A100D" w:rsidSect="00AE0C96">
      <w:headerReference w:type="default" r:id="rId48"/>
      <w:pgSz w:w="12240" w:h="15840" w:code="1"/>
      <w:pgMar w:top="1440" w:right="1080" w:bottom="1440" w:left="1080" w:header="720"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E12F6" w14:textId="77777777" w:rsidR="00BE44C2" w:rsidRDefault="00BE44C2">
      <w:r>
        <w:separator/>
      </w:r>
    </w:p>
    <w:p w14:paraId="141A4AA6" w14:textId="77777777" w:rsidR="00BE44C2" w:rsidRDefault="00BE44C2"/>
    <w:p w14:paraId="4FAE8FA1" w14:textId="77777777" w:rsidR="00BE44C2" w:rsidRDefault="00BE44C2"/>
    <w:p w14:paraId="76C8FEB5" w14:textId="77777777" w:rsidR="00BE44C2" w:rsidRDefault="00BE44C2"/>
    <w:p w14:paraId="17E06330" w14:textId="77777777" w:rsidR="00BE44C2" w:rsidRDefault="00BE44C2"/>
    <w:p w14:paraId="1649DE9D" w14:textId="77777777" w:rsidR="00BE44C2" w:rsidRDefault="00BE44C2"/>
  </w:endnote>
  <w:endnote w:type="continuationSeparator" w:id="0">
    <w:p w14:paraId="04AADDAB" w14:textId="77777777" w:rsidR="00BE44C2" w:rsidRDefault="00BE44C2">
      <w:r>
        <w:continuationSeparator/>
      </w:r>
    </w:p>
    <w:p w14:paraId="2A069E79" w14:textId="77777777" w:rsidR="00BE44C2" w:rsidRDefault="00BE44C2"/>
    <w:p w14:paraId="5AFA4805" w14:textId="77777777" w:rsidR="00BE44C2" w:rsidRDefault="00BE44C2"/>
    <w:p w14:paraId="4EA9CD45" w14:textId="77777777" w:rsidR="00BE44C2" w:rsidRDefault="00BE44C2"/>
    <w:p w14:paraId="6334A7A8" w14:textId="77777777" w:rsidR="00BE44C2" w:rsidRDefault="00BE44C2"/>
    <w:p w14:paraId="7610BED4" w14:textId="77777777" w:rsidR="00BE44C2" w:rsidRDefault="00BE44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ヒラギノ角ゴ Pro W3">
    <w:charset w:val="00"/>
    <w:family w:val="roman"/>
    <w:pitch w:val="default"/>
  </w:font>
  <w:font w:name="ArialMT">
    <w:panose1 w:val="00000000000000000000"/>
    <w:charset w:val="00"/>
    <w:family w:val="swiss"/>
    <w:notTrueType/>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00000000"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313E4" w14:textId="77777777" w:rsidR="00B050EE" w:rsidRDefault="00B050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6601" w14:textId="77777777" w:rsidR="00B050EE" w:rsidRPr="000C0521" w:rsidRDefault="00B050EE" w:rsidP="00597894">
    <w:pPr>
      <w:pStyle w:val="Footer"/>
      <w:tabs>
        <w:tab w:val="clear" w:pos="9360"/>
        <w:tab w:val="right" w:pos="10080"/>
      </w:tabs>
      <w:rPr>
        <w:rStyle w:val="PageNumber"/>
        <w:rFonts w:asciiTheme="majorHAnsi" w:eastAsia="ヒラギノ角ゴ Pro W3" w:hAnsiTheme="majorHAnsi"/>
        <w:caps/>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E29D" w14:textId="77777777" w:rsidR="00B050EE" w:rsidRDefault="00B050E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8401D" w14:textId="77777777" w:rsidR="00B050EE" w:rsidRPr="004D5A36" w:rsidRDefault="00B050EE" w:rsidP="00F027E4">
    <w:pPr>
      <w:pStyle w:val="Footer"/>
      <w:tabs>
        <w:tab w:val="clear" w:pos="9360"/>
        <w:tab w:val="right" w:pos="10080"/>
      </w:tabs>
      <w:rPr>
        <w:rFonts w:eastAsia="ヒラギノ角ゴ Pro W3"/>
      </w:rPr>
    </w:pPr>
    <w:r>
      <w:rPr>
        <w:noProof/>
      </w:rPr>
      <mc:AlternateContent>
        <mc:Choice Requires="wps">
          <w:drawing>
            <wp:anchor distT="0" distB="0" distL="114300" distR="114300" simplePos="0" relativeHeight="251655168" behindDoc="0" locked="0" layoutInCell="1" allowOverlap="1" wp14:anchorId="226B2F9F" wp14:editId="050E9C0A">
              <wp:simplePos x="0" y="0"/>
              <wp:positionH relativeFrom="page">
                <wp:posOffset>685800</wp:posOffset>
              </wp:positionH>
              <wp:positionV relativeFrom="page">
                <wp:posOffset>9326880</wp:posOffset>
              </wp:positionV>
              <wp:extent cx="6400800"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640080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9A85D83" id="Straight Connector 7" o:spid="_x0000_s1026" style="position:absolute;z-index:25165516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734.4pt" to="558pt,7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" strokecolor="gray [1629]" strokeweight="1pt">
              <w10:wrap anchorx="page" anchory="page"/>
            </v:line>
          </w:pict>
        </mc:Fallback>
      </mc:AlternateContent>
    </w:r>
    <w:r w:rsidRPr="009519CE">
      <w:rPr>
        <w:rStyle w:val="PageNumber"/>
      </w:rPr>
      <w:fldChar w:fldCharType="begin"/>
    </w:r>
    <w:r w:rsidRPr="009519CE">
      <w:rPr>
        <w:rStyle w:val="PageNumber"/>
      </w:rPr>
      <w:instrText xml:space="preserve"> PAGE   \* MERGEFORMAT </w:instrText>
    </w:r>
    <w:r w:rsidRPr="009519CE">
      <w:rPr>
        <w:rStyle w:val="PageNumber"/>
      </w:rPr>
      <w:fldChar w:fldCharType="separate"/>
    </w:r>
    <w:r w:rsidR="00E060C1">
      <w:rPr>
        <w:rStyle w:val="PageNumber"/>
        <w:noProof/>
      </w:rPr>
      <w:t>3</w:t>
    </w:r>
    <w:r w:rsidRPr="009519CE">
      <w:rPr>
        <w:rStyle w:val="PageNumber"/>
      </w:rPr>
      <w:fldChar w:fldCharType="end"/>
    </w:r>
    <w:r w:rsidRPr="009519CE">
      <w:rPr>
        <w:rStyle w:val="PageNumber"/>
        <w:spacing w:val="20"/>
      </w:rPr>
      <w:t xml:space="preserve"> |</w:t>
    </w:r>
    <w:r w:rsidRPr="009519CE">
      <w:rPr>
        <w:noProof/>
        <w:spacing w:val="20"/>
        <w:sz w:val="12"/>
      </w:rPr>
      <w:t xml:space="preserve"> </w:t>
    </w:r>
    <w:r>
      <w:t>© 202</w:t>
    </w:r>
    <w:r w:rsidR="00F35D9D">
      <w:t>4</w:t>
    </w:r>
    <w:r w:rsidRPr="000C0521">
      <w:t xml:space="preserve"> TransUnion LLC All Rights Reserved</w:t>
    </w:r>
    <w:r w:rsidRPr="000C0521">
      <w:rPr>
        <w:rFonts w:eastAsia="ヒラギノ角ゴ Pro W3"/>
      </w:rPr>
      <w:tab/>
    </w:r>
    <w:r w:rsidRPr="002F5466">
      <w:rPr>
        <w:rFonts w:eastAsia="ヒラギノ角ゴ Pro W3"/>
        <w:noProof/>
      </w:rPr>
      <mc:AlternateContent>
        <mc:Choice Requires="wps">
          <w:drawing>
            <wp:inline distT="0" distB="0" distL="0" distR="0" wp14:anchorId="1C84E4BB" wp14:editId="31479D25">
              <wp:extent cx="932688" cy="246888"/>
              <wp:effectExtent l="0" t="0" r="1270" b="1270"/>
              <wp:docPr id="8" name="Freeform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932688" cy="246888"/>
                      </a:xfrm>
                      <a:custGeom>
                        <a:avLst/>
                        <a:gdLst>
                          <a:gd name="T0" fmla="*/ 729 w 6558"/>
                          <a:gd name="T1" fmla="*/ 1320 h 1731"/>
                          <a:gd name="T2" fmla="*/ 586 w 6558"/>
                          <a:gd name="T3" fmla="*/ 1242 h 1731"/>
                          <a:gd name="T4" fmla="*/ 690 w 6558"/>
                          <a:gd name="T5" fmla="*/ 1173 h 1731"/>
                          <a:gd name="T6" fmla="*/ 939 w 6558"/>
                          <a:gd name="T7" fmla="*/ 1144 h 1731"/>
                          <a:gd name="T8" fmla="*/ 1521 w 6558"/>
                          <a:gd name="T9" fmla="*/ 1703 h 1731"/>
                          <a:gd name="T10" fmla="*/ 1120 w 6558"/>
                          <a:gd name="T11" fmla="*/ 1685 h 1731"/>
                          <a:gd name="T12" fmla="*/ 1169 w 6558"/>
                          <a:gd name="T13" fmla="*/ 1154 h 1731"/>
                          <a:gd name="T14" fmla="*/ 1526 w 6558"/>
                          <a:gd name="T15" fmla="*/ 1593 h 1731"/>
                          <a:gd name="T16" fmla="*/ 1157 w 6558"/>
                          <a:gd name="T17" fmla="*/ 1287 h 1731"/>
                          <a:gd name="T18" fmla="*/ 1400 w 6558"/>
                          <a:gd name="T19" fmla="*/ 1419 h 1731"/>
                          <a:gd name="T20" fmla="*/ 1864 w 6558"/>
                          <a:gd name="T21" fmla="*/ 1156 h 1731"/>
                          <a:gd name="T22" fmla="*/ 1614 w 6558"/>
                          <a:gd name="T23" fmla="*/ 1143 h 1731"/>
                          <a:gd name="T24" fmla="*/ 1672 w 6558"/>
                          <a:gd name="T25" fmla="*/ 1696 h 1731"/>
                          <a:gd name="T26" fmla="*/ 1937 w 6558"/>
                          <a:gd name="T27" fmla="*/ 1234 h 1731"/>
                          <a:gd name="T28" fmla="*/ 2178 w 6558"/>
                          <a:gd name="T29" fmla="*/ 1278 h 1731"/>
                          <a:gd name="T30" fmla="*/ 2406 w 6558"/>
                          <a:gd name="T31" fmla="*/ 1304 h 1731"/>
                          <a:gd name="T32" fmla="*/ 2603 w 6558"/>
                          <a:gd name="T33" fmla="*/ 1243 h 1731"/>
                          <a:gd name="T34" fmla="*/ 2610 w 6558"/>
                          <a:gd name="T35" fmla="*/ 1144 h 1731"/>
                          <a:gd name="T36" fmla="*/ 2308 w 6558"/>
                          <a:gd name="T37" fmla="*/ 1380 h 1731"/>
                          <a:gd name="T38" fmla="*/ 2638 w 6558"/>
                          <a:gd name="T39" fmla="*/ 1574 h 1731"/>
                          <a:gd name="T40" fmla="*/ 2407 w 6558"/>
                          <a:gd name="T41" fmla="*/ 1571 h 1731"/>
                          <a:gd name="T42" fmla="*/ 2525 w 6558"/>
                          <a:gd name="T43" fmla="*/ 1709 h 1731"/>
                          <a:gd name="T44" fmla="*/ 2694 w 6558"/>
                          <a:gd name="T45" fmla="*/ 1409 h 1731"/>
                          <a:gd name="T46" fmla="*/ 3767 w 6558"/>
                          <a:gd name="T47" fmla="*/ 1185 h 1731"/>
                          <a:gd name="T48" fmla="*/ 3563 w 6558"/>
                          <a:gd name="T49" fmla="*/ 1228 h 1731"/>
                          <a:gd name="T50" fmla="*/ 3747 w 6558"/>
                          <a:gd name="T51" fmla="*/ 1696 h 1731"/>
                          <a:gd name="T52" fmla="*/ 3979 w 6558"/>
                          <a:gd name="T53" fmla="*/ 1271 h 1731"/>
                          <a:gd name="T54" fmla="*/ 4088 w 6558"/>
                          <a:gd name="T55" fmla="*/ 1203 h 1731"/>
                          <a:gd name="T56" fmla="*/ 4359 w 6558"/>
                          <a:gd name="T57" fmla="*/ 1030 h 1731"/>
                          <a:gd name="T58" fmla="*/ 4369 w 6558"/>
                          <a:gd name="T59" fmla="*/ 1145 h 1731"/>
                          <a:gd name="T60" fmla="*/ 5014 w 6558"/>
                          <a:gd name="T61" fmla="*/ 1544 h 1731"/>
                          <a:gd name="T62" fmla="*/ 4483 w 6558"/>
                          <a:gd name="T63" fmla="*/ 1544 h 1731"/>
                          <a:gd name="T64" fmla="*/ 4854 w 6558"/>
                          <a:gd name="T65" fmla="*/ 1152 h 1731"/>
                          <a:gd name="T66" fmla="*/ 4806 w 6558"/>
                          <a:gd name="T67" fmla="*/ 1254 h 1731"/>
                          <a:gd name="T68" fmla="*/ 4596 w 6558"/>
                          <a:gd name="T69" fmla="*/ 1496 h 1731"/>
                          <a:gd name="T70" fmla="*/ 4901 w 6558"/>
                          <a:gd name="T71" fmla="*/ 1496 h 1731"/>
                          <a:gd name="T72" fmla="*/ 594 w 6558"/>
                          <a:gd name="T73" fmla="*/ 896 h 1731"/>
                          <a:gd name="T74" fmla="*/ 3481 w 6558"/>
                          <a:gd name="T75" fmla="*/ 1427 h 1731"/>
                          <a:gd name="T76" fmla="*/ 2991 w 6558"/>
                          <a:gd name="T77" fmla="*/ 896 h 1731"/>
                          <a:gd name="T78" fmla="*/ 5656 w 6558"/>
                          <a:gd name="T79" fmla="*/ 1372 h 1731"/>
                          <a:gd name="T80" fmla="*/ 5329 w 6558"/>
                          <a:gd name="T81" fmla="*/ 1156 h 1731"/>
                          <a:gd name="T82" fmla="*/ 5078 w 6558"/>
                          <a:gd name="T83" fmla="*/ 1143 h 1731"/>
                          <a:gd name="T84" fmla="*/ 5137 w 6558"/>
                          <a:gd name="T85" fmla="*/ 1696 h 1731"/>
                          <a:gd name="T86" fmla="*/ 5402 w 6558"/>
                          <a:gd name="T87" fmla="*/ 1234 h 1731"/>
                          <a:gd name="T88" fmla="*/ 5722 w 6558"/>
                          <a:gd name="T89" fmla="*/ 1618 h 1731"/>
                          <a:gd name="T90" fmla="*/ 6261 w 6558"/>
                          <a:gd name="T91" fmla="*/ 659 h 1731"/>
                          <a:gd name="T92" fmla="*/ 6172 w 6558"/>
                          <a:gd name="T93" fmla="*/ 630 h 1731"/>
                          <a:gd name="T94" fmla="*/ 5929 w 6558"/>
                          <a:gd name="T95" fmla="*/ 629 h 1731"/>
                          <a:gd name="T96" fmla="*/ 6344 w 6558"/>
                          <a:gd name="T97" fmla="*/ 809 h 1731"/>
                          <a:gd name="T98" fmla="*/ 6348 w 6558"/>
                          <a:gd name="T99" fmla="*/ 732 h 1731"/>
                          <a:gd name="T100" fmla="*/ 5664 w 6558"/>
                          <a:gd name="T101" fmla="*/ 617 h 1731"/>
                          <a:gd name="T102" fmla="*/ 5800 w 6558"/>
                          <a:gd name="T103" fmla="*/ 720 h 1731"/>
                          <a:gd name="T104" fmla="*/ 5819 w 6558"/>
                          <a:gd name="T105" fmla="*/ 440 h 1731"/>
                          <a:gd name="T106" fmla="*/ 5579 w 6558"/>
                          <a:gd name="T107" fmla="*/ 308 h 1731"/>
                          <a:gd name="T108" fmla="*/ 5415 w 6558"/>
                          <a:gd name="T109" fmla="*/ 686 h 1731"/>
                          <a:gd name="T110" fmla="*/ 5784 w 6558"/>
                          <a:gd name="T111" fmla="*/ 1631 h 1731"/>
                          <a:gd name="T112" fmla="*/ 5863 w 6558"/>
                          <a:gd name="T113" fmla="*/ 1596 h 1731"/>
                          <a:gd name="T114" fmla="*/ 5879 w 6558"/>
                          <a:gd name="T115" fmla="*/ 1667 h 1731"/>
                          <a:gd name="T116" fmla="*/ 5878 w 6558"/>
                          <a:gd name="T117" fmla="*/ 1619 h 17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558" h="1731">
                            <a:moveTo>
                              <a:pt x="947" y="1269"/>
                            </a:moveTo>
                            <a:cubicBezTo>
                              <a:pt x="947" y="1269"/>
                              <a:pt x="947" y="1269"/>
                              <a:pt x="947" y="1269"/>
                            </a:cubicBezTo>
                            <a:cubicBezTo>
                              <a:pt x="919" y="1255"/>
                              <a:pt x="889" y="1248"/>
                              <a:pt x="858" y="1248"/>
                            </a:cubicBezTo>
                            <a:cubicBezTo>
                              <a:pt x="840" y="1248"/>
                              <a:pt x="822" y="1250"/>
                              <a:pt x="805" y="1256"/>
                            </a:cubicBezTo>
                            <a:cubicBezTo>
                              <a:pt x="788" y="1261"/>
                              <a:pt x="773" y="1269"/>
                              <a:pt x="760" y="1280"/>
                            </a:cubicBezTo>
                            <a:cubicBezTo>
                              <a:pt x="747" y="1290"/>
                              <a:pt x="736" y="1304"/>
                              <a:pt x="729" y="1320"/>
                            </a:cubicBezTo>
                            <a:cubicBezTo>
                              <a:pt x="721" y="1337"/>
                              <a:pt x="717" y="1356"/>
                              <a:pt x="717" y="1378"/>
                            </a:cubicBezTo>
                            <a:cubicBezTo>
                              <a:pt x="717" y="1696"/>
                              <a:pt x="717" y="1696"/>
                              <a:pt x="717" y="1696"/>
                            </a:cubicBezTo>
                            <a:cubicBezTo>
                              <a:pt x="594" y="1696"/>
                              <a:pt x="594" y="1696"/>
                              <a:pt x="594" y="1696"/>
                            </a:cubicBezTo>
                            <a:cubicBezTo>
                              <a:pt x="594" y="1297"/>
                              <a:pt x="594" y="1297"/>
                              <a:pt x="594" y="1297"/>
                            </a:cubicBezTo>
                            <a:cubicBezTo>
                              <a:pt x="594" y="1285"/>
                              <a:pt x="594" y="1274"/>
                              <a:pt x="593" y="1265"/>
                            </a:cubicBezTo>
                            <a:cubicBezTo>
                              <a:pt x="592" y="1256"/>
                              <a:pt x="590" y="1248"/>
                              <a:pt x="586" y="1242"/>
                            </a:cubicBezTo>
                            <a:cubicBezTo>
                              <a:pt x="583" y="1236"/>
                              <a:pt x="577" y="1232"/>
                              <a:pt x="569" y="1229"/>
                            </a:cubicBezTo>
                            <a:cubicBezTo>
                              <a:pt x="560" y="1226"/>
                              <a:pt x="549" y="1225"/>
                              <a:pt x="535" y="1226"/>
                            </a:cubicBezTo>
                            <a:cubicBezTo>
                              <a:pt x="533" y="1142"/>
                              <a:pt x="533" y="1142"/>
                              <a:pt x="533" y="1142"/>
                            </a:cubicBezTo>
                            <a:cubicBezTo>
                              <a:pt x="554" y="1137"/>
                              <a:pt x="574" y="1135"/>
                              <a:pt x="594" y="1135"/>
                            </a:cubicBezTo>
                            <a:cubicBezTo>
                              <a:pt x="615" y="1135"/>
                              <a:pt x="633" y="1138"/>
                              <a:pt x="649" y="1144"/>
                            </a:cubicBezTo>
                            <a:cubicBezTo>
                              <a:pt x="666" y="1150"/>
                              <a:pt x="679" y="1160"/>
                              <a:pt x="690" y="1173"/>
                            </a:cubicBezTo>
                            <a:cubicBezTo>
                              <a:pt x="701" y="1186"/>
                              <a:pt x="708" y="1204"/>
                              <a:pt x="709" y="1226"/>
                            </a:cubicBezTo>
                            <a:cubicBezTo>
                              <a:pt x="715" y="1211"/>
                              <a:pt x="723" y="1198"/>
                              <a:pt x="734" y="1186"/>
                            </a:cubicBezTo>
                            <a:cubicBezTo>
                              <a:pt x="746" y="1175"/>
                              <a:pt x="759" y="1165"/>
                              <a:pt x="773" y="1158"/>
                            </a:cubicBezTo>
                            <a:cubicBezTo>
                              <a:pt x="788" y="1150"/>
                              <a:pt x="804" y="1144"/>
                              <a:pt x="821" y="1140"/>
                            </a:cubicBezTo>
                            <a:cubicBezTo>
                              <a:pt x="838" y="1137"/>
                              <a:pt x="855" y="1135"/>
                              <a:pt x="871" y="1135"/>
                            </a:cubicBezTo>
                            <a:cubicBezTo>
                              <a:pt x="894" y="1134"/>
                              <a:pt x="917" y="1137"/>
                              <a:pt x="939" y="1144"/>
                            </a:cubicBezTo>
                            <a:cubicBezTo>
                              <a:pt x="961" y="1151"/>
                              <a:pt x="981" y="1161"/>
                              <a:pt x="998" y="1174"/>
                            </a:cubicBezTo>
                            <a:lnTo>
                              <a:pt x="947" y="1269"/>
                            </a:lnTo>
                            <a:close/>
                            <a:moveTo>
                              <a:pt x="1544" y="1608"/>
                            </a:moveTo>
                            <a:cubicBezTo>
                              <a:pt x="1552" y="1611"/>
                              <a:pt x="1564" y="1611"/>
                              <a:pt x="1579" y="1610"/>
                            </a:cubicBezTo>
                            <a:cubicBezTo>
                              <a:pt x="1579" y="1698"/>
                              <a:pt x="1579" y="1698"/>
                              <a:pt x="1579" y="1698"/>
                            </a:cubicBezTo>
                            <a:cubicBezTo>
                              <a:pt x="1559" y="1702"/>
                              <a:pt x="1540" y="1703"/>
                              <a:pt x="1521" y="1703"/>
                            </a:cubicBezTo>
                            <a:cubicBezTo>
                              <a:pt x="1502" y="1703"/>
                              <a:pt x="1484" y="1698"/>
                              <a:pt x="1469" y="1690"/>
                            </a:cubicBezTo>
                            <a:cubicBezTo>
                              <a:pt x="1454" y="1682"/>
                              <a:pt x="1442" y="1670"/>
                              <a:pt x="1433" y="1654"/>
                            </a:cubicBezTo>
                            <a:cubicBezTo>
                              <a:pt x="1424" y="1638"/>
                              <a:pt x="1419" y="1615"/>
                              <a:pt x="1419" y="1586"/>
                            </a:cubicBezTo>
                            <a:cubicBezTo>
                              <a:pt x="1404" y="1624"/>
                              <a:pt x="1378" y="1654"/>
                              <a:pt x="1343" y="1674"/>
                            </a:cubicBezTo>
                            <a:cubicBezTo>
                              <a:pt x="1308" y="1695"/>
                              <a:pt x="1270" y="1706"/>
                              <a:pt x="1229" y="1706"/>
                            </a:cubicBezTo>
                            <a:cubicBezTo>
                              <a:pt x="1187" y="1706"/>
                              <a:pt x="1151" y="1699"/>
                              <a:pt x="1120" y="1685"/>
                            </a:cubicBezTo>
                            <a:cubicBezTo>
                              <a:pt x="1088" y="1671"/>
                              <a:pt x="1063" y="1651"/>
                              <a:pt x="1042" y="1626"/>
                            </a:cubicBezTo>
                            <a:cubicBezTo>
                              <a:pt x="1021" y="1601"/>
                              <a:pt x="1006" y="1571"/>
                              <a:pt x="996" y="1538"/>
                            </a:cubicBezTo>
                            <a:cubicBezTo>
                              <a:pt x="985" y="1504"/>
                              <a:pt x="980" y="1468"/>
                              <a:pt x="980" y="1429"/>
                            </a:cubicBezTo>
                            <a:cubicBezTo>
                              <a:pt x="981" y="1384"/>
                              <a:pt x="989" y="1343"/>
                              <a:pt x="1005" y="1306"/>
                            </a:cubicBezTo>
                            <a:cubicBezTo>
                              <a:pt x="1021" y="1270"/>
                              <a:pt x="1043" y="1238"/>
                              <a:pt x="1071" y="1212"/>
                            </a:cubicBezTo>
                            <a:cubicBezTo>
                              <a:pt x="1099" y="1187"/>
                              <a:pt x="1132" y="1167"/>
                              <a:pt x="1169" y="1154"/>
                            </a:cubicBezTo>
                            <a:cubicBezTo>
                              <a:pt x="1207" y="1140"/>
                              <a:pt x="1248" y="1134"/>
                              <a:pt x="1293" y="1135"/>
                            </a:cubicBezTo>
                            <a:cubicBezTo>
                              <a:pt x="1333" y="1135"/>
                              <a:pt x="1371" y="1139"/>
                              <a:pt x="1409" y="1148"/>
                            </a:cubicBezTo>
                            <a:cubicBezTo>
                              <a:pt x="1446" y="1157"/>
                              <a:pt x="1483" y="1169"/>
                              <a:pt x="1520" y="1185"/>
                            </a:cubicBezTo>
                            <a:cubicBezTo>
                              <a:pt x="1520" y="1533"/>
                              <a:pt x="1520" y="1533"/>
                              <a:pt x="1520" y="1533"/>
                            </a:cubicBezTo>
                            <a:cubicBezTo>
                              <a:pt x="1520" y="1546"/>
                              <a:pt x="1520" y="1558"/>
                              <a:pt x="1520" y="1568"/>
                            </a:cubicBezTo>
                            <a:cubicBezTo>
                              <a:pt x="1520" y="1578"/>
                              <a:pt x="1523" y="1586"/>
                              <a:pt x="1526" y="1593"/>
                            </a:cubicBezTo>
                            <a:cubicBezTo>
                              <a:pt x="1530" y="1600"/>
                              <a:pt x="1536" y="1605"/>
                              <a:pt x="1544" y="1608"/>
                            </a:cubicBezTo>
                            <a:moveTo>
                              <a:pt x="1400" y="1257"/>
                            </a:moveTo>
                            <a:cubicBezTo>
                              <a:pt x="1380" y="1249"/>
                              <a:pt x="1361" y="1243"/>
                              <a:pt x="1341" y="1239"/>
                            </a:cubicBezTo>
                            <a:cubicBezTo>
                              <a:pt x="1321" y="1236"/>
                              <a:pt x="1302" y="1234"/>
                              <a:pt x="1284" y="1234"/>
                            </a:cubicBezTo>
                            <a:cubicBezTo>
                              <a:pt x="1258" y="1234"/>
                              <a:pt x="1234" y="1239"/>
                              <a:pt x="1212" y="1248"/>
                            </a:cubicBezTo>
                            <a:cubicBezTo>
                              <a:pt x="1191" y="1257"/>
                              <a:pt x="1172" y="1270"/>
                              <a:pt x="1157" y="1287"/>
                            </a:cubicBezTo>
                            <a:cubicBezTo>
                              <a:pt x="1141" y="1304"/>
                              <a:pt x="1129" y="1325"/>
                              <a:pt x="1120" y="1349"/>
                            </a:cubicBezTo>
                            <a:cubicBezTo>
                              <a:pt x="1111" y="1373"/>
                              <a:pt x="1106" y="1400"/>
                              <a:pt x="1105" y="1429"/>
                            </a:cubicBezTo>
                            <a:cubicBezTo>
                              <a:pt x="1105" y="1480"/>
                              <a:pt x="1117" y="1520"/>
                              <a:pt x="1142" y="1550"/>
                            </a:cubicBezTo>
                            <a:cubicBezTo>
                              <a:pt x="1167" y="1580"/>
                              <a:pt x="1205" y="1595"/>
                              <a:pt x="1256" y="1595"/>
                            </a:cubicBezTo>
                            <a:cubicBezTo>
                              <a:pt x="1302" y="1595"/>
                              <a:pt x="1337" y="1578"/>
                              <a:pt x="1361" y="1545"/>
                            </a:cubicBezTo>
                            <a:cubicBezTo>
                              <a:pt x="1385" y="1512"/>
                              <a:pt x="1398" y="1470"/>
                              <a:pt x="1400" y="1419"/>
                            </a:cubicBezTo>
                            <a:lnTo>
                              <a:pt x="1400" y="1257"/>
                            </a:lnTo>
                            <a:close/>
                            <a:moveTo>
                              <a:pt x="2138" y="1203"/>
                            </a:moveTo>
                            <a:cubicBezTo>
                              <a:pt x="2121" y="1182"/>
                              <a:pt x="2098" y="1165"/>
                              <a:pt x="2071" y="1153"/>
                            </a:cubicBezTo>
                            <a:cubicBezTo>
                              <a:pt x="2043" y="1141"/>
                              <a:pt x="2011" y="1135"/>
                              <a:pt x="1973" y="1135"/>
                            </a:cubicBezTo>
                            <a:cubicBezTo>
                              <a:pt x="1955" y="1135"/>
                              <a:pt x="1937" y="1136"/>
                              <a:pt x="1918" y="1140"/>
                            </a:cubicBezTo>
                            <a:cubicBezTo>
                              <a:pt x="1899" y="1143"/>
                              <a:pt x="1881" y="1149"/>
                              <a:pt x="1864" y="1156"/>
                            </a:cubicBezTo>
                            <a:cubicBezTo>
                              <a:pt x="1847" y="1163"/>
                              <a:pt x="1832" y="1173"/>
                              <a:pt x="1818" y="1185"/>
                            </a:cubicBezTo>
                            <a:cubicBezTo>
                              <a:pt x="1804" y="1197"/>
                              <a:pt x="1794" y="1212"/>
                              <a:pt x="1786" y="1230"/>
                            </a:cubicBezTo>
                            <a:cubicBezTo>
                              <a:pt x="1786" y="1204"/>
                              <a:pt x="1781" y="1184"/>
                              <a:pt x="1770" y="1170"/>
                            </a:cubicBezTo>
                            <a:cubicBezTo>
                              <a:pt x="1759" y="1155"/>
                              <a:pt x="1746" y="1146"/>
                              <a:pt x="1730" y="1141"/>
                            </a:cubicBezTo>
                            <a:cubicBezTo>
                              <a:pt x="1713" y="1136"/>
                              <a:pt x="1695" y="1134"/>
                              <a:pt x="1674" y="1135"/>
                            </a:cubicBezTo>
                            <a:cubicBezTo>
                              <a:pt x="1654" y="1136"/>
                              <a:pt x="1633" y="1139"/>
                              <a:pt x="1614" y="1143"/>
                            </a:cubicBezTo>
                            <a:cubicBezTo>
                              <a:pt x="1614" y="1228"/>
                              <a:pt x="1614" y="1228"/>
                              <a:pt x="1614" y="1228"/>
                            </a:cubicBezTo>
                            <a:cubicBezTo>
                              <a:pt x="1627" y="1228"/>
                              <a:pt x="1638" y="1228"/>
                              <a:pt x="1646" y="1230"/>
                            </a:cubicBezTo>
                            <a:cubicBezTo>
                              <a:pt x="1654" y="1232"/>
                              <a:pt x="1660" y="1236"/>
                              <a:pt x="1664" y="1242"/>
                            </a:cubicBezTo>
                            <a:cubicBezTo>
                              <a:pt x="1668" y="1247"/>
                              <a:pt x="1670" y="1255"/>
                              <a:pt x="1671" y="1266"/>
                            </a:cubicBezTo>
                            <a:cubicBezTo>
                              <a:pt x="1672" y="1276"/>
                              <a:pt x="1672" y="1289"/>
                              <a:pt x="1672" y="1305"/>
                            </a:cubicBezTo>
                            <a:cubicBezTo>
                              <a:pt x="1672" y="1696"/>
                              <a:pt x="1672" y="1696"/>
                              <a:pt x="1672" y="1696"/>
                            </a:cubicBezTo>
                            <a:cubicBezTo>
                              <a:pt x="1797" y="1696"/>
                              <a:pt x="1797" y="1696"/>
                              <a:pt x="1797" y="1696"/>
                            </a:cubicBezTo>
                            <a:cubicBezTo>
                              <a:pt x="1797" y="1383"/>
                              <a:pt x="1797" y="1383"/>
                              <a:pt x="1797" y="1383"/>
                            </a:cubicBezTo>
                            <a:cubicBezTo>
                              <a:pt x="1797" y="1361"/>
                              <a:pt x="1801" y="1340"/>
                              <a:pt x="1808" y="1322"/>
                            </a:cubicBezTo>
                            <a:cubicBezTo>
                              <a:pt x="1816" y="1304"/>
                              <a:pt x="1825" y="1288"/>
                              <a:pt x="1838" y="1275"/>
                            </a:cubicBezTo>
                            <a:cubicBezTo>
                              <a:pt x="1851" y="1262"/>
                              <a:pt x="1865" y="1252"/>
                              <a:pt x="1882" y="1245"/>
                            </a:cubicBezTo>
                            <a:cubicBezTo>
                              <a:pt x="1899" y="1238"/>
                              <a:pt x="1917" y="1234"/>
                              <a:pt x="1937" y="1234"/>
                            </a:cubicBezTo>
                            <a:cubicBezTo>
                              <a:pt x="1974" y="1235"/>
                              <a:pt x="2005" y="1247"/>
                              <a:pt x="2030" y="1271"/>
                            </a:cubicBezTo>
                            <a:cubicBezTo>
                              <a:pt x="2055" y="1295"/>
                              <a:pt x="2067" y="1329"/>
                              <a:pt x="2066" y="1372"/>
                            </a:cubicBezTo>
                            <a:cubicBezTo>
                              <a:pt x="2066" y="1696"/>
                              <a:pt x="2066" y="1696"/>
                              <a:pt x="2066" y="1696"/>
                            </a:cubicBezTo>
                            <a:cubicBezTo>
                              <a:pt x="2192" y="1696"/>
                              <a:pt x="2192" y="1696"/>
                              <a:pt x="2192" y="1696"/>
                            </a:cubicBezTo>
                            <a:cubicBezTo>
                              <a:pt x="2192" y="1372"/>
                              <a:pt x="2192" y="1372"/>
                              <a:pt x="2192" y="1372"/>
                            </a:cubicBezTo>
                            <a:cubicBezTo>
                              <a:pt x="2192" y="1338"/>
                              <a:pt x="2187" y="1306"/>
                              <a:pt x="2178" y="1278"/>
                            </a:cubicBezTo>
                            <a:cubicBezTo>
                              <a:pt x="2170" y="1249"/>
                              <a:pt x="2156" y="1224"/>
                              <a:pt x="2138" y="1203"/>
                            </a:cubicBezTo>
                            <a:moveTo>
                              <a:pt x="2694" y="1409"/>
                            </a:moveTo>
                            <a:cubicBezTo>
                              <a:pt x="2673" y="1397"/>
                              <a:pt x="2649" y="1389"/>
                              <a:pt x="2622" y="1384"/>
                            </a:cubicBezTo>
                            <a:cubicBezTo>
                              <a:pt x="2594" y="1378"/>
                              <a:pt x="2566" y="1374"/>
                              <a:pt x="2537" y="1370"/>
                            </a:cubicBezTo>
                            <a:cubicBezTo>
                              <a:pt x="2494" y="1365"/>
                              <a:pt x="2461" y="1358"/>
                              <a:pt x="2440" y="1350"/>
                            </a:cubicBezTo>
                            <a:cubicBezTo>
                              <a:pt x="2418" y="1342"/>
                              <a:pt x="2407" y="1327"/>
                              <a:pt x="2406" y="1304"/>
                            </a:cubicBezTo>
                            <a:cubicBezTo>
                              <a:pt x="2405" y="1292"/>
                              <a:pt x="2408" y="1281"/>
                              <a:pt x="2414" y="1271"/>
                            </a:cubicBezTo>
                            <a:cubicBezTo>
                              <a:pt x="2420" y="1262"/>
                              <a:pt x="2429" y="1254"/>
                              <a:pt x="2440" y="1247"/>
                            </a:cubicBezTo>
                            <a:cubicBezTo>
                              <a:pt x="2451" y="1241"/>
                              <a:pt x="2463" y="1236"/>
                              <a:pt x="2477" y="1232"/>
                            </a:cubicBezTo>
                            <a:cubicBezTo>
                              <a:pt x="2490" y="1229"/>
                              <a:pt x="2505" y="1227"/>
                              <a:pt x="2519" y="1227"/>
                            </a:cubicBezTo>
                            <a:cubicBezTo>
                              <a:pt x="2533" y="1227"/>
                              <a:pt x="2548" y="1228"/>
                              <a:pt x="2563" y="1231"/>
                            </a:cubicBezTo>
                            <a:cubicBezTo>
                              <a:pt x="2578" y="1233"/>
                              <a:pt x="2591" y="1237"/>
                              <a:pt x="2603" y="1243"/>
                            </a:cubicBezTo>
                            <a:cubicBezTo>
                              <a:pt x="2615" y="1248"/>
                              <a:pt x="2624" y="1256"/>
                              <a:pt x="2632" y="1265"/>
                            </a:cubicBezTo>
                            <a:cubicBezTo>
                              <a:pt x="2640" y="1274"/>
                              <a:pt x="2644" y="1286"/>
                              <a:pt x="2644" y="1299"/>
                            </a:cubicBezTo>
                            <a:cubicBezTo>
                              <a:pt x="2753" y="1299"/>
                              <a:pt x="2753" y="1299"/>
                              <a:pt x="2753" y="1299"/>
                            </a:cubicBezTo>
                            <a:cubicBezTo>
                              <a:pt x="2754" y="1272"/>
                              <a:pt x="2748" y="1248"/>
                              <a:pt x="2736" y="1227"/>
                            </a:cubicBezTo>
                            <a:cubicBezTo>
                              <a:pt x="2724" y="1207"/>
                              <a:pt x="2707" y="1189"/>
                              <a:pt x="2685" y="1175"/>
                            </a:cubicBezTo>
                            <a:cubicBezTo>
                              <a:pt x="2663" y="1161"/>
                              <a:pt x="2638" y="1151"/>
                              <a:pt x="2610" y="1144"/>
                            </a:cubicBezTo>
                            <a:cubicBezTo>
                              <a:pt x="2581" y="1137"/>
                              <a:pt x="2551" y="1134"/>
                              <a:pt x="2519" y="1134"/>
                            </a:cubicBezTo>
                            <a:cubicBezTo>
                              <a:pt x="2489" y="1134"/>
                              <a:pt x="2460" y="1137"/>
                              <a:pt x="2432" y="1144"/>
                            </a:cubicBezTo>
                            <a:cubicBezTo>
                              <a:pt x="2404" y="1151"/>
                              <a:pt x="2379" y="1161"/>
                              <a:pt x="2357" y="1176"/>
                            </a:cubicBezTo>
                            <a:cubicBezTo>
                              <a:pt x="2336" y="1190"/>
                              <a:pt x="2318" y="1208"/>
                              <a:pt x="2305" y="1230"/>
                            </a:cubicBezTo>
                            <a:cubicBezTo>
                              <a:pt x="2292" y="1251"/>
                              <a:pt x="2285" y="1276"/>
                              <a:pt x="2285" y="1306"/>
                            </a:cubicBezTo>
                            <a:cubicBezTo>
                              <a:pt x="2286" y="1337"/>
                              <a:pt x="2293" y="1362"/>
                              <a:pt x="2308" y="1380"/>
                            </a:cubicBezTo>
                            <a:cubicBezTo>
                              <a:pt x="2323" y="1399"/>
                              <a:pt x="2342" y="1413"/>
                              <a:pt x="2365" y="1423"/>
                            </a:cubicBezTo>
                            <a:cubicBezTo>
                              <a:pt x="2389" y="1433"/>
                              <a:pt x="2415" y="1441"/>
                              <a:pt x="2443" y="1445"/>
                            </a:cubicBezTo>
                            <a:cubicBezTo>
                              <a:pt x="2472" y="1450"/>
                              <a:pt x="2500" y="1454"/>
                              <a:pt x="2528" y="1458"/>
                            </a:cubicBezTo>
                            <a:cubicBezTo>
                              <a:pt x="2565" y="1463"/>
                              <a:pt x="2594" y="1470"/>
                              <a:pt x="2617" y="1480"/>
                            </a:cubicBezTo>
                            <a:cubicBezTo>
                              <a:pt x="2640" y="1490"/>
                              <a:pt x="2652" y="1507"/>
                              <a:pt x="2652" y="1532"/>
                            </a:cubicBezTo>
                            <a:cubicBezTo>
                              <a:pt x="2651" y="1549"/>
                              <a:pt x="2646" y="1563"/>
                              <a:pt x="2638" y="1574"/>
                            </a:cubicBezTo>
                            <a:cubicBezTo>
                              <a:pt x="2630" y="1585"/>
                              <a:pt x="2620" y="1594"/>
                              <a:pt x="2608" y="1600"/>
                            </a:cubicBezTo>
                            <a:cubicBezTo>
                              <a:pt x="2595" y="1606"/>
                              <a:pt x="2581" y="1610"/>
                              <a:pt x="2566" y="1613"/>
                            </a:cubicBezTo>
                            <a:cubicBezTo>
                              <a:pt x="2551" y="1615"/>
                              <a:pt x="2535" y="1617"/>
                              <a:pt x="2520" y="1617"/>
                            </a:cubicBezTo>
                            <a:cubicBezTo>
                              <a:pt x="2505" y="1617"/>
                              <a:pt x="2490" y="1615"/>
                              <a:pt x="2476" y="1612"/>
                            </a:cubicBezTo>
                            <a:cubicBezTo>
                              <a:pt x="2461" y="1608"/>
                              <a:pt x="2448" y="1603"/>
                              <a:pt x="2436" y="1596"/>
                            </a:cubicBezTo>
                            <a:cubicBezTo>
                              <a:pt x="2424" y="1589"/>
                              <a:pt x="2415" y="1581"/>
                              <a:pt x="2407" y="1571"/>
                            </a:cubicBezTo>
                            <a:cubicBezTo>
                              <a:pt x="2400" y="1560"/>
                              <a:pt x="2395" y="1548"/>
                              <a:pt x="2395" y="1533"/>
                            </a:cubicBezTo>
                            <a:cubicBezTo>
                              <a:pt x="2272" y="1533"/>
                              <a:pt x="2272" y="1533"/>
                              <a:pt x="2272" y="1533"/>
                            </a:cubicBezTo>
                            <a:cubicBezTo>
                              <a:pt x="2275" y="1568"/>
                              <a:pt x="2283" y="1596"/>
                              <a:pt x="2299" y="1618"/>
                            </a:cubicBezTo>
                            <a:cubicBezTo>
                              <a:pt x="2314" y="1641"/>
                              <a:pt x="2333" y="1659"/>
                              <a:pt x="2356" y="1673"/>
                            </a:cubicBezTo>
                            <a:cubicBezTo>
                              <a:pt x="2379" y="1686"/>
                              <a:pt x="2406" y="1696"/>
                              <a:pt x="2435" y="1701"/>
                            </a:cubicBezTo>
                            <a:cubicBezTo>
                              <a:pt x="2464" y="1707"/>
                              <a:pt x="2494" y="1709"/>
                              <a:pt x="2525" y="1709"/>
                            </a:cubicBezTo>
                            <a:cubicBezTo>
                              <a:pt x="2555" y="1709"/>
                              <a:pt x="2585" y="1706"/>
                              <a:pt x="2614" y="1699"/>
                            </a:cubicBezTo>
                            <a:cubicBezTo>
                              <a:pt x="2643" y="1692"/>
                              <a:pt x="2668" y="1682"/>
                              <a:pt x="2690" y="1668"/>
                            </a:cubicBezTo>
                            <a:cubicBezTo>
                              <a:pt x="2713" y="1654"/>
                              <a:pt x="2730" y="1635"/>
                              <a:pt x="2744" y="1613"/>
                            </a:cubicBezTo>
                            <a:cubicBezTo>
                              <a:pt x="2758" y="1591"/>
                              <a:pt x="2765" y="1565"/>
                              <a:pt x="2765" y="1534"/>
                            </a:cubicBezTo>
                            <a:cubicBezTo>
                              <a:pt x="2765" y="1502"/>
                              <a:pt x="2758" y="1476"/>
                              <a:pt x="2745" y="1456"/>
                            </a:cubicBezTo>
                            <a:cubicBezTo>
                              <a:pt x="2732" y="1436"/>
                              <a:pt x="2715" y="1420"/>
                              <a:pt x="2694" y="1409"/>
                            </a:cubicBezTo>
                            <a:moveTo>
                              <a:pt x="4088" y="1203"/>
                            </a:moveTo>
                            <a:cubicBezTo>
                              <a:pt x="4070" y="1182"/>
                              <a:pt x="4047" y="1165"/>
                              <a:pt x="4020" y="1153"/>
                            </a:cubicBezTo>
                            <a:cubicBezTo>
                              <a:pt x="3992" y="1141"/>
                              <a:pt x="3960" y="1135"/>
                              <a:pt x="3923" y="1135"/>
                            </a:cubicBezTo>
                            <a:cubicBezTo>
                              <a:pt x="3904" y="1135"/>
                              <a:pt x="3886" y="1136"/>
                              <a:pt x="3867" y="1140"/>
                            </a:cubicBezTo>
                            <a:cubicBezTo>
                              <a:pt x="3849" y="1143"/>
                              <a:pt x="3831" y="1149"/>
                              <a:pt x="3814" y="1156"/>
                            </a:cubicBezTo>
                            <a:cubicBezTo>
                              <a:pt x="3797" y="1163"/>
                              <a:pt x="3781" y="1173"/>
                              <a:pt x="3767" y="1185"/>
                            </a:cubicBezTo>
                            <a:cubicBezTo>
                              <a:pt x="3754" y="1197"/>
                              <a:pt x="3743" y="1212"/>
                              <a:pt x="3735" y="1230"/>
                            </a:cubicBezTo>
                            <a:cubicBezTo>
                              <a:pt x="3735" y="1204"/>
                              <a:pt x="3730" y="1184"/>
                              <a:pt x="3719" y="1170"/>
                            </a:cubicBezTo>
                            <a:cubicBezTo>
                              <a:pt x="3709" y="1155"/>
                              <a:pt x="3695" y="1146"/>
                              <a:pt x="3679" y="1141"/>
                            </a:cubicBezTo>
                            <a:cubicBezTo>
                              <a:pt x="3662" y="1136"/>
                              <a:pt x="3644" y="1134"/>
                              <a:pt x="3624" y="1135"/>
                            </a:cubicBezTo>
                            <a:cubicBezTo>
                              <a:pt x="3603" y="1136"/>
                              <a:pt x="3583" y="1139"/>
                              <a:pt x="3563" y="1143"/>
                            </a:cubicBezTo>
                            <a:cubicBezTo>
                              <a:pt x="3563" y="1228"/>
                              <a:pt x="3563" y="1228"/>
                              <a:pt x="3563" y="1228"/>
                            </a:cubicBezTo>
                            <a:cubicBezTo>
                              <a:pt x="3577" y="1228"/>
                              <a:pt x="3588" y="1228"/>
                              <a:pt x="3596" y="1230"/>
                            </a:cubicBezTo>
                            <a:cubicBezTo>
                              <a:pt x="3604" y="1232"/>
                              <a:pt x="3609" y="1236"/>
                              <a:pt x="3613" y="1242"/>
                            </a:cubicBezTo>
                            <a:cubicBezTo>
                              <a:pt x="3617" y="1247"/>
                              <a:pt x="3619" y="1255"/>
                              <a:pt x="3620" y="1266"/>
                            </a:cubicBezTo>
                            <a:cubicBezTo>
                              <a:pt x="3621" y="1276"/>
                              <a:pt x="3621" y="1289"/>
                              <a:pt x="3621" y="1305"/>
                            </a:cubicBezTo>
                            <a:cubicBezTo>
                              <a:pt x="3621" y="1696"/>
                              <a:pt x="3621" y="1696"/>
                              <a:pt x="3621" y="1696"/>
                            </a:cubicBezTo>
                            <a:cubicBezTo>
                              <a:pt x="3747" y="1696"/>
                              <a:pt x="3747" y="1696"/>
                              <a:pt x="3747" y="1696"/>
                            </a:cubicBezTo>
                            <a:cubicBezTo>
                              <a:pt x="3747" y="1383"/>
                              <a:pt x="3747" y="1383"/>
                              <a:pt x="3747" y="1383"/>
                            </a:cubicBezTo>
                            <a:cubicBezTo>
                              <a:pt x="3747" y="1361"/>
                              <a:pt x="3750" y="1340"/>
                              <a:pt x="3758" y="1322"/>
                            </a:cubicBezTo>
                            <a:cubicBezTo>
                              <a:pt x="3765" y="1304"/>
                              <a:pt x="3775" y="1288"/>
                              <a:pt x="3787" y="1275"/>
                            </a:cubicBezTo>
                            <a:cubicBezTo>
                              <a:pt x="3800" y="1262"/>
                              <a:pt x="3815" y="1252"/>
                              <a:pt x="3831" y="1245"/>
                            </a:cubicBezTo>
                            <a:cubicBezTo>
                              <a:pt x="3848" y="1238"/>
                              <a:pt x="3866" y="1234"/>
                              <a:pt x="3886" y="1234"/>
                            </a:cubicBezTo>
                            <a:cubicBezTo>
                              <a:pt x="3923" y="1235"/>
                              <a:pt x="3955" y="1247"/>
                              <a:pt x="3979" y="1271"/>
                            </a:cubicBezTo>
                            <a:cubicBezTo>
                              <a:pt x="4004" y="1295"/>
                              <a:pt x="4016" y="1329"/>
                              <a:pt x="4015" y="1372"/>
                            </a:cubicBezTo>
                            <a:cubicBezTo>
                              <a:pt x="4015" y="1696"/>
                              <a:pt x="4015" y="1696"/>
                              <a:pt x="4015" y="1696"/>
                            </a:cubicBezTo>
                            <a:cubicBezTo>
                              <a:pt x="4141" y="1696"/>
                              <a:pt x="4141" y="1696"/>
                              <a:pt x="4141" y="1696"/>
                            </a:cubicBezTo>
                            <a:cubicBezTo>
                              <a:pt x="4141" y="1372"/>
                              <a:pt x="4141" y="1372"/>
                              <a:pt x="4141" y="1372"/>
                            </a:cubicBezTo>
                            <a:cubicBezTo>
                              <a:pt x="4141" y="1338"/>
                              <a:pt x="4136" y="1306"/>
                              <a:pt x="4128" y="1278"/>
                            </a:cubicBezTo>
                            <a:cubicBezTo>
                              <a:pt x="4119" y="1249"/>
                              <a:pt x="4106" y="1224"/>
                              <a:pt x="4088" y="1203"/>
                            </a:cubicBezTo>
                            <a:moveTo>
                              <a:pt x="4307" y="902"/>
                            </a:moveTo>
                            <a:cubicBezTo>
                              <a:pt x="4288" y="902"/>
                              <a:pt x="4271" y="908"/>
                              <a:pt x="4255" y="920"/>
                            </a:cubicBezTo>
                            <a:cubicBezTo>
                              <a:pt x="4240" y="932"/>
                              <a:pt x="4232" y="951"/>
                              <a:pt x="4232" y="975"/>
                            </a:cubicBezTo>
                            <a:cubicBezTo>
                              <a:pt x="4232" y="1000"/>
                              <a:pt x="4240" y="1019"/>
                              <a:pt x="4256" y="1031"/>
                            </a:cubicBezTo>
                            <a:cubicBezTo>
                              <a:pt x="4272" y="1044"/>
                              <a:pt x="4290" y="1050"/>
                              <a:pt x="4309" y="1049"/>
                            </a:cubicBezTo>
                            <a:cubicBezTo>
                              <a:pt x="4327" y="1048"/>
                              <a:pt x="4344" y="1042"/>
                              <a:pt x="4359" y="1030"/>
                            </a:cubicBezTo>
                            <a:cubicBezTo>
                              <a:pt x="4374" y="1017"/>
                              <a:pt x="4382" y="999"/>
                              <a:pt x="4382" y="975"/>
                            </a:cubicBezTo>
                            <a:cubicBezTo>
                              <a:pt x="4382" y="951"/>
                              <a:pt x="4374" y="932"/>
                              <a:pt x="4359" y="920"/>
                            </a:cubicBezTo>
                            <a:cubicBezTo>
                              <a:pt x="4344" y="908"/>
                              <a:pt x="4326" y="902"/>
                              <a:pt x="4307" y="902"/>
                            </a:cubicBezTo>
                            <a:moveTo>
                              <a:pt x="4245" y="1696"/>
                            </a:moveTo>
                            <a:cubicBezTo>
                              <a:pt x="4369" y="1696"/>
                              <a:pt x="4369" y="1696"/>
                              <a:pt x="4369" y="1696"/>
                            </a:cubicBezTo>
                            <a:cubicBezTo>
                              <a:pt x="4369" y="1145"/>
                              <a:pt x="4369" y="1145"/>
                              <a:pt x="4369" y="1145"/>
                            </a:cubicBezTo>
                            <a:cubicBezTo>
                              <a:pt x="4245" y="1145"/>
                              <a:pt x="4245" y="1145"/>
                              <a:pt x="4245" y="1145"/>
                            </a:cubicBezTo>
                            <a:lnTo>
                              <a:pt x="4245" y="1696"/>
                            </a:lnTo>
                            <a:close/>
                            <a:moveTo>
                              <a:pt x="4949" y="1204"/>
                            </a:moveTo>
                            <a:cubicBezTo>
                              <a:pt x="4976" y="1227"/>
                              <a:pt x="4998" y="1257"/>
                              <a:pt x="5015" y="1292"/>
                            </a:cubicBezTo>
                            <a:cubicBezTo>
                              <a:pt x="5031" y="1328"/>
                              <a:pt x="5039" y="1370"/>
                              <a:pt x="5039" y="1418"/>
                            </a:cubicBezTo>
                            <a:cubicBezTo>
                              <a:pt x="5039" y="1466"/>
                              <a:pt x="5031" y="1508"/>
                              <a:pt x="5014" y="1544"/>
                            </a:cubicBezTo>
                            <a:cubicBezTo>
                              <a:pt x="4997" y="1580"/>
                              <a:pt x="4975" y="1610"/>
                              <a:pt x="4948" y="1634"/>
                            </a:cubicBezTo>
                            <a:cubicBezTo>
                              <a:pt x="4921" y="1658"/>
                              <a:pt x="4889" y="1676"/>
                              <a:pt x="4855" y="1688"/>
                            </a:cubicBezTo>
                            <a:cubicBezTo>
                              <a:pt x="4820" y="1700"/>
                              <a:pt x="4785" y="1706"/>
                              <a:pt x="4748" y="1706"/>
                            </a:cubicBezTo>
                            <a:cubicBezTo>
                              <a:pt x="4711" y="1706"/>
                              <a:pt x="4676" y="1700"/>
                              <a:pt x="4641" y="1688"/>
                            </a:cubicBezTo>
                            <a:cubicBezTo>
                              <a:pt x="4607" y="1676"/>
                              <a:pt x="4576" y="1658"/>
                              <a:pt x="4549" y="1634"/>
                            </a:cubicBezTo>
                            <a:cubicBezTo>
                              <a:pt x="4522" y="1610"/>
                              <a:pt x="4500" y="1580"/>
                              <a:pt x="4483" y="1544"/>
                            </a:cubicBezTo>
                            <a:cubicBezTo>
                              <a:pt x="4466" y="1508"/>
                              <a:pt x="4458" y="1466"/>
                              <a:pt x="4458" y="1418"/>
                            </a:cubicBezTo>
                            <a:cubicBezTo>
                              <a:pt x="4458" y="1371"/>
                              <a:pt x="4466" y="1330"/>
                              <a:pt x="4482" y="1294"/>
                            </a:cubicBezTo>
                            <a:cubicBezTo>
                              <a:pt x="4499" y="1259"/>
                              <a:pt x="4520" y="1229"/>
                              <a:pt x="4547" y="1206"/>
                            </a:cubicBezTo>
                            <a:cubicBezTo>
                              <a:pt x="4574" y="1182"/>
                              <a:pt x="4604" y="1164"/>
                              <a:pt x="4638" y="1152"/>
                            </a:cubicBezTo>
                            <a:cubicBezTo>
                              <a:pt x="4673" y="1141"/>
                              <a:pt x="4708" y="1135"/>
                              <a:pt x="4743" y="1135"/>
                            </a:cubicBezTo>
                            <a:cubicBezTo>
                              <a:pt x="4782" y="1135"/>
                              <a:pt x="4818" y="1140"/>
                              <a:pt x="4854" y="1152"/>
                            </a:cubicBezTo>
                            <a:cubicBezTo>
                              <a:pt x="4890" y="1163"/>
                              <a:pt x="4922" y="1181"/>
                              <a:pt x="4949" y="1204"/>
                            </a:cubicBezTo>
                            <a:moveTo>
                              <a:pt x="4901" y="1496"/>
                            </a:moveTo>
                            <a:cubicBezTo>
                              <a:pt x="4910" y="1474"/>
                              <a:pt x="4915" y="1448"/>
                              <a:pt x="4915" y="1418"/>
                            </a:cubicBezTo>
                            <a:cubicBezTo>
                              <a:pt x="4915" y="1388"/>
                              <a:pt x="4910" y="1362"/>
                              <a:pt x="4900" y="1340"/>
                            </a:cubicBezTo>
                            <a:cubicBezTo>
                              <a:pt x="4890" y="1318"/>
                              <a:pt x="4877" y="1300"/>
                              <a:pt x="4861" y="1286"/>
                            </a:cubicBezTo>
                            <a:cubicBezTo>
                              <a:pt x="4845" y="1271"/>
                              <a:pt x="4827" y="1260"/>
                              <a:pt x="4806" y="1254"/>
                            </a:cubicBezTo>
                            <a:cubicBezTo>
                              <a:pt x="4786" y="1247"/>
                              <a:pt x="4765" y="1244"/>
                              <a:pt x="4743" y="1244"/>
                            </a:cubicBezTo>
                            <a:cubicBezTo>
                              <a:pt x="4723" y="1245"/>
                              <a:pt x="4703" y="1249"/>
                              <a:pt x="4684" y="1256"/>
                            </a:cubicBezTo>
                            <a:cubicBezTo>
                              <a:pt x="4664" y="1264"/>
                              <a:pt x="4647" y="1274"/>
                              <a:pt x="4632" y="1288"/>
                            </a:cubicBezTo>
                            <a:cubicBezTo>
                              <a:pt x="4616" y="1302"/>
                              <a:pt x="4604" y="1320"/>
                              <a:pt x="4595" y="1342"/>
                            </a:cubicBezTo>
                            <a:cubicBezTo>
                              <a:pt x="4586" y="1364"/>
                              <a:pt x="4581" y="1389"/>
                              <a:pt x="4581" y="1418"/>
                            </a:cubicBezTo>
                            <a:cubicBezTo>
                              <a:pt x="4581" y="1448"/>
                              <a:pt x="4586" y="1474"/>
                              <a:pt x="4596" y="1496"/>
                            </a:cubicBezTo>
                            <a:cubicBezTo>
                              <a:pt x="4605" y="1519"/>
                              <a:pt x="4618" y="1537"/>
                              <a:pt x="4634" y="1552"/>
                            </a:cubicBezTo>
                            <a:cubicBezTo>
                              <a:pt x="4650" y="1567"/>
                              <a:pt x="4668" y="1578"/>
                              <a:pt x="4688" y="1585"/>
                            </a:cubicBezTo>
                            <a:cubicBezTo>
                              <a:pt x="4708" y="1593"/>
                              <a:pt x="4729" y="1596"/>
                              <a:pt x="4750" y="1596"/>
                            </a:cubicBezTo>
                            <a:cubicBezTo>
                              <a:pt x="4771" y="1596"/>
                              <a:pt x="4791" y="1592"/>
                              <a:pt x="4811" y="1585"/>
                            </a:cubicBezTo>
                            <a:cubicBezTo>
                              <a:pt x="4831" y="1577"/>
                              <a:pt x="4848" y="1566"/>
                              <a:pt x="4863" y="1551"/>
                            </a:cubicBezTo>
                            <a:cubicBezTo>
                              <a:pt x="4879" y="1536"/>
                              <a:pt x="4891" y="1518"/>
                              <a:pt x="4901" y="1496"/>
                            </a:cubicBezTo>
                            <a:moveTo>
                              <a:pt x="232" y="1014"/>
                            </a:moveTo>
                            <a:cubicBezTo>
                              <a:pt x="232" y="1696"/>
                              <a:pt x="232" y="1696"/>
                              <a:pt x="232" y="1696"/>
                            </a:cubicBezTo>
                            <a:cubicBezTo>
                              <a:pt x="362" y="1696"/>
                              <a:pt x="362" y="1696"/>
                              <a:pt x="362" y="1696"/>
                            </a:cubicBezTo>
                            <a:cubicBezTo>
                              <a:pt x="362" y="1014"/>
                              <a:pt x="362" y="1014"/>
                              <a:pt x="362" y="1014"/>
                            </a:cubicBezTo>
                            <a:cubicBezTo>
                              <a:pt x="594" y="1014"/>
                              <a:pt x="594" y="1014"/>
                              <a:pt x="594" y="1014"/>
                            </a:cubicBezTo>
                            <a:cubicBezTo>
                              <a:pt x="594" y="896"/>
                              <a:pt x="594" y="896"/>
                              <a:pt x="594" y="896"/>
                            </a:cubicBezTo>
                            <a:cubicBezTo>
                              <a:pt x="0" y="896"/>
                              <a:pt x="0" y="896"/>
                              <a:pt x="0" y="896"/>
                            </a:cubicBezTo>
                            <a:cubicBezTo>
                              <a:pt x="0" y="1014"/>
                              <a:pt x="0" y="1014"/>
                              <a:pt x="0" y="1014"/>
                            </a:cubicBezTo>
                            <a:lnTo>
                              <a:pt x="232" y="1014"/>
                            </a:lnTo>
                            <a:close/>
                            <a:moveTo>
                              <a:pt x="2859" y="1427"/>
                            </a:moveTo>
                            <a:cubicBezTo>
                              <a:pt x="2859" y="1605"/>
                              <a:pt x="2999" y="1706"/>
                              <a:pt x="3172" y="1706"/>
                            </a:cubicBezTo>
                            <a:cubicBezTo>
                              <a:pt x="3342" y="1706"/>
                              <a:pt x="3481" y="1605"/>
                              <a:pt x="3481" y="1427"/>
                            </a:cubicBezTo>
                            <a:cubicBezTo>
                              <a:pt x="3481" y="896"/>
                              <a:pt x="3481" y="896"/>
                              <a:pt x="3481" y="896"/>
                            </a:cubicBezTo>
                            <a:cubicBezTo>
                              <a:pt x="3350" y="896"/>
                              <a:pt x="3350" y="896"/>
                              <a:pt x="3350" y="896"/>
                            </a:cubicBezTo>
                            <a:cubicBezTo>
                              <a:pt x="3350" y="1424"/>
                              <a:pt x="3350" y="1424"/>
                              <a:pt x="3350" y="1424"/>
                            </a:cubicBezTo>
                            <a:cubicBezTo>
                              <a:pt x="3350" y="1529"/>
                              <a:pt x="3272" y="1587"/>
                              <a:pt x="3172" y="1587"/>
                            </a:cubicBezTo>
                            <a:cubicBezTo>
                              <a:pt x="3070" y="1587"/>
                              <a:pt x="2991" y="1529"/>
                              <a:pt x="2991" y="1424"/>
                            </a:cubicBezTo>
                            <a:cubicBezTo>
                              <a:pt x="2991" y="896"/>
                              <a:pt x="2991" y="896"/>
                              <a:pt x="2991" y="896"/>
                            </a:cubicBezTo>
                            <a:cubicBezTo>
                              <a:pt x="2859" y="896"/>
                              <a:pt x="2859" y="896"/>
                              <a:pt x="2859" y="896"/>
                            </a:cubicBezTo>
                            <a:cubicBezTo>
                              <a:pt x="2859" y="1427"/>
                              <a:pt x="2859" y="1427"/>
                              <a:pt x="2859" y="1427"/>
                            </a:cubicBezTo>
                            <a:moveTo>
                              <a:pt x="5656" y="1566"/>
                            </a:moveTo>
                            <a:cubicBezTo>
                              <a:pt x="5656" y="1480"/>
                              <a:pt x="5656" y="1480"/>
                              <a:pt x="5656" y="1480"/>
                            </a:cubicBezTo>
                            <a:cubicBezTo>
                              <a:pt x="5656" y="1480"/>
                              <a:pt x="5656" y="1480"/>
                              <a:pt x="5656" y="1480"/>
                            </a:cubicBezTo>
                            <a:cubicBezTo>
                              <a:pt x="5656" y="1372"/>
                              <a:pt x="5656" y="1372"/>
                              <a:pt x="5656" y="1372"/>
                            </a:cubicBezTo>
                            <a:cubicBezTo>
                              <a:pt x="5656" y="1338"/>
                              <a:pt x="5652" y="1306"/>
                              <a:pt x="5643" y="1278"/>
                            </a:cubicBezTo>
                            <a:cubicBezTo>
                              <a:pt x="5634" y="1249"/>
                              <a:pt x="5621" y="1224"/>
                              <a:pt x="5603" y="1203"/>
                            </a:cubicBezTo>
                            <a:cubicBezTo>
                              <a:pt x="5585" y="1182"/>
                              <a:pt x="5563" y="1165"/>
                              <a:pt x="5535" y="1153"/>
                            </a:cubicBezTo>
                            <a:cubicBezTo>
                              <a:pt x="5508" y="1141"/>
                              <a:pt x="5476" y="1135"/>
                              <a:pt x="5438" y="1135"/>
                            </a:cubicBezTo>
                            <a:cubicBezTo>
                              <a:pt x="5420" y="1135"/>
                              <a:pt x="5401" y="1136"/>
                              <a:pt x="5383" y="1140"/>
                            </a:cubicBezTo>
                            <a:cubicBezTo>
                              <a:pt x="5364" y="1143"/>
                              <a:pt x="5346" y="1149"/>
                              <a:pt x="5329" y="1156"/>
                            </a:cubicBezTo>
                            <a:cubicBezTo>
                              <a:pt x="5312" y="1163"/>
                              <a:pt x="5297" y="1173"/>
                              <a:pt x="5283" y="1185"/>
                            </a:cubicBezTo>
                            <a:cubicBezTo>
                              <a:pt x="5269" y="1197"/>
                              <a:pt x="5259" y="1212"/>
                              <a:pt x="5251" y="1230"/>
                            </a:cubicBezTo>
                            <a:cubicBezTo>
                              <a:pt x="5251" y="1204"/>
                              <a:pt x="5246" y="1184"/>
                              <a:pt x="5235" y="1170"/>
                            </a:cubicBezTo>
                            <a:cubicBezTo>
                              <a:pt x="5224" y="1155"/>
                              <a:pt x="5211" y="1146"/>
                              <a:pt x="5194" y="1141"/>
                            </a:cubicBezTo>
                            <a:cubicBezTo>
                              <a:pt x="5178" y="1136"/>
                              <a:pt x="5160" y="1134"/>
                              <a:pt x="5139" y="1135"/>
                            </a:cubicBezTo>
                            <a:cubicBezTo>
                              <a:pt x="5118" y="1136"/>
                              <a:pt x="5098" y="1139"/>
                              <a:pt x="5078" y="1143"/>
                            </a:cubicBezTo>
                            <a:cubicBezTo>
                              <a:pt x="5078" y="1228"/>
                              <a:pt x="5078" y="1228"/>
                              <a:pt x="5078" y="1228"/>
                            </a:cubicBezTo>
                            <a:cubicBezTo>
                              <a:pt x="5092" y="1228"/>
                              <a:pt x="5103" y="1228"/>
                              <a:pt x="5111" y="1230"/>
                            </a:cubicBezTo>
                            <a:cubicBezTo>
                              <a:pt x="5119" y="1232"/>
                              <a:pt x="5125" y="1236"/>
                              <a:pt x="5129" y="1242"/>
                            </a:cubicBezTo>
                            <a:cubicBezTo>
                              <a:pt x="5133" y="1247"/>
                              <a:pt x="5135" y="1255"/>
                              <a:pt x="5136" y="1266"/>
                            </a:cubicBezTo>
                            <a:cubicBezTo>
                              <a:pt x="5136" y="1276"/>
                              <a:pt x="5137" y="1289"/>
                              <a:pt x="5137" y="1305"/>
                            </a:cubicBezTo>
                            <a:cubicBezTo>
                              <a:pt x="5137" y="1696"/>
                              <a:pt x="5137" y="1696"/>
                              <a:pt x="5137" y="1696"/>
                            </a:cubicBezTo>
                            <a:cubicBezTo>
                              <a:pt x="5262" y="1696"/>
                              <a:pt x="5262" y="1696"/>
                              <a:pt x="5262" y="1696"/>
                            </a:cubicBezTo>
                            <a:cubicBezTo>
                              <a:pt x="5262" y="1383"/>
                              <a:pt x="5262" y="1383"/>
                              <a:pt x="5262" y="1383"/>
                            </a:cubicBezTo>
                            <a:cubicBezTo>
                              <a:pt x="5262" y="1361"/>
                              <a:pt x="5266" y="1340"/>
                              <a:pt x="5273" y="1322"/>
                            </a:cubicBezTo>
                            <a:cubicBezTo>
                              <a:pt x="5280" y="1304"/>
                              <a:pt x="5290" y="1288"/>
                              <a:pt x="5303" y="1275"/>
                            </a:cubicBezTo>
                            <a:cubicBezTo>
                              <a:pt x="5315" y="1262"/>
                              <a:pt x="5330" y="1252"/>
                              <a:pt x="5347" y="1245"/>
                            </a:cubicBezTo>
                            <a:cubicBezTo>
                              <a:pt x="5364" y="1238"/>
                              <a:pt x="5382" y="1234"/>
                              <a:pt x="5402" y="1234"/>
                            </a:cubicBezTo>
                            <a:cubicBezTo>
                              <a:pt x="5439" y="1235"/>
                              <a:pt x="5470" y="1247"/>
                              <a:pt x="5495" y="1271"/>
                            </a:cubicBezTo>
                            <a:cubicBezTo>
                              <a:pt x="5519" y="1295"/>
                              <a:pt x="5531" y="1329"/>
                              <a:pt x="5531" y="1372"/>
                            </a:cubicBezTo>
                            <a:cubicBezTo>
                              <a:pt x="5531" y="1558"/>
                              <a:pt x="5531" y="1558"/>
                              <a:pt x="5531" y="1558"/>
                            </a:cubicBezTo>
                            <a:cubicBezTo>
                              <a:pt x="5531" y="1571"/>
                              <a:pt x="5531" y="1571"/>
                              <a:pt x="5531" y="1571"/>
                            </a:cubicBezTo>
                            <a:cubicBezTo>
                              <a:pt x="5531" y="1705"/>
                              <a:pt x="5614" y="1719"/>
                              <a:pt x="5722" y="1698"/>
                            </a:cubicBezTo>
                            <a:cubicBezTo>
                              <a:pt x="5722" y="1618"/>
                              <a:pt x="5722" y="1618"/>
                              <a:pt x="5722" y="1618"/>
                            </a:cubicBezTo>
                            <a:cubicBezTo>
                              <a:pt x="5667" y="1623"/>
                              <a:pt x="5656" y="1608"/>
                              <a:pt x="5656" y="1566"/>
                            </a:cubicBezTo>
                            <a:moveTo>
                              <a:pt x="6348" y="732"/>
                            </a:moveTo>
                            <a:cubicBezTo>
                              <a:pt x="6326" y="732"/>
                              <a:pt x="6296" y="730"/>
                              <a:pt x="6278" y="716"/>
                            </a:cubicBezTo>
                            <a:cubicBezTo>
                              <a:pt x="6270" y="711"/>
                              <a:pt x="6261" y="702"/>
                              <a:pt x="6258" y="687"/>
                            </a:cubicBezTo>
                            <a:cubicBezTo>
                              <a:pt x="6258" y="687"/>
                              <a:pt x="6258" y="686"/>
                              <a:pt x="6258" y="686"/>
                            </a:cubicBezTo>
                            <a:cubicBezTo>
                              <a:pt x="6257" y="678"/>
                              <a:pt x="6257" y="670"/>
                              <a:pt x="6261" y="659"/>
                            </a:cubicBezTo>
                            <a:cubicBezTo>
                              <a:pt x="6332" y="440"/>
                              <a:pt x="6332" y="440"/>
                              <a:pt x="6332" y="440"/>
                            </a:cubicBezTo>
                            <a:cubicBezTo>
                              <a:pt x="6332" y="440"/>
                              <a:pt x="6332" y="440"/>
                              <a:pt x="6332" y="440"/>
                            </a:cubicBezTo>
                            <a:cubicBezTo>
                              <a:pt x="6233" y="440"/>
                              <a:pt x="6233" y="440"/>
                              <a:pt x="6233" y="440"/>
                            </a:cubicBezTo>
                            <a:cubicBezTo>
                              <a:pt x="6233" y="440"/>
                              <a:pt x="6233" y="440"/>
                              <a:pt x="6233" y="440"/>
                            </a:cubicBezTo>
                            <a:cubicBezTo>
                              <a:pt x="6172" y="630"/>
                              <a:pt x="6172" y="630"/>
                              <a:pt x="6172" y="630"/>
                            </a:cubicBezTo>
                            <a:cubicBezTo>
                              <a:pt x="6172" y="630"/>
                              <a:pt x="6172" y="630"/>
                              <a:pt x="6172" y="630"/>
                            </a:cubicBezTo>
                            <a:cubicBezTo>
                              <a:pt x="6155" y="679"/>
                              <a:pt x="6103" y="719"/>
                              <a:pt x="6057" y="719"/>
                            </a:cubicBezTo>
                            <a:cubicBezTo>
                              <a:pt x="6045" y="719"/>
                              <a:pt x="6030" y="714"/>
                              <a:pt x="6022" y="704"/>
                            </a:cubicBezTo>
                            <a:cubicBezTo>
                              <a:pt x="6016" y="695"/>
                              <a:pt x="6010" y="681"/>
                              <a:pt x="6017" y="659"/>
                            </a:cubicBezTo>
                            <a:cubicBezTo>
                              <a:pt x="6089" y="440"/>
                              <a:pt x="6089" y="440"/>
                              <a:pt x="6089" y="440"/>
                            </a:cubicBezTo>
                            <a:cubicBezTo>
                              <a:pt x="5990" y="440"/>
                              <a:pt x="5990" y="440"/>
                              <a:pt x="5990" y="440"/>
                            </a:cubicBezTo>
                            <a:cubicBezTo>
                              <a:pt x="5929" y="629"/>
                              <a:pt x="5929" y="629"/>
                              <a:pt x="5929" y="629"/>
                            </a:cubicBezTo>
                            <a:cubicBezTo>
                              <a:pt x="5913" y="676"/>
                              <a:pt x="5919" y="725"/>
                              <a:pt x="5944" y="761"/>
                            </a:cubicBezTo>
                            <a:cubicBezTo>
                              <a:pt x="5968" y="794"/>
                              <a:pt x="6007" y="813"/>
                              <a:pt x="6054" y="813"/>
                            </a:cubicBezTo>
                            <a:cubicBezTo>
                              <a:pt x="6100" y="813"/>
                              <a:pt x="6149" y="794"/>
                              <a:pt x="6189" y="761"/>
                            </a:cubicBezTo>
                            <a:cubicBezTo>
                              <a:pt x="6203" y="781"/>
                              <a:pt x="6220" y="795"/>
                              <a:pt x="6242" y="802"/>
                            </a:cubicBezTo>
                            <a:cubicBezTo>
                              <a:pt x="6274" y="813"/>
                              <a:pt x="6295" y="813"/>
                              <a:pt x="6317" y="813"/>
                            </a:cubicBezTo>
                            <a:cubicBezTo>
                              <a:pt x="6328" y="813"/>
                              <a:pt x="6339" y="810"/>
                              <a:pt x="6344" y="809"/>
                            </a:cubicBezTo>
                            <a:cubicBezTo>
                              <a:pt x="6346" y="806"/>
                              <a:pt x="6348" y="803"/>
                              <a:pt x="6350" y="800"/>
                            </a:cubicBezTo>
                            <a:cubicBezTo>
                              <a:pt x="6354" y="794"/>
                              <a:pt x="6357" y="788"/>
                              <a:pt x="6360" y="782"/>
                            </a:cubicBezTo>
                            <a:cubicBezTo>
                              <a:pt x="6364" y="776"/>
                              <a:pt x="6367" y="770"/>
                              <a:pt x="6370" y="763"/>
                            </a:cubicBezTo>
                            <a:cubicBezTo>
                              <a:pt x="6373" y="757"/>
                              <a:pt x="6376" y="751"/>
                              <a:pt x="6378" y="744"/>
                            </a:cubicBezTo>
                            <a:cubicBezTo>
                              <a:pt x="6380" y="740"/>
                              <a:pt x="6382" y="735"/>
                              <a:pt x="6384" y="730"/>
                            </a:cubicBezTo>
                            <a:cubicBezTo>
                              <a:pt x="6378" y="731"/>
                              <a:pt x="6364" y="732"/>
                              <a:pt x="6348" y="732"/>
                            </a:cubicBezTo>
                            <a:moveTo>
                              <a:pt x="5981" y="0"/>
                            </a:moveTo>
                            <a:cubicBezTo>
                              <a:pt x="5768" y="0"/>
                              <a:pt x="5581" y="116"/>
                              <a:pt x="5482" y="289"/>
                            </a:cubicBezTo>
                            <a:cubicBezTo>
                              <a:pt x="5444" y="358"/>
                              <a:pt x="5440" y="418"/>
                              <a:pt x="5468" y="467"/>
                            </a:cubicBezTo>
                            <a:cubicBezTo>
                              <a:pt x="5501" y="524"/>
                              <a:pt x="5575" y="533"/>
                              <a:pt x="5617" y="533"/>
                            </a:cubicBezTo>
                            <a:cubicBezTo>
                              <a:pt x="5690" y="533"/>
                              <a:pt x="5690" y="533"/>
                              <a:pt x="5690" y="533"/>
                            </a:cubicBezTo>
                            <a:cubicBezTo>
                              <a:pt x="5664" y="617"/>
                              <a:pt x="5664" y="617"/>
                              <a:pt x="5664" y="617"/>
                            </a:cubicBezTo>
                            <a:cubicBezTo>
                              <a:pt x="5647" y="667"/>
                              <a:pt x="5654" y="721"/>
                              <a:pt x="5680" y="758"/>
                            </a:cubicBezTo>
                            <a:cubicBezTo>
                              <a:pt x="5706" y="793"/>
                              <a:pt x="5747" y="813"/>
                              <a:pt x="5796" y="813"/>
                            </a:cubicBezTo>
                            <a:cubicBezTo>
                              <a:pt x="5831" y="813"/>
                              <a:pt x="5866" y="807"/>
                              <a:pt x="5899" y="792"/>
                            </a:cubicBezTo>
                            <a:cubicBezTo>
                              <a:pt x="5890" y="779"/>
                              <a:pt x="5883" y="765"/>
                              <a:pt x="5877" y="751"/>
                            </a:cubicBezTo>
                            <a:cubicBezTo>
                              <a:pt x="5873" y="737"/>
                              <a:pt x="5869" y="723"/>
                              <a:pt x="5867" y="709"/>
                            </a:cubicBezTo>
                            <a:cubicBezTo>
                              <a:pt x="5846" y="717"/>
                              <a:pt x="5823" y="720"/>
                              <a:pt x="5800" y="720"/>
                            </a:cubicBezTo>
                            <a:cubicBezTo>
                              <a:pt x="5787" y="720"/>
                              <a:pt x="5768" y="715"/>
                              <a:pt x="5758" y="701"/>
                            </a:cubicBezTo>
                            <a:cubicBezTo>
                              <a:pt x="5749" y="688"/>
                              <a:pt x="5746" y="668"/>
                              <a:pt x="5753" y="645"/>
                            </a:cubicBezTo>
                            <a:cubicBezTo>
                              <a:pt x="5789" y="533"/>
                              <a:pt x="5789" y="533"/>
                              <a:pt x="5789" y="533"/>
                            </a:cubicBezTo>
                            <a:cubicBezTo>
                              <a:pt x="5902" y="533"/>
                              <a:pt x="5902" y="533"/>
                              <a:pt x="5902" y="533"/>
                            </a:cubicBezTo>
                            <a:cubicBezTo>
                              <a:pt x="5932" y="440"/>
                              <a:pt x="5932" y="440"/>
                              <a:pt x="5932" y="440"/>
                            </a:cubicBezTo>
                            <a:cubicBezTo>
                              <a:pt x="5819" y="440"/>
                              <a:pt x="5819" y="440"/>
                              <a:pt x="5819" y="440"/>
                            </a:cubicBezTo>
                            <a:cubicBezTo>
                              <a:pt x="5869" y="286"/>
                              <a:pt x="5869" y="286"/>
                              <a:pt x="5869" y="286"/>
                            </a:cubicBezTo>
                            <a:cubicBezTo>
                              <a:pt x="5770" y="286"/>
                              <a:pt x="5770" y="286"/>
                              <a:pt x="5770" y="286"/>
                            </a:cubicBezTo>
                            <a:cubicBezTo>
                              <a:pt x="5720" y="440"/>
                              <a:pt x="5720" y="440"/>
                              <a:pt x="5720" y="440"/>
                            </a:cubicBezTo>
                            <a:cubicBezTo>
                              <a:pt x="5617" y="440"/>
                              <a:pt x="5617" y="440"/>
                              <a:pt x="5617" y="440"/>
                            </a:cubicBezTo>
                            <a:cubicBezTo>
                              <a:pt x="5584" y="440"/>
                              <a:pt x="5563" y="431"/>
                              <a:pt x="5553" y="414"/>
                            </a:cubicBezTo>
                            <a:cubicBezTo>
                              <a:pt x="5542" y="395"/>
                              <a:pt x="5552" y="355"/>
                              <a:pt x="5579" y="308"/>
                            </a:cubicBezTo>
                            <a:cubicBezTo>
                              <a:pt x="5581" y="307"/>
                              <a:pt x="5581" y="307"/>
                              <a:pt x="5581" y="307"/>
                            </a:cubicBezTo>
                            <a:cubicBezTo>
                              <a:pt x="5667" y="178"/>
                              <a:pt x="5814" y="93"/>
                              <a:pt x="5981" y="93"/>
                            </a:cubicBezTo>
                            <a:cubicBezTo>
                              <a:pt x="6248" y="93"/>
                              <a:pt x="6465" y="310"/>
                              <a:pt x="6465" y="577"/>
                            </a:cubicBezTo>
                            <a:cubicBezTo>
                              <a:pt x="6465" y="844"/>
                              <a:pt x="6248" y="1060"/>
                              <a:pt x="5981" y="1060"/>
                            </a:cubicBezTo>
                            <a:cubicBezTo>
                              <a:pt x="5745" y="1060"/>
                              <a:pt x="5549" y="891"/>
                              <a:pt x="5507" y="667"/>
                            </a:cubicBezTo>
                            <a:cubicBezTo>
                              <a:pt x="5415" y="686"/>
                              <a:pt x="5415" y="686"/>
                              <a:pt x="5415" y="686"/>
                            </a:cubicBezTo>
                            <a:cubicBezTo>
                              <a:pt x="5466" y="952"/>
                              <a:pt x="5700" y="1154"/>
                              <a:pt x="5981" y="1154"/>
                            </a:cubicBezTo>
                            <a:cubicBezTo>
                              <a:pt x="6300" y="1154"/>
                              <a:pt x="6558" y="895"/>
                              <a:pt x="6558" y="577"/>
                            </a:cubicBezTo>
                            <a:cubicBezTo>
                              <a:pt x="6558" y="258"/>
                              <a:pt x="6300" y="0"/>
                              <a:pt x="5981" y="0"/>
                            </a:cubicBezTo>
                            <a:moveTo>
                              <a:pt x="5784" y="1631"/>
                            </a:moveTo>
                            <a:cubicBezTo>
                              <a:pt x="5784" y="1731"/>
                              <a:pt x="5932" y="1730"/>
                              <a:pt x="5932" y="1631"/>
                            </a:cubicBezTo>
                            <a:cubicBezTo>
                              <a:pt x="5932" y="1532"/>
                              <a:pt x="5784" y="1532"/>
                              <a:pt x="5784" y="1631"/>
                            </a:cubicBezTo>
                            <a:moveTo>
                              <a:pt x="5919" y="1631"/>
                            </a:moveTo>
                            <a:cubicBezTo>
                              <a:pt x="5919" y="1715"/>
                              <a:pt x="5797" y="1715"/>
                              <a:pt x="5797" y="1631"/>
                            </a:cubicBezTo>
                            <a:cubicBezTo>
                              <a:pt x="5797" y="1547"/>
                              <a:pt x="5919" y="1547"/>
                              <a:pt x="5919" y="1631"/>
                            </a:cubicBezTo>
                            <a:moveTo>
                              <a:pt x="5872" y="1640"/>
                            </a:moveTo>
                            <a:cubicBezTo>
                              <a:pt x="5882" y="1639"/>
                              <a:pt x="5889" y="1630"/>
                              <a:pt x="5889" y="1619"/>
                            </a:cubicBezTo>
                            <a:cubicBezTo>
                              <a:pt x="5889" y="1604"/>
                              <a:pt x="5878" y="1596"/>
                              <a:pt x="5863" y="1596"/>
                            </a:cubicBezTo>
                            <a:cubicBezTo>
                              <a:pt x="5834" y="1596"/>
                              <a:pt x="5834" y="1596"/>
                              <a:pt x="5834" y="1596"/>
                            </a:cubicBezTo>
                            <a:cubicBezTo>
                              <a:pt x="5834" y="1667"/>
                              <a:pt x="5834" y="1667"/>
                              <a:pt x="5834" y="1667"/>
                            </a:cubicBezTo>
                            <a:cubicBezTo>
                              <a:pt x="5845" y="1667"/>
                              <a:pt x="5845" y="1667"/>
                              <a:pt x="5845" y="1667"/>
                            </a:cubicBezTo>
                            <a:cubicBezTo>
                              <a:pt x="5845" y="1642"/>
                              <a:pt x="5845" y="1642"/>
                              <a:pt x="5845" y="1642"/>
                            </a:cubicBezTo>
                            <a:cubicBezTo>
                              <a:pt x="5861" y="1642"/>
                              <a:pt x="5861" y="1642"/>
                              <a:pt x="5861" y="1642"/>
                            </a:cubicBezTo>
                            <a:cubicBezTo>
                              <a:pt x="5879" y="1667"/>
                              <a:pt x="5879" y="1667"/>
                              <a:pt x="5879" y="1667"/>
                            </a:cubicBezTo>
                            <a:cubicBezTo>
                              <a:pt x="5891" y="1667"/>
                              <a:pt x="5891" y="1667"/>
                              <a:pt x="5891" y="1667"/>
                            </a:cubicBezTo>
                            <a:cubicBezTo>
                              <a:pt x="5891" y="1665"/>
                              <a:pt x="5891" y="1665"/>
                              <a:pt x="5891" y="1665"/>
                            </a:cubicBezTo>
                            <a:lnTo>
                              <a:pt x="5872" y="1640"/>
                            </a:lnTo>
                            <a:close/>
                            <a:moveTo>
                              <a:pt x="5845" y="1605"/>
                            </a:moveTo>
                            <a:cubicBezTo>
                              <a:pt x="5863" y="1605"/>
                              <a:pt x="5863" y="1605"/>
                              <a:pt x="5863" y="1605"/>
                            </a:cubicBezTo>
                            <a:cubicBezTo>
                              <a:pt x="5871" y="1605"/>
                              <a:pt x="5878" y="1611"/>
                              <a:pt x="5878" y="1619"/>
                            </a:cubicBezTo>
                            <a:cubicBezTo>
                              <a:pt x="5878" y="1628"/>
                              <a:pt x="5871" y="1633"/>
                              <a:pt x="5863" y="1633"/>
                            </a:cubicBezTo>
                            <a:cubicBezTo>
                              <a:pt x="5845" y="1633"/>
                              <a:pt x="5845" y="1633"/>
                              <a:pt x="5845" y="1633"/>
                            </a:cubicBezTo>
                            <a:lnTo>
                              <a:pt x="5845" y="1605"/>
                            </a:lnTo>
                            <a:close/>
                          </a:path>
                        </a:pathLst>
                      </a:custGeom>
                      <a:solidFill>
                        <a:srgbClr val="00A6CA"/>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inline>
          </w:drawing>
        </mc:Choice>
        <mc:Fallback>
          <w:pict>
            <v:shape w14:anchorId="49FF3386" id="Freeform 6" o:spid="_x0000_s1026" style="width:73.45pt;height:19.45pt;visibility:visible;mso-wrap-style:square;mso-left-percent:-10001;mso-top-percent:-10001;mso-position-horizontal:absolute;mso-position-horizontal-relative:char;mso-position-vertical:absolute;mso-position-vertical-relative:line;mso-left-percent:-10001;mso-top-percent:-10001;v-text-anchor:top" coordsize="6558,1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" path="m947,1269v,,,,,c919,1255,889,1248,858,1248v-18,,-36,2,-53,8c788,1261,773,1269,760,1280v-13,10,-24,24,-31,40c721,1337,717,1356,717,1378v,318,,318,,318c594,1696,594,1696,594,1696v,-399,,-399,,-399c594,1285,594,1274,593,1265v-1,-9,-3,-17,-7,-23c583,1236,577,1232,569,1229v-9,-3,-20,-4,-34,-3c533,1142,533,1142,533,1142v21,-5,41,-7,61,-7c615,1135,633,1138,649,1144v17,6,30,16,41,29c701,1186,708,1204,709,1226v6,-15,14,-28,25,-40c746,1175,759,1165,773,1158v15,-8,31,-14,48,-18c838,1137,855,1135,871,1135v23,-1,46,2,68,9c961,1151,981,1161,998,1174r-51,95xm1544,1608v8,3,20,3,35,2c1579,1698,1579,1698,1579,1698v-20,4,-39,5,-58,5c1502,1703,1484,1698,1469,1690v-15,-8,-27,-20,-36,-36c1424,1638,1419,1615,1419,1586v-15,38,-41,68,-76,88c1308,1695,1270,1706,1229,1706v-42,,-78,-7,-109,-21c1088,1671,1063,1651,1042,1626v-21,-25,-36,-55,-46,-88c985,1504,980,1468,980,1429v1,-45,9,-86,25,-123c1021,1270,1043,1238,1071,1212v28,-25,61,-45,98,-58c1207,1140,1248,1134,1293,1135v40,,78,4,116,13c1446,1157,1483,1169,1520,1185v,348,,348,,348c1520,1546,1520,1558,1520,1568v,10,3,18,6,25c1530,1600,1536,1605,1544,1608m1400,1257v-20,-8,-39,-14,-59,-18c1321,1236,1302,1234,1284,1234v-26,,-50,5,-72,14c1191,1257,1172,1270,1157,1287v-16,17,-28,38,-37,62c1111,1373,1106,1400,1105,1429v,51,12,91,37,121c1167,1580,1205,1595,1256,1595v46,,81,-17,105,-50c1385,1512,1398,1470,1400,1419r,-162xm2138,1203v-17,-21,-40,-38,-67,-50c2043,1141,2011,1135,1973,1135v-18,,-36,1,-55,5c1899,1143,1881,1149,1864,1156v-17,7,-32,17,-46,29c1804,1197,1794,1212,1786,1230v,-26,-5,-46,-16,-60c1759,1155,1746,1146,1730,1141v-17,-5,-35,-7,-56,-6c1654,1136,1633,1139,1614,1143v,85,,85,,85c1627,1228,1638,1228,1646,1230v8,2,14,6,18,12c1668,1247,1670,1255,1671,1266v1,10,1,23,1,39c1672,1696,1672,1696,1672,1696v125,,125,,125,c1797,1383,1797,1383,1797,1383v,-22,4,-43,11,-61c1816,1304,1825,1288,1838,1275v13,-13,27,-23,44,-30c1899,1238,1917,1234,1937,1234v37,1,68,13,93,37c2055,1295,2067,1329,2066,1372v,324,,324,,324c2192,1696,2192,1696,2192,1696v,-324,,-324,,-324c2192,1338,2187,1306,2178,1278v-8,-29,-22,-54,-40,-75m2694,1409v-21,-12,-45,-20,-72,-25c2594,1378,2566,1374,2537,1370v-43,-5,-76,-12,-97,-20c2418,1342,2407,1327,2406,1304v-1,-12,2,-23,8,-33c2420,1262,2429,1254,2440,1247v11,-6,23,-11,37,-15c2490,1229,2505,1227,2519,1227v14,,29,1,44,4c2578,1233,2591,1237,2603,1243v12,5,21,13,29,22c2640,1274,2644,1286,2644,1299v109,,109,,109,c2754,1272,2748,1248,2736,1227v-12,-20,-29,-38,-51,-52c2663,1161,2638,1151,2610,1144v-29,-7,-59,-10,-91,-10c2489,1134,2460,1137,2432,1144v-28,7,-53,17,-75,32c2336,1190,2318,1208,2305,1230v-13,21,-20,46,-20,76c2286,1337,2293,1362,2308,1380v15,19,34,33,57,43c2389,1433,2415,1441,2443,1445v29,5,57,9,85,13c2565,1463,2594,1470,2617,1480v23,10,35,27,35,52c2651,1549,2646,1563,2638,1574v-8,11,-18,20,-30,26c2595,1606,2581,1610,2566,1613v-15,2,-31,4,-46,4c2505,1617,2490,1615,2476,1612v-15,-4,-28,-9,-40,-16c2424,1589,2415,1581,2407,1571v-7,-11,-12,-23,-12,-38c2272,1533,2272,1533,2272,1533v3,35,11,63,27,85c2314,1641,2333,1659,2356,1673v23,13,50,23,79,28c2464,1707,2494,1709,2525,1709v30,,60,-3,89,-10c2643,1692,2668,1682,2690,1668v23,-14,40,-33,54,-55c2758,1591,2765,1565,2765,1534v,-32,-7,-58,-20,-78c2732,1436,2715,1420,2694,1409m4088,1203v-18,-21,-41,-38,-68,-50c3992,1141,3960,1135,3923,1135v-19,,-37,1,-56,5c3849,1143,3831,1149,3814,1156v-17,7,-33,17,-47,29c3754,1197,3743,1212,3735,1230v,-26,-5,-46,-16,-60c3709,1155,3695,1146,3679,1141v-17,-5,-35,-7,-55,-6c3603,1136,3583,1139,3563,1143v,85,,85,,85c3577,1228,3588,1228,3596,1230v8,2,13,6,17,12c3617,1247,3619,1255,3620,1266v1,10,1,23,1,39c3621,1696,3621,1696,3621,1696v126,,126,,126,c3747,1383,3747,1383,3747,1383v,-22,3,-43,11,-61c3765,1304,3775,1288,3787,1275v13,-13,28,-23,44,-30c3848,1238,3866,1234,3886,1234v37,1,69,13,93,37c4004,1295,4016,1329,4015,1372v,324,,324,,324c4141,1696,4141,1696,4141,1696v,-324,,-324,,-324c4141,1338,4136,1306,4128,1278v-9,-29,-22,-54,-40,-75m4307,902v-19,,-36,6,-52,18c4240,932,4232,951,4232,975v,25,8,44,24,56c4272,1044,4290,1050,4309,1049v18,-1,35,-7,50,-19c4374,1017,4382,999,4382,975v,-24,-8,-43,-23,-55c4344,908,4326,902,4307,902t-62,794c4369,1696,4369,1696,4369,1696v,-551,,-551,,-551c4245,1145,4245,1145,4245,1145r,551xm4949,1204v27,23,49,53,66,88c5031,1328,5039,1370,5039,1418v,48,-8,90,-25,126c4997,1580,4975,1610,4948,1634v-27,24,-59,42,-93,54c4820,1700,4785,1706,4748,1706v-37,,-72,-6,-107,-18c4607,1676,4576,1658,4549,1634v-27,-24,-49,-54,-66,-90c4466,1508,4458,1466,4458,1418v,-47,8,-88,24,-124c4499,1259,4520,1229,4547,1206v27,-24,57,-42,91,-54c4673,1141,4708,1135,4743,1135v39,,75,5,111,17c4890,1163,4922,1181,4949,1204t-48,292c4910,1474,4915,1448,4915,1418v,-30,-5,-56,-15,-78c4890,1318,4877,1300,4861,1286v-16,-15,-34,-26,-55,-32c4786,1247,4765,1244,4743,1244v-20,1,-40,5,-59,12c4664,1264,4647,1274,4632,1288v-16,14,-28,32,-37,54c4586,1364,4581,1389,4581,1418v,30,5,56,15,78c4605,1519,4618,1537,4634,1552v16,15,34,26,54,33c4708,1593,4729,1596,4750,1596v21,,41,-4,61,-11c4831,1577,4848,1566,4863,1551v16,-15,28,-33,38,-55m232,1014v,682,,682,,682c362,1696,362,1696,362,1696v,-682,,-682,,-682c594,1014,594,1014,594,1014v,-118,,-118,,-118c,896,,896,,896v,118,,118,,118l232,1014xm2859,1427v,178,140,279,313,279c3342,1706,3481,1605,3481,1427v,-531,,-531,,-531c3350,896,3350,896,3350,896v,528,,528,,528c3350,1529,3272,1587,3172,1587v-102,,-181,-58,-181,-163c2991,896,2991,896,2991,896v-132,,-132,,-132,c2859,1427,2859,1427,2859,1427t2797,139c5656,1480,5656,1480,5656,1480v,,,,,c5656,1372,5656,1372,5656,1372v,-34,-4,-66,-13,-94c5634,1249,5621,1224,5603,1203v-18,-21,-40,-38,-68,-50c5508,1141,5476,1135,5438,1135v-18,,-37,1,-55,5c5364,1143,5346,1149,5329,1156v-17,7,-32,17,-46,29c5269,1197,5259,1212,5251,1230v,-26,-5,-46,-16,-60c5224,1155,5211,1146,5194,1141v-16,-5,-34,-7,-55,-6c5118,1136,5098,1139,5078,1143v,85,,85,,85c5092,1228,5103,1228,5111,1230v8,2,14,6,18,12c5133,1247,5135,1255,5136,1266v,10,1,23,1,39c5137,1696,5137,1696,5137,1696v125,,125,,125,c5262,1383,5262,1383,5262,1383v,-22,4,-43,11,-61c5280,1304,5290,1288,5303,1275v12,-13,27,-23,44,-30c5364,1238,5382,1234,5402,1234v37,1,68,13,93,37c5519,1295,5531,1329,5531,1372v,186,,186,,186c5531,1571,5531,1571,5531,1571v,134,83,148,191,127c5722,1618,5722,1618,5722,1618v-55,5,-66,-10,-66,-52m6348,732v-22,,-52,-2,-70,-16c6270,711,6261,702,6258,687v,,,-1,,-1c6257,678,6257,670,6261,659v71,-219,71,-219,71,-219c6332,440,6332,440,6332,440v-99,,-99,,-99,c6233,440,6233,440,6233,440v-61,190,-61,190,-61,190c6172,630,6172,630,6172,630v-17,49,-69,89,-115,89c6045,719,6030,714,6022,704v-6,-9,-12,-23,-5,-45c6089,440,6089,440,6089,440v-99,,-99,,-99,c5929,629,5929,629,5929,629v-16,47,-10,96,15,132c5968,794,6007,813,6054,813v46,,95,-19,135,-52c6203,781,6220,795,6242,802v32,11,53,11,75,11c6328,813,6339,810,6344,809v2,-3,4,-6,6,-9c6354,794,6357,788,6360,782v4,-6,7,-12,10,-19c6373,757,6376,751,6378,744v2,-4,4,-9,6,-14c6378,731,6364,732,6348,732m5981,c5768,,5581,116,5482,289v-38,69,-42,129,-14,178c5501,524,5575,533,5617,533v73,,73,,73,c5664,617,5664,617,5664,617v-17,50,-10,104,16,141c5706,793,5747,813,5796,813v35,,70,-6,103,-21c5890,779,5883,765,5877,751v-4,-14,-8,-28,-10,-42c5846,717,5823,720,5800,720v-13,,-32,-5,-42,-19c5749,688,5746,668,5753,645v36,-112,36,-112,36,-112c5902,533,5902,533,5902,533v30,-93,30,-93,30,-93c5819,440,5819,440,5819,440v50,-154,50,-154,50,-154c5770,286,5770,286,5770,286v-50,154,-50,154,-50,154c5617,440,5617,440,5617,440v-33,,-54,-9,-64,-26c5542,395,5552,355,5579,308v2,-1,2,-1,2,-1c5667,178,5814,93,5981,93v267,,484,217,484,484c6465,844,6248,1060,5981,1060v-236,,-432,-169,-474,-393c5415,686,5415,686,5415,686v51,266,285,468,566,468c6300,1154,6558,895,6558,577,6558,258,6300,,5981,m5784,1631v,100,148,99,148,c5932,1532,5784,1532,5784,1631t135,c5919,1715,5797,1715,5797,1631v,-84,122,-84,122,m5872,1640v10,-1,17,-10,17,-21c5889,1604,5878,1596,5863,1596v-29,,-29,,-29,c5834,1667,5834,1667,5834,1667v11,,11,,11,c5845,1642,5845,1642,5845,1642v16,,16,,16,c5879,1667,5879,1667,5879,1667v12,,12,,12,c5891,1665,5891,1665,5891,1665r-19,-25xm5845,1605v18,,18,,18,c5871,1605,5878,1611,5878,1619v,9,-7,14,-15,14c5845,1633,5845,1633,5845,1633r,-28xe" fillcolor="#00a6ca" stroked="f">
              <v:path arrowok="t" o:connecttype="custom" o:connectlocs="103679,188268;83342,177143;98133,167302;133546,163166;216319,242894;159288,240327;166257,164592;217030,227205;164550,183561;199110,202388;265101,164877;229545,163023;237794,241896;275483,176002;309758,182278;342185,185986;370202,177286;371198,163166;328247,196826;375180,224496;342327,224068;359109,243750;383144,200962;535748,169013;506735,175146;532904,241896;565899,181279;581401,171581;619943,146906;621365,163308;713098,220217;637579,220217;690343,164307;683516,178855;653650,213371;697027,213371;84480,127794;495073,203529;425384,127794;804404,195685;757898,164877;722200,163023;730591,241896;768280,176002;813791,230771;890448,93991;877791,89855;843231,89713;902253,115386;902822,104403;805542,88001;824884,102692;827586,62756;793453,43929;770129,97842;822609,232625;833844,227633;836120,237760;835977,230914" o:connectangles="0,0,0,0,0,0,0,0,0,0,0,0,0,0,0,0,0,0,0,0,0,0,0,0,0,0,0,0,0,0,0,0,0,0,0,0,0,0,0,0,0,0,0,0,0,0,0,0,0,0,0,0,0,0,0,0,0,0,0"/>
              <o:lock v:ext="edit" aspectratio="t" verticies="t"/>
              <w10:anchorlock/>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B8C16" w14:textId="77777777" w:rsidR="00B050EE" w:rsidRDefault="00B050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E5C44" w14:textId="77777777" w:rsidR="00BE44C2" w:rsidRPr="00C95E42" w:rsidRDefault="00BE44C2" w:rsidP="004421AC">
      <w:pPr>
        <w:pStyle w:val="FootnoteSeparator"/>
      </w:pPr>
    </w:p>
    <w:p w14:paraId="7E66618F" w14:textId="77777777" w:rsidR="00BE44C2" w:rsidRDefault="00BE44C2"/>
  </w:footnote>
  <w:footnote w:type="continuationSeparator" w:id="0">
    <w:p w14:paraId="457D6DC6" w14:textId="77777777" w:rsidR="00BE44C2" w:rsidRPr="00C95E42" w:rsidRDefault="00BE44C2" w:rsidP="00C95E42">
      <w:pPr>
        <w:pStyle w:val="Footer"/>
      </w:pPr>
    </w:p>
    <w:p w14:paraId="77E92B47" w14:textId="77777777" w:rsidR="00BE44C2" w:rsidRDefault="00BE44C2"/>
  </w:footnote>
  <w:footnote w:type="continuationNotice" w:id="1">
    <w:p w14:paraId="557F3A5D" w14:textId="77777777" w:rsidR="00BE44C2" w:rsidRDefault="00BE44C2"/>
    <w:p w14:paraId="0CEEEF2F" w14:textId="77777777" w:rsidR="00BE44C2" w:rsidRDefault="00BE44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CB9C" w14:textId="77777777" w:rsidR="00B050EE" w:rsidRDefault="00B050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F07B" w14:textId="77777777" w:rsidR="00B050EE" w:rsidRPr="0011454E" w:rsidRDefault="00B050EE" w:rsidP="0011454E">
    <w:pPr>
      <w:tabs>
        <w:tab w:val="right" w:pos="10800"/>
      </w:tabs>
      <w:spacing w:before="40" w:line="360" w:lineRule="exact"/>
      <w:ind w:left="5760"/>
      <w:jc w:val="right"/>
      <w:rPr>
        <w:rFonts w:asciiTheme="majorHAnsi" w:hAnsiTheme="majorHAnsi"/>
        <w:sz w:val="30"/>
      </w:rPr>
    </w:pPr>
    <w:r>
      <w:rPr>
        <w:noProof/>
      </w:rPr>
      <mc:AlternateContent>
        <mc:Choice Requires="wps">
          <w:drawing>
            <wp:anchor distT="0" distB="0" distL="114300" distR="114300" simplePos="0" relativeHeight="251694080" behindDoc="0" locked="0" layoutInCell="1" allowOverlap="1" wp14:anchorId="0B5CC06C" wp14:editId="004EB6A5">
              <wp:simplePos x="0" y="0"/>
              <wp:positionH relativeFrom="page">
                <wp:posOffset>457200</wp:posOffset>
              </wp:positionH>
              <wp:positionV relativeFrom="page">
                <wp:posOffset>457200</wp:posOffset>
              </wp:positionV>
              <wp:extent cx="68580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858000" cy="0"/>
                      </a:xfrm>
                      <a:prstGeom prst="line">
                        <a:avLst/>
                      </a:prstGeom>
                      <a:ln w="1905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C0494C" id="Straight Connector 3" o:spid="_x0000_s1026" style="position:absolute;z-index:251694080;visibility:visible;mso-wrap-style:square;mso-wrap-distance-left:9pt;mso-wrap-distance-top:0;mso-wrap-distance-right:9pt;mso-wrap-distance-bottom:0;mso-position-horizontal:absolute;mso-position-horizontal-relative:page;mso-position-vertical:absolute;mso-position-vertical-relative:page" from="36pt,36pt" to="8in,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" strokecolor="#f2fafd [3214]" strokeweight="1.5pt">
              <w10:wrap anchorx="page" anchory="page"/>
            </v:line>
          </w:pict>
        </mc:Fallback>
      </mc:AlternateContent>
    </w:r>
  </w:p>
  <w:p w14:paraId="28BD87BC" w14:textId="77777777" w:rsidR="00B050EE" w:rsidRPr="0011454E" w:rsidRDefault="00B050EE" w:rsidP="001145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30CB0" w14:textId="77777777" w:rsidR="00B050EE" w:rsidRPr="0011454E" w:rsidRDefault="00B050EE" w:rsidP="0011454E">
    <w:pPr>
      <w:spacing w:after="1560"/>
    </w:pPr>
    <w:r w:rsidRPr="002F5466">
      <w:rPr>
        <w:noProof/>
      </w:rPr>
      <mc:AlternateContent>
        <mc:Choice Requires="wps">
          <w:drawing>
            <wp:anchor distT="0" distB="0" distL="114300" distR="114300" simplePos="0" relativeHeight="251696128" behindDoc="0" locked="1" layoutInCell="1" allowOverlap="1" wp14:anchorId="66C18F63" wp14:editId="2AA6B2B1">
              <wp:simplePos x="0" y="0"/>
              <wp:positionH relativeFrom="page">
                <wp:posOffset>694690</wp:posOffset>
              </wp:positionH>
              <wp:positionV relativeFrom="page">
                <wp:posOffset>685800</wp:posOffset>
              </wp:positionV>
              <wp:extent cx="1353312" cy="356616"/>
              <wp:effectExtent l="0" t="0" r="0" b="5715"/>
              <wp:wrapNone/>
              <wp:docPr id="4" name="Freeform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53312" cy="356616"/>
                      </a:xfrm>
                      <a:custGeom>
                        <a:avLst/>
                        <a:gdLst>
                          <a:gd name="T0" fmla="*/ 729 w 6558"/>
                          <a:gd name="T1" fmla="*/ 1320 h 1731"/>
                          <a:gd name="T2" fmla="*/ 586 w 6558"/>
                          <a:gd name="T3" fmla="*/ 1242 h 1731"/>
                          <a:gd name="T4" fmla="*/ 690 w 6558"/>
                          <a:gd name="T5" fmla="*/ 1173 h 1731"/>
                          <a:gd name="T6" fmla="*/ 939 w 6558"/>
                          <a:gd name="T7" fmla="*/ 1144 h 1731"/>
                          <a:gd name="T8" fmla="*/ 1521 w 6558"/>
                          <a:gd name="T9" fmla="*/ 1703 h 1731"/>
                          <a:gd name="T10" fmla="*/ 1120 w 6558"/>
                          <a:gd name="T11" fmla="*/ 1685 h 1731"/>
                          <a:gd name="T12" fmla="*/ 1169 w 6558"/>
                          <a:gd name="T13" fmla="*/ 1154 h 1731"/>
                          <a:gd name="T14" fmla="*/ 1526 w 6558"/>
                          <a:gd name="T15" fmla="*/ 1593 h 1731"/>
                          <a:gd name="T16" fmla="*/ 1157 w 6558"/>
                          <a:gd name="T17" fmla="*/ 1287 h 1731"/>
                          <a:gd name="T18" fmla="*/ 1400 w 6558"/>
                          <a:gd name="T19" fmla="*/ 1419 h 1731"/>
                          <a:gd name="T20" fmla="*/ 1864 w 6558"/>
                          <a:gd name="T21" fmla="*/ 1156 h 1731"/>
                          <a:gd name="T22" fmla="*/ 1614 w 6558"/>
                          <a:gd name="T23" fmla="*/ 1143 h 1731"/>
                          <a:gd name="T24" fmla="*/ 1672 w 6558"/>
                          <a:gd name="T25" fmla="*/ 1696 h 1731"/>
                          <a:gd name="T26" fmla="*/ 1937 w 6558"/>
                          <a:gd name="T27" fmla="*/ 1234 h 1731"/>
                          <a:gd name="T28" fmla="*/ 2178 w 6558"/>
                          <a:gd name="T29" fmla="*/ 1278 h 1731"/>
                          <a:gd name="T30" fmla="*/ 2406 w 6558"/>
                          <a:gd name="T31" fmla="*/ 1304 h 1731"/>
                          <a:gd name="T32" fmla="*/ 2603 w 6558"/>
                          <a:gd name="T33" fmla="*/ 1243 h 1731"/>
                          <a:gd name="T34" fmla="*/ 2610 w 6558"/>
                          <a:gd name="T35" fmla="*/ 1144 h 1731"/>
                          <a:gd name="T36" fmla="*/ 2308 w 6558"/>
                          <a:gd name="T37" fmla="*/ 1380 h 1731"/>
                          <a:gd name="T38" fmla="*/ 2638 w 6558"/>
                          <a:gd name="T39" fmla="*/ 1574 h 1731"/>
                          <a:gd name="T40" fmla="*/ 2407 w 6558"/>
                          <a:gd name="T41" fmla="*/ 1571 h 1731"/>
                          <a:gd name="T42" fmla="*/ 2525 w 6558"/>
                          <a:gd name="T43" fmla="*/ 1709 h 1731"/>
                          <a:gd name="T44" fmla="*/ 2694 w 6558"/>
                          <a:gd name="T45" fmla="*/ 1409 h 1731"/>
                          <a:gd name="T46" fmla="*/ 3767 w 6558"/>
                          <a:gd name="T47" fmla="*/ 1185 h 1731"/>
                          <a:gd name="T48" fmla="*/ 3563 w 6558"/>
                          <a:gd name="T49" fmla="*/ 1228 h 1731"/>
                          <a:gd name="T50" fmla="*/ 3747 w 6558"/>
                          <a:gd name="T51" fmla="*/ 1696 h 1731"/>
                          <a:gd name="T52" fmla="*/ 3979 w 6558"/>
                          <a:gd name="T53" fmla="*/ 1271 h 1731"/>
                          <a:gd name="T54" fmla="*/ 4088 w 6558"/>
                          <a:gd name="T55" fmla="*/ 1203 h 1731"/>
                          <a:gd name="T56" fmla="*/ 4359 w 6558"/>
                          <a:gd name="T57" fmla="*/ 1030 h 1731"/>
                          <a:gd name="T58" fmla="*/ 4369 w 6558"/>
                          <a:gd name="T59" fmla="*/ 1145 h 1731"/>
                          <a:gd name="T60" fmla="*/ 5014 w 6558"/>
                          <a:gd name="T61" fmla="*/ 1544 h 1731"/>
                          <a:gd name="T62" fmla="*/ 4483 w 6558"/>
                          <a:gd name="T63" fmla="*/ 1544 h 1731"/>
                          <a:gd name="T64" fmla="*/ 4854 w 6558"/>
                          <a:gd name="T65" fmla="*/ 1152 h 1731"/>
                          <a:gd name="T66" fmla="*/ 4806 w 6558"/>
                          <a:gd name="T67" fmla="*/ 1254 h 1731"/>
                          <a:gd name="T68" fmla="*/ 4596 w 6558"/>
                          <a:gd name="T69" fmla="*/ 1496 h 1731"/>
                          <a:gd name="T70" fmla="*/ 4901 w 6558"/>
                          <a:gd name="T71" fmla="*/ 1496 h 1731"/>
                          <a:gd name="T72" fmla="*/ 594 w 6558"/>
                          <a:gd name="T73" fmla="*/ 896 h 1731"/>
                          <a:gd name="T74" fmla="*/ 3481 w 6558"/>
                          <a:gd name="T75" fmla="*/ 1427 h 1731"/>
                          <a:gd name="T76" fmla="*/ 2991 w 6558"/>
                          <a:gd name="T77" fmla="*/ 896 h 1731"/>
                          <a:gd name="T78" fmla="*/ 5656 w 6558"/>
                          <a:gd name="T79" fmla="*/ 1372 h 1731"/>
                          <a:gd name="T80" fmla="*/ 5329 w 6558"/>
                          <a:gd name="T81" fmla="*/ 1156 h 1731"/>
                          <a:gd name="T82" fmla="*/ 5078 w 6558"/>
                          <a:gd name="T83" fmla="*/ 1143 h 1731"/>
                          <a:gd name="T84" fmla="*/ 5137 w 6558"/>
                          <a:gd name="T85" fmla="*/ 1696 h 1731"/>
                          <a:gd name="T86" fmla="*/ 5402 w 6558"/>
                          <a:gd name="T87" fmla="*/ 1234 h 1731"/>
                          <a:gd name="T88" fmla="*/ 5722 w 6558"/>
                          <a:gd name="T89" fmla="*/ 1618 h 1731"/>
                          <a:gd name="T90" fmla="*/ 6261 w 6558"/>
                          <a:gd name="T91" fmla="*/ 659 h 1731"/>
                          <a:gd name="T92" fmla="*/ 6172 w 6558"/>
                          <a:gd name="T93" fmla="*/ 630 h 1731"/>
                          <a:gd name="T94" fmla="*/ 5929 w 6558"/>
                          <a:gd name="T95" fmla="*/ 629 h 1731"/>
                          <a:gd name="T96" fmla="*/ 6344 w 6558"/>
                          <a:gd name="T97" fmla="*/ 809 h 1731"/>
                          <a:gd name="T98" fmla="*/ 6348 w 6558"/>
                          <a:gd name="T99" fmla="*/ 732 h 1731"/>
                          <a:gd name="T100" fmla="*/ 5664 w 6558"/>
                          <a:gd name="T101" fmla="*/ 617 h 1731"/>
                          <a:gd name="T102" fmla="*/ 5800 w 6558"/>
                          <a:gd name="T103" fmla="*/ 720 h 1731"/>
                          <a:gd name="T104" fmla="*/ 5819 w 6558"/>
                          <a:gd name="T105" fmla="*/ 440 h 1731"/>
                          <a:gd name="T106" fmla="*/ 5579 w 6558"/>
                          <a:gd name="T107" fmla="*/ 308 h 1731"/>
                          <a:gd name="T108" fmla="*/ 5415 w 6558"/>
                          <a:gd name="T109" fmla="*/ 686 h 1731"/>
                          <a:gd name="T110" fmla="*/ 5784 w 6558"/>
                          <a:gd name="T111" fmla="*/ 1631 h 1731"/>
                          <a:gd name="T112" fmla="*/ 5863 w 6558"/>
                          <a:gd name="T113" fmla="*/ 1596 h 1731"/>
                          <a:gd name="T114" fmla="*/ 5879 w 6558"/>
                          <a:gd name="T115" fmla="*/ 1667 h 1731"/>
                          <a:gd name="T116" fmla="*/ 5878 w 6558"/>
                          <a:gd name="T117" fmla="*/ 1619 h 17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558" h="1731">
                            <a:moveTo>
                              <a:pt x="947" y="1269"/>
                            </a:moveTo>
                            <a:cubicBezTo>
                              <a:pt x="947" y="1269"/>
                              <a:pt x="947" y="1269"/>
                              <a:pt x="947" y="1269"/>
                            </a:cubicBezTo>
                            <a:cubicBezTo>
                              <a:pt x="919" y="1255"/>
                              <a:pt x="889" y="1248"/>
                              <a:pt x="858" y="1248"/>
                            </a:cubicBezTo>
                            <a:cubicBezTo>
                              <a:pt x="840" y="1248"/>
                              <a:pt x="822" y="1250"/>
                              <a:pt x="805" y="1256"/>
                            </a:cubicBezTo>
                            <a:cubicBezTo>
                              <a:pt x="788" y="1261"/>
                              <a:pt x="773" y="1269"/>
                              <a:pt x="760" y="1280"/>
                            </a:cubicBezTo>
                            <a:cubicBezTo>
                              <a:pt x="747" y="1290"/>
                              <a:pt x="736" y="1304"/>
                              <a:pt x="729" y="1320"/>
                            </a:cubicBezTo>
                            <a:cubicBezTo>
                              <a:pt x="721" y="1337"/>
                              <a:pt x="717" y="1356"/>
                              <a:pt x="717" y="1378"/>
                            </a:cubicBezTo>
                            <a:cubicBezTo>
                              <a:pt x="717" y="1696"/>
                              <a:pt x="717" y="1696"/>
                              <a:pt x="717" y="1696"/>
                            </a:cubicBezTo>
                            <a:cubicBezTo>
                              <a:pt x="594" y="1696"/>
                              <a:pt x="594" y="1696"/>
                              <a:pt x="594" y="1696"/>
                            </a:cubicBezTo>
                            <a:cubicBezTo>
                              <a:pt x="594" y="1297"/>
                              <a:pt x="594" y="1297"/>
                              <a:pt x="594" y="1297"/>
                            </a:cubicBezTo>
                            <a:cubicBezTo>
                              <a:pt x="594" y="1285"/>
                              <a:pt x="594" y="1274"/>
                              <a:pt x="593" y="1265"/>
                            </a:cubicBezTo>
                            <a:cubicBezTo>
                              <a:pt x="592" y="1256"/>
                              <a:pt x="590" y="1248"/>
                              <a:pt x="586" y="1242"/>
                            </a:cubicBezTo>
                            <a:cubicBezTo>
                              <a:pt x="583" y="1236"/>
                              <a:pt x="577" y="1232"/>
                              <a:pt x="569" y="1229"/>
                            </a:cubicBezTo>
                            <a:cubicBezTo>
                              <a:pt x="560" y="1226"/>
                              <a:pt x="549" y="1225"/>
                              <a:pt x="535" y="1226"/>
                            </a:cubicBezTo>
                            <a:cubicBezTo>
                              <a:pt x="533" y="1142"/>
                              <a:pt x="533" y="1142"/>
                              <a:pt x="533" y="1142"/>
                            </a:cubicBezTo>
                            <a:cubicBezTo>
                              <a:pt x="554" y="1137"/>
                              <a:pt x="574" y="1135"/>
                              <a:pt x="594" y="1135"/>
                            </a:cubicBezTo>
                            <a:cubicBezTo>
                              <a:pt x="615" y="1135"/>
                              <a:pt x="633" y="1138"/>
                              <a:pt x="649" y="1144"/>
                            </a:cubicBezTo>
                            <a:cubicBezTo>
                              <a:pt x="666" y="1150"/>
                              <a:pt x="679" y="1160"/>
                              <a:pt x="690" y="1173"/>
                            </a:cubicBezTo>
                            <a:cubicBezTo>
                              <a:pt x="701" y="1186"/>
                              <a:pt x="708" y="1204"/>
                              <a:pt x="709" y="1226"/>
                            </a:cubicBezTo>
                            <a:cubicBezTo>
                              <a:pt x="715" y="1211"/>
                              <a:pt x="723" y="1198"/>
                              <a:pt x="734" y="1186"/>
                            </a:cubicBezTo>
                            <a:cubicBezTo>
                              <a:pt x="746" y="1175"/>
                              <a:pt x="759" y="1165"/>
                              <a:pt x="773" y="1158"/>
                            </a:cubicBezTo>
                            <a:cubicBezTo>
                              <a:pt x="788" y="1150"/>
                              <a:pt x="804" y="1144"/>
                              <a:pt x="821" y="1140"/>
                            </a:cubicBezTo>
                            <a:cubicBezTo>
                              <a:pt x="838" y="1137"/>
                              <a:pt x="855" y="1135"/>
                              <a:pt x="871" y="1135"/>
                            </a:cubicBezTo>
                            <a:cubicBezTo>
                              <a:pt x="894" y="1134"/>
                              <a:pt x="917" y="1137"/>
                              <a:pt x="939" y="1144"/>
                            </a:cubicBezTo>
                            <a:cubicBezTo>
                              <a:pt x="961" y="1151"/>
                              <a:pt x="981" y="1161"/>
                              <a:pt x="998" y="1174"/>
                            </a:cubicBezTo>
                            <a:lnTo>
                              <a:pt x="947" y="1269"/>
                            </a:lnTo>
                            <a:close/>
                            <a:moveTo>
                              <a:pt x="1544" y="1608"/>
                            </a:moveTo>
                            <a:cubicBezTo>
                              <a:pt x="1552" y="1611"/>
                              <a:pt x="1564" y="1611"/>
                              <a:pt x="1579" y="1610"/>
                            </a:cubicBezTo>
                            <a:cubicBezTo>
                              <a:pt x="1579" y="1698"/>
                              <a:pt x="1579" y="1698"/>
                              <a:pt x="1579" y="1698"/>
                            </a:cubicBezTo>
                            <a:cubicBezTo>
                              <a:pt x="1559" y="1702"/>
                              <a:pt x="1540" y="1703"/>
                              <a:pt x="1521" y="1703"/>
                            </a:cubicBezTo>
                            <a:cubicBezTo>
                              <a:pt x="1502" y="1703"/>
                              <a:pt x="1484" y="1698"/>
                              <a:pt x="1469" y="1690"/>
                            </a:cubicBezTo>
                            <a:cubicBezTo>
                              <a:pt x="1454" y="1682"/>
                              <a:pt x="1442" y="1670"/>
                              <a:pt x="1433" y="1654"/>
                            </a:cubicBezTo>
                            <a:cubicBezTo>
                              <a:pt x="1424" y="1638"/>
                              <a:pt x="1419" y="1615"/>
                              <a:pt x="1419" y="1586"/>
                            </a:cubicBezTo>
                            <a:cubicBezTo>
                              <a:pt x="1404" y="1624"/>
                              <a:pt x="1378" y="1654"/>
                              <a:pt x="1343" y="1674"/>
                            </a:cubicBezTo>
                            <a:cubicBezTo>
                              <a:pt x="1308" y="1695"/>
                              <a:pt x="1270" y="1706"/>
                              <a:pt x="1229" y="1706"/>
                            </a:cubicBezTo>
                            <a:cubicBezTo>
                              <a:pt x="1187" y="1706"/>
                              <a:pt x="1151" y="1699"/>
                              <a:pt x="1120" y="1685"/>
                            </a:cubicBezTo>
                            <a:cubicBezTo>
                              <a:pt x="1088" y="1671"/>
                              <a:pt x="1063" y="1651"/>
                              <a:pt x="1042" y="1626"/>
                            </a:cubicBezTo>
                            <a:cubicBezTo>
                              <a:pt x="1021" y="1601"/>
                              <a:pt x="1006" y="1571"/>
                              <a:pt x="996" y="1538"/>
                            </a:cubicBezTo>
                            <a:cubicBezTo>
                              <a:pt x="985" y="1504"/>
                              <a:pt x="980" y="1468"/>
                              <a:pt x="980" y="1429"/>
                            </a:cubicBezTo>
                            <a:cubicBezTo>
                              <a:pt x="981" y="1384"/>
                              <a:pt x="989" y="1343"/>
                              <a:pt x="1005" y="1306"/>
                            </a:cubicBezTo>
                            <a:cubicBezTo>
                              <a:pt x="1021" y="1270"/>
                              <a:pt x="1043" y="1238"/>
                              <a:pt x="1071" y="1212"/>
                            </a:cubicBezTo>
                            <a:cubicBezTo>
                              <a:pt x="1099" y="1187"/>
                              <a:pt x="1132" y="1167"/>
                              <a:pt x="1169" y="1154"/>
                            </a:cubicBezTo>
                            <a:cubicBezTo>
                              <a:pt x="1207" y="1140"/>
                              <a:pt x="1248" y="1134"/>
                              <a:pt x="1293" y="1135"/>
                            </a:cubicBezTo>
                            <a:cubicBezTo>
                              <a:pt x="1333" y="1135"/>
                              <a:pt x="1371" y="1139"/>
                              <a:pt x="1409" y="1148"/>
                            </a:cubicBezTo>
                            <a:cubicBezTo>
                              <a:pt x="1446" y="1157"/>
                              <a:pt x="1483" y="1169"/>
                              <a:pt x="1520" y="1185"/>
                            </a:cubicBezTo>
                            <a:cubicBezTo>
                              <a:pt x="1520" y="1533"/>
                              <a:pt x="1520" y="1533"/>
                              <a:pt x="1520" y="1533"/>
                            </a:cubicBezTo>
                            <a:cubicBezTo>
                              <a:pt x="1520" y="1546"/>
                              <a:pt x="1520" y="1558"/>
                              <a:pt x="1520" y="1568"/>
                            </a:cubicBezTo>
                            <a:cubicBezTo>
                              <a:pt x="1520" y="1578"/>
                              <a:pt x="1523" y="1586"/>
                              <a:pt x="1526" y="1593"/>
                            </a:cubicBezTo>
                            <a:cubicBezTo>
                              <a:pt x="1530" y="1600"/>
                              <a:pt x="1536" y="1605"/>
                              <a:pt x="1544" y="1608"/>
                            </a:cubicBezTo>
                            <a:moveTo>
                              <a:pt x="1400" y="1257"/>
                            </a:moveTo>
                            <a:cubicBezTo>
                              <a:pt x="1380" y="1249"/>
                              <a:pt x="1361" y="1243"/>
                              <a:pt x="1341" y="1239"/>
                            </a:cubicBezTo>
                            <a:cubicBezTo>
                              <a:pt x="1321" y="1236"/>
                              <a:pt x="1302" y="1234"/>
                              <a:pt x="1284" y="1234"/>
                            </a:cubicBezTo>
                            <a:cubicBezTo>
                              <a:pt x="1258" y="1234"/>
                              <a:pt x="1234" y="1239"/>
                              <a:pt x="1212" y="1248"/>
                            </a:cubicBezTo>
                            <a:cubicBezTo>
                              <a:pt x="1191" y="1257"/>
                              <a:pt x="1172" y="1270"/>
                              <a:pt x="1157" y="1287"/>
                            </a:cubicBezTo>
                            <a:cubicBezTo>
                              <a:pt x="1141" y="1304"/>
                              <a:pt x="1129" y="1325"/>
                              <a:pt x="1120" y="1349"/>
                            </a:cubicBezTo>
                            <a:cubicBezTo>
                              <a:pt x="1111" y="1373"/>
                              <a:pt x="1106" y="1400"/>
                              <a:pt x="1105" y="1429"/>
                            </a:cubicBezTo>
                            <a:cubicBezTo>
                              <a:pt x="1105" y="1480"/>
                              <a:pt x="1117" y="1520"/>
                              <a:pt x="1142" y="1550"/>
                            </a:cubicBezTo>
                            <a:cubicBezTo>
                              <a:pt x="1167" y="1580"/>
                              <a:pt x="1205" y="1595"/>
                              <a:pt x="1256" y="1595"/>
                            </a:cubicBezTo>
                            <a:cubicBezTo>
                              <a:pt x="1302" y="1595"/>
                              <a:pt x="1337" y="1578"/>
                              <a:pt x="1361" y="1545"/>
                            </a:cubicBezTo>
                            <a:cubicBezTo>
                              <a:pt x="1385" y="1512"/>
                              <a:pt x="1398" y="1470"/>
                              <a:pt x="1400" y="1419"/>
                            </a:cubicBezTo>
                            <a:lnTo>
                              <a:pt x="1400" y="1257"/>
                            </a:lnTo>
                            <a:close/>
                            <a:moveTo>
                              <a:pt x="2138" y="1203"/>
                            </a:moveTo>
                            <a:cubicBezTo>
                              <a:pt x="2121" y="1182"/>
                              <a:pt x="2098" y="1165"/>
                              <a:pt x="2071" y="1153"/>
                            </a:cubicBezTo>
                            <a:cubicBezTo>
                              <a:pt x="2043" y="1141"/>
                              <a:pt x="2011" y="1135"/>
                              <a:pt x="1973" y="1135"/>
                            </a:cubicBezTo>
                            <a:cubicBezTo>
                              <a:pt x="1955" y="1135"/>
                              <a:pt x="1937" y="1136"/>
                              <a:pt x="1918" y="1140"/>
                            </a:cubicBezTo>
                            <a:cubicBezTo>
                              <a:pt x="1899" y="1143"/>
                              <a:pt x="1881" y="1149"/>
                              <a:pt x="1864" y="1156"/>
                            </a:cubicBezTo>
                            <a:cubicBezTo>
                              <a:pt x="1847" y="1163"/>
                              <a:pt x="1832" y="1173"/>
                              <a:pt x="1818" y="1185"/>
                            </a:cubicBezTo>
                            <a:cubicBezTo>
                              <a:pt x="1804" y="1197"/>
                              <a:pt x="1794" y="1212"/>
                              <a:pt x="1786" y="1230"/>
                            </a:cubicBezTo>
                            <a:cubicBezTo>
                              <a:pt x="1786" y="1204"/>
                              <a:pt x="1781" y="1184"/>
                              <a:pt x="1770" y="1170"/>
                            </a:cubicBezTo>
                            <a:cubicBezTo>
                              <a:pt x="1759" y="1155"/>
                              <a:pt x="1746" y="1146"/>
                              <a:pt x="1730" y="1141"/>
                            </a:cubicBezTo>
                            <a:cubicBezTo>
                              <a:pt x="1713" y="1136"/>
                              <a:pt x="1695" y="1134"/>
                              <a:pt x="1674" y="1135"/>
                            </a:cubicBezTo>
                            <a:cubicBezTo>
                              <a:pt x="1654" y="1136"/>
                              <a:pt x="1633" y="1139"/>
                              <a:pt x="1614" y="1143"/>
                            </a:cubicBezTo>
                            <a:cubicBezTo>
                              <a:pt x="1614" y="1228"/>
                              <a:pt x="1614" y="1228"/>
                              <a:pt x="1614" y="1228"/>
                            </a:cubicBezTo>
                            <a:cubicBezTo>
                              <a:pt x="1627" y="1228"/>
                              <a:pt x="1638" y="1228"/>
                              <a:pt x="1646" y="1230"/>
                            </a:cubicBezTo>
                            <a:cubicBezTo>
                              <a:pt x="1654" y="1232"/>
                              <a:pt x="1660" y="1236"/>
                              <a:pt x="1664" y="1242"/>
                            </a:cubicBezTo>
                            <a:cubicBezTo>
                              <a:pt x="1668" y="1247"/>
                              <a:pt x="1670" y="1255"/>
                              <a:pt x="1671" y="1266"/>
                            </a:cubicBezTo>
                            <a:cubicBezTo>
                              <a:pt x="1672" y="1276"/>
                              <a:pt x="1672" y="1289"/>
                              <a:pt x="1672" y="1305"/>
                            </a:cubicBezTo>
                            <a:cubicBezTo>
                              <a:pt x="1672" y="1696"/>
                              <a:pt x="1672" y="1696"/>
                              <a:pt x="1672" y="1696"/>
                            </a:cubicBezTo>
                            <a:cubicBezTo>
                              <a:pt x="1797" y="1696"/>
                              <a:pt x="1797" y="1696"/>
                              <a:pt x="1797" y="1696"/>
                            </a:cubicBezTo>
                            <a:cubicBezTo>
                              <a:pt x="1797" y="1383"/>
                              <a:pt x="1797" y="1383"/>
                              <a:pt x="1797" y="1383"/>
                            </a:cubicBezTo>
                            <a:cubicBezTo>
                              <a:pt x="1797" y="1361"/>
                              <a:pt x="1801" y="1340"/>
                              <a:pt x="1808" y="1322"/>
                            </a:cubicBezTo>
                            <a:cubicBezTo>
                              <a:pt x="1816" y="1304"/>
                              <a:pt x="1825" y="1288"/>
                              <a:pt x="1838" y="1275"/>
                            </a:cubicBezTo>
                            <a:cubicBezTo>
                              <a:pt x="1851" y="1262"/>
                              <a:pt x="1865" y="1252"/>
                              <a:pt x="1882" y="1245"/>
                            </a:cubicBezTo>
                            <a:cubicBezTo>
                              <a:pt x="1899" y="1238"/>
                              <a:pt x="1917" y="1234"/>
                              <a:pt x="1937" y="1234"/>
                            </a:cubicBezTo>
                            <a:cubicBezTo>
                              <a:pt x="1974" y="1235"/>
                              <a:pt x="2005" y="1247"/>
                              <a:pt x="2030" y="1271"/>
                            </a:cubicBezTo>
                            <a:cubicBezTo>
                              <a:pt x="2055" y="1295"/>
                              <a:pt x="2067" y="1329"/>
                              <a:pt x="2066" y="1372"/>
                            </a:cubicBezTo>
                            <a:cubicBezTo>
                              <a:pt x="2066" y="1696"/>
                              <a:pt x="2066" y="1696"/>
                              <a:pt x="2066" y="1696"/>
                            </a:cubicBezTo>
                            <a:cubicBezTo>
                              <a:pt x="2192" y="1696"/>
                              <a:pt x="2192" y="1696"/>
                              <a:pt x="2192" y="1696"/>
                            </a:cubicBezTo>
                            <a:cubicBezTo>
                              <a:pt x="2192" y="1372"/>
                              <a:pt x="2192" y="1372"/>
                              <a:pt x="2192" y="1372"/>
                            </a:cubicBezTo>
                            <a:cubicBezTo>
                              <a:pt x="2192" y="1338"/>
                              <a:pt x="2187" y="1306"/>
                              <a:pt x="2178" y="1278"/>
                            </a:cubicBezTo>
                            <a:cubicBezTo>
                              <a:pt x="2170" y="1249"/>
                              <a:pt x="2156" y="1224"/>
                              <a:pt x="2138" y="1203"/>
                            </a:cubicBezTo>
                            <a:moveTo>
                              <a:pt x="2694" y="1409"/>
                            </a:moveTo>
                            <a:cubicBezTo>
                              <a:pt x="2673" y="1397"/>
                              <a:pt x="2649" y="1389"/>
                              <a:pt x="2622" y="1384"/>
                            </a:cubicBezTo>
                            <a:cubicBezTo>
                              <a:pt x="2594" y="1378"/>
                              <a:pt x="2566" y="1374"/>
                              <a:pt x="2537" y="1370"/>
                            </a:cubicBezTo>
                            <a:cubicBezTo>
                              <a:pt x="2494" y="1365"/>
                              <a:pt x="2461" y="1358"/>
                              <a:pt x="2440" y="1350"/>
                            </a:cubicBezTo>
                            <a:cubicBezTo>
                              <a:pt x="2418" y="1342"/>
                              <a:pt x="2407" y="1327"/>
                              <a:pt x="2406" y="1304"/>
                            </a:cubicBezTo>
                            <a:cubicBezTo>
                              <a:pt x="2405" y="1292"/>
                              <a:pt x="2408" y="1281"/>
                              <a:pt x="2414" y="1271"/>
                            </a:cubicBezTo>
                            <a:cubicBezTo>
                              <a:pt x="2420" y="1262"/>
                              <a:pt x="2429" y="1254"/>
                              <a:pt x="2440" y="1247"/>
                            </a:cubicBezTo>
                            <a:cubicBezTo>
                              <a:pt x="2451" y="1241"/>
                              <a:pt x="2463" y="1236"/>
                              <a:pt x="2477" y="1232"/>
                            </a:cubicBezTo>
                            <a:cubicBezTo>
                              <a:pt x="2490" y="1229"/>
                              <a:pt x="2505" y="1227"/>
                              <a:pt x="2519" y="1227"/>
                            </a:cubicBezTo>
                            <a:cubicBezTo>
                              <a:pt x="2533" y="1227"/>
                              <a:pt x="2548" y="1228"/>
                              <a:pt x="2563" y="1231"/>
                            </a:cubicBezTo>
                            <a:cubicBezTo>
                              <a:pt x="2578" y="1233"/>
                              <a:pt x="2591" y="1237"/>
                              <a:pt x="2603" y="1243"/>
                            </a:cubicBezTo>
                            <a:cubicBezTo>
                              <a:pt x="2615" y="1248"/>
                              <a:pt x="2624" y="1256"/>
                              <a:pt x="2632" y="1265"/>
                            </a:cubicBezTo>
                            <a:cubicBezTo>
                              <a:pt x="2640" y="1274"/>
                              <a:pt x="2644" y="1286"/>
                              <a:pt x="2644" y="1299"/>
                            </a:cubicBezTo>
                            <a:cubicBezTo>
                              <a:pt x="2753" y="1299"/>
                              <a:pt x="2753" y="1299"/>
                              <a:pt x="2753" y="1299"/>
                            </a:cubicBezTo>
                            <a:cubicBezTo>
                              <a:pt x="2754" y="1272"/>
                              <a:pt x="2748" y="1248"/>
                              <a:pt x="2736" y="1227"/>
                            </a:cubicBezTo>
                            <a:cubicBezTo>
                              <a:pt x="2724" y="1207"/>
                              <a:pt x="2707" y="1189"/>
                              <a:pt x="2685" y="1175"/>
                            </a:cubicBezTo>
                            <a:cubicBezTo>
                              <a:pt x="2663" y="1161"/>
                              <a:pt x="2638" y="1151"/>
                              <a:pt x="2610" y="1144"/>
                            </a:cubicBezTo>
                            <a:cubicBezTo>
                              <a:pt x="2581" y="1137"/>
                              <a:pt x="2551" y="1134"/>
                              <a:pt x="2519" y="1134"/>
                            </a:cubicBezTo>
                            <a:cubicBezTo>
                              <a:pt x="2489" y="1134"/>
                              <a:pt x="2460" y="1137"/>
                              <a:pt x="2432" y="1144"/>
                            </a:cubicBezTo>
                            <a:cubicBezTo>
                              <a:pt x="2404" y="1151"/>
                              <a:pt x="2379" y="1161"/>
                              <a:pt x="2357" y="1176"/>
                            </a:cubicBezTo>
                            <a:cubicBezTo>
                              <a:pt x="2336" y="1190"/>
                              <a:pt x="2318" y="1208"/>
                              <a:pt x="2305" y="1230"/>
                            </a:cubicBezTo>
                            <a:cubicBezTo>
                              <a:pt x="2292" y="1251"/>
                              <a:pt x="2285" y="1276"/>
                              <a:pt x="2285" y="1306"/>
                            </a:cubicBezTo>
                            <a:cubicBezTo>
                              <a:pt x="2286" y="1337"/>
                              <a:pt x="2293" y="1362"/>
                              <a:pt x="2308" y="1380"/>
                            </a:cubicBezTo>
                            <a:cubicBezTo>
                              <a:pt x="2323" y="1399"/>
                              <a:pt x="2342" y="1413"/>
                              <a:pt x="2365" y="1423"/>
                            </a:cubicBezTo>
                            <a:cubicBezTo>
                              <a:pt x="2389" y="1433"/>
                              <a:pt x="2415" y="1441"/>
                              <a:pt x="2443" y="1445"/>
                            </a:cubicBezTo>
                            <a:cubicBezTo>
                              <a:pt x="2472" y="1450"/>
                              <a:pt x="2500" y="1454"/>
                              <a:pt x="2528" y="1458"/>
                            </a:cubicBezTo>
                            <a:cubicBezTo>
                              <a:pt x="2565" y="1463"/>
                              <a:pt x="2594" y="1470"/>
                              <a:pt x="2617" y="1480"/>
                            </a:cubicBezTo>
                            <a:cubicBezTo>
                              <a:pt x="2640" y="1490"/>
                              <a:pt x="2652" y="1507"/>
                              <a:pt x="2652" y="1532"/>
                            </a:cubicBezTo>
                            <a:cubicBezTo>
                              <a:pt x="2651" y="1549"/>
                              <a:pt x="2646" y="1563"/>
                              <a:pt x="2638" y="1574"/>
                            </a:cubicBezTo>
                            <a:cubicBezTo>
                              <a:pt x="2630" y="1585"/>
                              <a:pt x="2620" y="1594"/>
                              <a:pt x="2608" y="1600"/>
                            </a:cubicBezTo>
                            <a:cubicBezTo>
                              <a:pt x="2595" y="1606"/>
                              <a:pt x="2581" y="1610"/>
                              <a:pt x="2566" y="1613"/>
                            </a:cubicBezTo>
                            <a:cubicBezTo>
                              <a:pt x="2551" y="1615"/>
                              <a:pt x="2535" y="1617"/>
                              <a:pt x="2520" y="1617"/>
                            </a:cubicBezTo>
                            <a:cubicBezTo>
                              <a:pt x="2505" y="1617"/>
                              <a:pt x="2490" y="1615"/>
                              <a:pt x="2476" y="1612"/>
                            </a:cubicBezTo>
                            <a:cubicBezTo>
                              <a:pt x="2461" y="1608"/>
                              <a:pt x="2448" y="1603"/>
                              <a:pt x="2436" y="1596"/>
                            </a:cubicBezTo>
                            <a:cubicBezTo>
                              <a:pt x="2424" y="1589"/>
                              <a:pt x="2415" y="1581"/>
                              <a:pt x="2407" y="1571"/>
                            </a:cubicBezTo>
                            <a:cubicBezTo>
                              <a:pt x="2400" y="1560"/>
                              <a:pt x="2395" y="1548"/>
                              <a:pt x="2395" y="1533"/>
                            </a:cubicBezTo>
                            <a:cubicBezTo>
                              <a:pt x="2272" y="1533"/>
                              <a:pt x="2272" y="1533"/>
                              <a:pt x="2272" y="1533"/>
                            </a:cubicBezTo>
                            <a:cubicBezTo>
                              <a:pt x="2275" y="1568"/>
                              <a:pt x="2283" y="1596"/>
                              <a:pt x="2299" y="1618"/>
                            </a:cubicBezTo>
                            <a:cubicBezTo>
                              <a:pt x="2314" y="1641"/>
                              <a:pt x="2333" y="1659"/>
                              <a:pt x="2356" y="1673"/>
                            </a:cubicBezTo>
                            <a:cubicBezTo>
                              <a:pt x="2379" y="1686"/>
                              <a:pt x="2406" y="1696"/>
                              <a:pt x="2435" y="1701"/>
                            </a:cubicBezTo>
                            <a:cubicBezTo>
                              <a:pt x="2464" y="1707"/>
                              <a:pt x="2494" y="1709"/>
                              <a:pt x="2525" y="1709"/>
                            </a:cubicBezTo>
                            <a:cubicBezTo>
                              <a:pt x="2555" y="1709"/>
                              <a:pt x="2585" y="1706"/>
                              <a:pt x="2614" y="1699"/>
                            </a:cubicBezTo>
                            <a:cubicBezTo>
                              <a:pt x="2643" y="1692"/>
                              <a:pt x="2668" y="1682"/>
                              <a:pt x="2690" y="1668"/>
                            </a:cubicBezTo>
                            <a:cubicBezTo>
                              <a:pt x="2713" y="1654"/>
                              <a:pt x="2730" y="1635"/>
                              <a:pt x="2744" y="1613"/>
                            </a:cubicBezTo>
                            <a:cubicBezTo>
                              <a:pt x="2758" y="1591"/>
                              <a:pt x="2765" y="1565"/>
                              <a:pt x="2765" y="1534"/>
                            </a:cubicBezTo>
                            <a:cubicBezTo>
                              <a:pt x="2765" y="1502"/>
                              <a:pt x="2758" y="1476"/>
                              <a:pt x="2745" y="1456"/>
                            </a:cubicBezTo>
                            <a:cubicBezTo>
                              <a:pt x="2732" y="1436"/>
                              <a:pt x="2715" y="1420"/>
                              <a:pt x="2694" y="1409"/>
                            </a:cubicBezTo>
                            <a:moveTo>
                              <a:pt x="4088" y="1203"/>
                            </a:moveTo>
                            <a:cubicBezTo>
                              <a:pt x="4070" y="1182"/>
                              <a:pt x="4047" y="1165"/>
                              <a:pt x="4020" y="1153"/>
                            </a:cubicBezTo>
                            <a:cubicBezTo>
                              <a:pt x="3992" y="1141"/>
                              <a:pt x="3960" y="1135"/>
                              <a:pt x="3923" y="1135"/>
                            </a:cubicBezTo>
                            <a:cubicBezTo>
                              <a:pt x="3904" y="1135"/>
                              <a:pt x="3886" y="1136"/>
                              <a:pt x="3867" y="1140"/>
                            </a:cubicBezTo>
                            <a:cubicBezTo>
                              <a:pt x="3849" y="1143"/>
                              <a:pt x="3831" y="1149"/>
                              <a:pt x="3814" y="1156"/>
                            </a:cubicBezTo>
                            <a:cubicBezTo>
                              <a:pt x="3797" y="1163"/>
                              <a:pt x="3781" y="1173"/>
                              <a:pt x="3767" y="1185"/>
                            </a:cubicBezTo>
                            <a:cubicBezTo>
                              <a:pt x="3754" y="1197"/>
                              <a:pt x="3743" y="1212"/>
                              <a:pt x="3735" y="1230"/>
                            </a:cubicBezTo>
                            <a:cubicBezTo>
                              <a:pt x="3735" y="1204"/>
                              <a:pt x="3730" y="1184"/>
                              <a:pt x="3719" y="1170"/>
                            </a:cubicBezTo>
                            <a:cubicBezTo>
                              <a:pt x="3709" y="1155"/>
                              <a:pt x="3695" y="1146"/>
                              <a:pt x="3679" y="1141"/>
                            </a:cubicBezTo>
                            <a:cubicBezTo>
                              <a:pt x="3662" y="1136"/>
                              <a:pt x="3644" y="1134"/>
                              <a:pt x="3624" y="1135"/>
                            </a:cubicBezTo>
                            <a:cubicBezTo>
                              <a:pt x="3603" y="1136"/>
                              <a:pt x="3583" y="1139"/>
                              <a:pt x="3563" y="1143"/>
                            </a:cubicBezTo>
                            <a:cubicBezTo>
                              <a:pt x="3563" y="1228"/>
                              <a:pt x="3563" y="1228"/>
                              <a:pt x="3563" y="1228"/>
                            </a:cubicBezTo>
                            <a:cubicBezTo>
                              <a:pt x="3577" y="1228"/>
                              <a:pt x="3588" y="1228"/>
                              <a:pt x="3596" y="1230"/>
                            </a:cubicBezTo>
                            <a:cubicBezTo>
                              <a:pt x="3604" y="1232"/>
                              <a:pt x="3609" y="1236"/>
                              <a:pt x="3613" y="1242"/>
                            </a:cubicBezTo>
                            <a:cubicBezTo>
                              <a:pt x="3617" y="1247"/>
                              <a:pt x="3619" y="1255"/>
                              <a:pt x="3620" y="1266"/>
                            </a:cubicBezTo>
                            <a:cubicBezTo>
                              <a:pt x="3621" y="1276"/>
                              <a:pt x="3621" y="1289"/>
                              <a:pt x="3621" y="1305"/>
                            </a:cubicBezTo>
                            <a:cubicBezTo>
                              <a:pt x="3621" y="1696"/>
                              <a:pt x="3621" y="1696"/>
                              <a:pt x="3621" y="1696"/>
                            </a:cubicBezTo>
                            <a:cubicBezTo>
                              <a:pt x="3747" y="1696"/>
                              <a:pt x="3747" y="1696"/>
                              <a:pt x="3747" y="1696"/>
                            </a:cubicBezTo>
                            <a:cubicBezTo>
                              <a:pt x="3747" y="1383"/>
                              <a:pt x="3747" y="1383"/>
                              <a:pt x="3747" y="1383"/>
                            </a:cubicBezTo>
                            <a:cubicBezTo>
                              <a:pt x="3747" y="1361"/>
                              <a:pt x="3750" y="1340"/>
                              <a:pt x="3758" y="1322"/>
                            </a:cubicBezTo>
                            <a:cubicBezTo>
                              <a:pt x="3765" y="1304"/>
                              <a:pt x="3775" y="1288"/>
                              <a:pt x="3787" y="1275"/>
                            </a:cubicBezTo>
                            <a:cubicBezTo>
                              <a:pt x="3800" y="1262"/>
                              <a:pt x="3815" y="1252"/>
                              <a:pt x="3831" y="1245"/>
                            </a:cubicBezTo>
                            <a:cubicBezTo>
                              <a:pt x="3848" y="1238"/>
                              <a:pt x="3866" y="1234"/>
                              <a:pt x="3886" y="1234"/>
                            </a:cubicBezTo>
                            <a:cubicBezTo>
                              <a:pt x="3923" y="1235"/>
                              <a:pt x="3955" y="1247"/>
                              <a:pt x="3979" y="1271"/>
                            </a:cubicBezTo>
                            <a:cubicBezTo>
                              <a:pt x="4004" y="1295"/>
                              <a:pt x="4016" y="1329"/>
                              <a:pt x="4015" y="1372"/>
                            </a:cubicBezTo>
                            <a:cubicBezTo>
                              <a:pt x="4015" y="1696"/>
                              <a:pt x="4015" y="1696"/>
                              <a:pt x="4015" y="1696"/>
                            </a:cubicBezTo>
                            <a:cubicBezTo>
                              <a:pt x="4141" y="1696"/>
                              <a:pt x="4141" y="1696"/>
                              <a:pt x="4141" y="1696"/>
                            </a:cubicBezTo>
                            <a:cubicBezTo>
                              <a:pt x="4141" y="1372"/>
                              <a:pt x="4141" y="1372"/>
                              <a:pt x="4141" y="1372"/>
                            </a:cubicBezTo>
                            <a:cubicBezTo>
                              <a:pt x="4141" y="1338"/>
                              <a:pt x="4136" y="1306"/>
                              <a:pt x="4128" y="1278"/>
                            </a:cubicBezTo>
                            <a:cubicBezTo>
                              <a:pt x="4119" y="1249"/>
                              <a:pt x="4106" y="1224"/>
                              <a:pt x="4088" y="1203"/>
                            </a:cubicBezTo>
                            <a:moveTo>
                              <a:pt x="4307" y="902"/>
                            </a:moveTo>
                            <a:cubicBezTo>
                              <a:pt x="4288" y="902"/>
                              <a:pt x="4271" y="908"/>
                              <a:pt x="4255" y="920"/>
                            </a:cubicBezTo>
                            <a:cubicBezTo>
                              <a:pt x="4240" y="932"/>
                              <a:pt x="4232" y="951"/>
                              <a:pt x="4232" y="975"/>
                            </a:cubicBezTo>
                            <a:cubicBezTo>
                              <a:pt x="4232" y="1000"/>
                              <a:pt x="4240" y="1019"/>
                              <a:pt x="4256" y="1031"/>
                            </a:cubicBezTo>
                            <a:cubicBezTo>
                              <a:pt x="4272" y="1044"/>
                              <a:pt x="4290" y="1050"/>
                              <a:pt x="4309" y="1049"/>
                            </a:cubicBezTo>
                            <a:cubicBezTo>
                              <a:pt x="4327" y="1048"/>
                              <a:pt x="4344" y="1042"/>
                              <a:pt x="4359" y="1030"/>
                            </a:cubicBezTo>
                            <a:cubicBezTo>
                              <a:pt x="4374" y="1017"/>
                              <a:pt x="4382" y="999"/>
                              <a:pt x="4382" y="975"/>
                            </a:cubicBezTo>
                            <a:cubicBezTo>
                              <a:pt x="4382" y="951"/>
                              <a:pt x="4374" y="932"/>
                              <a:pt x="4359" y="920"/>
                            </a:cubicBezTo>
                            <a:cubicBezTo>
                              <a:pt x="4344" y="908"/>
                              <a:pt x="4326" y="902"/>
                              <a:pt x="4307" y="902"/>
                            </a:cubicBezTo>
                            <a:moveTo>
                              <a:pt x="4245" y="1696"/>
                            </a:moveTo>
                            <a:cubicBezTo>
                              <a:pt x="4369" y="1696"/>
                              <a:pt x="4369" y="1696"/>
                              <a:pt x="4369" y="1696"/>
                            </a:cubicBezTo>
                            <a:cubicBezTo>
                              <a:pt x="4369" y="1145"/>
                              <a:pt x="4369" y="1145"/>
                              <a:pt x="4369" y="1145"/>
                            </a:cubicBezTo>
                            <a:cubicBezTo>
                              <a:pt x="4245" y="1145"/>
                              <a:pt x="4245" y="1145"/>
                              <a:pt x="4245" y="1145"/>
                            </a:cubicBezTo>
                            <a:lnTo>
                              <a:pt x="4245" y="1696"/>
                            </a:lnTo>
                            <a:close/>
                            <a:moveTo>
                              <a:pt x="4949" y="1204"/>
                            </a:moveTo>
                            <a:cubicBezTo>
                              <a:pt x="4976" y="1227"/>
                              <a:pt x="4998" y="1257"/>
                              <a:pt x="5015" y="1292"/>
                            </a:cubicBezTo>
                            <a:cubicBezTo>
                              <a:pt x="5031" y="1328"/>
                              <a:pt x="5039" y="1370"/>
                              <a:pt x="5039" y="1418"/>
                            </a:cubicBezTo>
                            <a:cubicBezTo>
                              <a:pt x="5039" y="1466"/>
                              <a:pt x="5031" y="1508"/>
                              <a:pt x="5014" y="1544"/>
                            </a:cubicBezTo>
                            <a:cubicBezTo>
                              <a:pt x="4997" y="1580"/>
                              <a:pt x="4975" y="1610"/>
                              <a:pt x="4948" y="1634"/>
                            </a:cubicBezTo>
                            <a:cubicBezTo>
                              <a:pt x="4921" y="1658"/>
                              <a:pt x="4889" y="1676"/>
                              <a:pt x="4855" y="1688"/>
                            </a:cubicBezTo>
                            <a:cubicBezTo>
                              <a:pt x="4820" y="1700"/>
                              <a:pt x="4785" y="1706"/>
                              <a:pt x="4748" y="1706"/>
                            </a:cubicBezTo>
                            <a:cubicBezTo>
                              <a:pt x="4711" y="1706"/>
                              <a:pt x="4676" y="1700"/>
                              <a:pt x="4641" y="1688"/>
                            </a:cubicBezTo>
                            <a:cubicBezTo>
                              <a:pt x="4607" y="1676"/>
                              <a:pt x="4576" y="1658"/>
                              <a:pt x="4549" y="1634"/>
                            </a:cubicBezTo>
                            <a:cubicBezTo>
                              <a:pt x="4522" y="1610"/>
                              <a:pt x="4500" y="1580"/>
                              <a:pt x="4483" y="1544"/>
                            </a:cubicBezTo>
                            <a:cubicBezTo>
                              <a:pt x="4466" y="1508"/>
                              <a:pt x="4458" y="1466"/>
                              <a:pt x="4458" y="1418"/>
                            </a:cubicBezTo>
                            <a:cubicBezTo>
                              <a:pt x="4458" y="1371"/>
                              <a:pt x="4466" y="1330"/>
                              <a:pt x="4482" y="1294"/>
                            </a:cubicBezTo>
                            <a:cubicBezTo>
                              <a:pt x="4499" y="1259"/>
                              <a:pt x="4520" y="1229"/>
                              <a:pt x="4547" y="1206"/>
                            </a:cubicBezTo>
                            <a:cubicBezTo>
                              <a:pt x="4574" y="1182"/>
                              <a:pt x="4604" y="1164"/>
                              <a:pt x="4638" y="1152"/>
                            </a:cubicBezTo>
                            <a:cubicBezTo>
                              <a:pt x="4673" y="1141"/>
                              <a:pt x="4708" y="1135"/>
                              <a:pt x="4743" y="1135"/>
                            </a:cubicBezTo>
                            <a:cubicBezTo>
                              <a:pt x="4782" y="1135"/>
                              <a:pt x="4818" y="1140"/>
                              <a:pt x="4854" y="1152"/>
                            </a:cubicBezTo>
                            <a:cubicBezTo>
                              <a:pt x="4890" y="1163"/>
                              <a:pt x="4922" y="1181"/>
                              <a:pt x="4949" y="1204"/>
                            </a:cubicBezTo>
                            <a:moveTo>
                              <a:pt x="4901" y="1496"/>
                            </a:moveTo>
                            <a:cubicBezTo>
                              <a:pt x="4910" y="1474"/>
                              <a:pt x="4915" y="1448"/>
                              <a:pt x="4915" y="1418"/>
                            </a:cubicBezTo>
                            <a:cubicBezTo>
                              <a:pt x="4915" y="1388"/>
                              <a:pt x="4910" y="1362"/>
                              <a:pt x="4900" y="1340"/>
                            </a:cubicBezTo>
                            <a:cubicBezTo>
                              <a:pt x="4890" y="1318"/>
                              <a:pt x="4877" y="1300"/>
                              <a:pt x="4861" y="1286"/>
                            </a:cubicBezTo>
                            <a:cubicBezTo>
                              <a:pt x="4845" y="1271"/>
                              <a:pt x="4827" y="1260"/>
                              <a:pt x="4806" y="1254"/>
                            </a:cubicBezTo>
                            <a:cubicBezTo>
                              <a:pt x="4786" y="1247"/>
                              <a:pt x="4765" y="1244"/>
                              <a:pt x="4743" y="1244"/>
                            </a:cubicBezTo>
                            <a:cubicBezTo>
                              <a:pt x="4723" y="1245"/>
                              <a:pt x="4703" y="1249"/>
                              <a:pt x="4684" y="1256"/>
                            </a:cubicBezTo>
                            <a:cubicBezTo>
                              <a:pt x="4664" y="1264"/>
                              <a:pt x="4647" y="1274"/>
                              <a:pt x="4632" y="1288"/>
                            </a:cubicBezTo>
                            <a:cubicBezTo>
                              <a:pt x="4616" y="1302"/>
                              <a:pt x="4604" y="1320"/>
                              <a:pt x="4595" y="1342"/>
                            </a:cubicBezTo>
                            <a:cubicBezTo>
                              <a:pt x="4586" y="1364"/>
                              <a:pt x="4581" y="1389"/>
                              <a:pt x="4581" y="1418"/>
                            </a:cubicBezTo>
                            <a:cubicBezTo>
                              <a:pt x="4581" y="1448"/>
                              <a:pt x="4586" y="1474"/>
                              <a:pt x="4596" y="1496"/>
                            </a:cubicBezTo>
                            <a:cubicBezTo>
                              <a:pt x="4605" y="1519"/>
                              <a:pt x="4618" y="1537"/>
                              <a:pt x="4634" y="1552"/>
                            </a:cubicBezTo>
                            <a:cubicBezTo>
                              <a:pt x="4650" y="1567"/>
                              <a:pt x="4668" y="1578"/>
                              <a:pt x="4688" y="1585"/>
                            </a:cubicBezTo>
                            <a:cubicBezTo>
                              <a:pt x="4708" y="1593"/>
                              <a:pt x="4729" y="1596"/>
                              <a:pt x="4750" y="1596"/>
                            </a:cubicBezTo>
                            <a:cubicBezTo>
                              <a:pt x="4771" y="1596"/>
                              <a:pt x="4791" y="1592"/>
                              <a:pt x="4811" y="1585"/>
                            </a:cubicBezTo>
                            <a:cubicBezTo>
                              <a:pt x="4831" y="1577"/>
                              <a:pt x="4848" y="1566"/>
                              <a:pt x="4863" y="1551"/>
                            </a:cubicBezTo>
                            <a:cubicBezTo>
                              <a:pt x="4879" y="1536"/>
                              <a:pt x="4891" y="1518"/>
                              <a:pt x="4901" y="1496"/>
                            </a:cubicBezTo>
                            <a:moveTo>
                              <a:pt x="232" y="1014"/>
                            </a:moveTo>
                            <a:cubicBezTo>
                              <a:pt x="232" y="1696"/>
                              <a:pt x="232" y="1696"/>
                              <a:pt x="232" y="1696"/>
                            </a:cubicBezTo>
                            <a:cubicBezTo>
                              <a:pt x="362" y="1696"/>
                              <a:pt x="362" y="1696"/>
                              <a:pt x="362" y="1696"/>
                            </a:cubicBezTo>
                            <a:cubicBezTo>
                              <a:pt x="362" y="1014"/>
                              <a:pt x="362" y="1014"/>
                              <a:pt x="362" y="1014"/>
                            </a:cubicBezTo>
                            <a:cubicBezTo>
                              <a:pt x="594" y="1014"/>
                              <a:pt x="594" y="1014"/>
                              <a:pt x="594" y="1014"/>
                            </a:cubicBezTo>
                            <a:cubicBezTo>
                              <a:pt x="594" y="896"/>
                              <a:pt x="594" y="896"/>
                              <a:pt x="594" y="896"/>
                            </a:cubicBezTo>
                            <a:cubicBezTo>
                              <a:pt x="0" y="896"/>
                              <a:pt x="0" y="896"/>
                              <a:pt x="0" y="896"/>
                            </a:cubicBezTo>
                            <a:cubicBezTo>
                              <a:pt x="0" y="1014"/>
                              <a:pt x="0" y="1014"/>
                              <a:pt x="0" y="1014"/>
                            </a:cubicBezTo>
                            <a:lnTo>
                              <a:pt x="232" y="1014"/>
                            </a:lnTo>
                            <a:close/>
                            <a:moveTo>
                              <a:pt x="2859" y="1427"/>
                            </a:moveTo>
                            <a:cubicBezTo>
                              <a:pt x="2859" y="1605"/>
                              <a:pt x="2999" y="1706"/>
                              <a:pt x="3172" y="1706"/>
                            </a:cubicBezTo>
                            <a:cubicBezTo>
                              <a:pt x="3342" y="1706"/>
                              <a:pt x="3481" y="1605"/>
                              <a:pt x="3481" y="1427"/>
                            </a:cubicBezTo>
                            <a:cubicBezTo>
                              <a:pt x="3481" y="896"/>
                              <a:pt x="3481" y="896"/>
                              <a:pt x="3481" y="896"/>
                            </a:cubicBezTo>
                            <a:cubicBezTo>
                              <a:pt x="3350" y="896"/>
                              <a:pt x="3350" y="896"/>
                              <a:pt x="3350" y="896"/>
                            </a:cubicBezTo>
                            <a:cubicBezTo>
                              <a:pt x="3350" y="1424"/>
                              <a:pt x="3350" y="1424"/>
                              <a:pt x="3350" y="1424"/>
                            </a:cubicBezTo>
                            <a:cubicBezTo>
                              <a:pt x="3350" y="1529"/>
                              <a:pt x="3272" y="1587"/>
                              <a:pt x="3172" y="1587"/>
                            </a:cubicBezTo>
                            <a:cubicBezTo>
                              <a:pt x="3070" y="1587"/>
                              <a:pt x="2991" y="1529"/>
                              <a:pt x="2991" y="1424"/>
                            </a:cubicBezTo>
                            <a:cubicBezTo>
                              <a:pt x="2991" y="896"/>
                              <a:pt x="2991" y="896"/>
                              <a:pt x="2991" y="896"/>
                            </a:cubicBezTo>
                            <a:cubicBezTo>
                              <a:pt x="2859" y="896"/>
                              <a:pt x="2859" y="896"/>
                              <a:pt x="2859" y="896"/>
                            </a:cubicBezTo>
                            <a:cubicBezTo>
                              <a:pt x="2859" y="1427"/>
                              <a:pt x="2859" y="1427"/>
                              <a:pt x="2859" y="1427"/>
                            </a:cubicBezTo>
                            <a:moveTo>
                              <a:pt x="5656" y="1566"/>
                            </a:moveTo>
                            <a:cubicBezTo>
                              <a:pt x="5656" y="1480"/>
                              <a:pt x="5656" y="1480"/>
                              <a:pt x="5656" y="1480"/>
                            </a:cubicBezTo>
                            <a:cubicBezTo>
                              <a:pt x="5656" y="1480"/>
                              <a:pt x="5656" y="1480"/>
                              <a:pt x="5656" y="1480"/>
                            </a:cubicBezTo>
                            <a:cubicBezTo>
                              <a:pt x="5656" y="1372"/>
                              <a:pt x="5656" y="1372"/>
                              <a:pt x="5656" y="1372"/>
                            </a:cubicBezTo>
                            <a:cubicBezTo>
                              <a:pt x="5656" y="1338"/>
                              <a:pt x="5652" y="1306"/>
                              <a:pt x="5643" y="1278"/>
                            </a:cubicBezTo>
                            <a:cubicBezTo>
                              <a:pt x="5634" y="1249"/>
                              <a:pt x="5621" y="1224"/>
                              <a:pt x="5603" y="1203"/>
                            </a:cubicBezTo>
                            <a:cubicBezTo>
                              <a:pt x="5585" y="1182"/>
                              <a:pt x="5563" y="1165"/>
                              <a:pt x="5535" y="1153"/>
                            </a:cubicBezTo>
                            <a:cubicBezTo>
                              <a:pt x="5508" y="1141"/>
                              <a:pt x="5476" y="1135"/>
                              <a:pt x="5438" y="1135"/>
                            </a:cubicBezTo>
                            <a:cubicBezTo>
                              <a:pt x="5420" y="1135"/>
                              <a:pt x="5401" y="1136"/>
                              <a:pt x="5383" y="1140"/>
                            </a:cubicBezTo>
                            <a:cubicBezTo>
                              <a:pt x="5364" y="1143"/>
                              <a:pt x="5346" y="1149"/>
                              <a:pt x="5329" y="1156"/>
                            </a:cubicBezTo>
                            <a:cubicBezTo>
                              <a:pt x="5312" y="1163"/>
                              <a:pt x="5297" y="1173"/>
                              <a:pt x="5283" y="1185"/>
                            </a:cubicBezTo>
                            <a:cubicBezTo>
                              <a:pt x="5269" y="1197"/>
                              <a:pt x="5259" y="1212"/>
                              <a:pt x="5251" y="1230"/>
                            </a:cubicBezTo>
                            <a:cubicBezTo>
                              <a:pt x="5251" y="1204"/>
                              <a:pt x="5246" y="1184"/>
                              <a:pt x="5235" y="1170"/>
                            </a:cubicBezTo>
                            <a:cubicBezTo>
                              <a:pt x="5224" y="1155"/>
                              <a:pt x="5211" y="1146"/>
                              <a:pt x="5194" y="1141"/>
                            </a:cubicBezTo>
                            <a:cubicBezTo>
                              <a:pt x="5178" y="1136"/>
                              <a:pt x="5160" y="1134"/>
                              <a:pt x="5139" y="1135"/>
                            </a:cubicBezTo>
                            <a:cubicBezTo>
                              <a:pt x="5118" y="1136"/>
                              <a:pt x="5098" y="1139"/>
                              <a:pt x="5078" y="1143"/>
                            </a:cubicBezTo>
                            <a:cubicBezTo>
                              <a:pt x="5078" y="1228"/>
                              <a:pt x="5078" y="1228"/>
                              <a:pt x="5078" y="1228"/>
                            </a:cubicBezTo>
                            <a:cubicBezTo>
                              <a:pt x="5092" y="1228"/>
                              <a:pt x="5103" y="1228"/>
                              <a:pt x="5111" y="1230"/>
                            </a:cubicBezTo>
                            <a:cubicBezTo>
                              <a:pt x="5119" y="1232"/>
                              <a:pt x="5125" y="1236"/>
                              <a:pt x="5129" y="1242"/>
                            </a:cubicBezTo>
                            <a:cubicBezTo>
                              <a:pt x="5133" y="1247"/>
                              <a:pt x="5135" y="1255"/>
                              <a:pt x="5136" y="1266"/>
                            </a:cubicBezTo>
                            <a:cubicBezTo>
                              <a:pt x="5136" y="1276"/>
                              <a:pt x="5137" y="1289"/>
                              <a:pt x="5137" y="1305"/>
                            </a:cubicBezTo>
                            <a:cubicBezTo>
                              <a:pt x="5137" y="1696"/>
                              <a:pt x="5137" y="1696"/>
                              <a:pt x="5137" y="1696"/>
                            </a:cubicBezTo>
                            <a:cubicBezTo>
                              <a:pt x="5262" y="1696"/>
                              <a:pt x="5262" y="1696"/>
                              <a:pt x="5262" y="1696"/>
                            </a:cubicBezTo>
                            <a:cubicBezTo>
                              <a:pt x="5262" y="1383"/>
                              <a:pt x="5262" y="1383"/>
                              <a:pt x="5262" y="1383"/>
                            </a:cubicBezTo>
                            <a:cubicBezTo>
                              <a:pt x="5262" y="1361"/>
                              <a:pt x="5266" y="1340"/>
                              <a:pt x="5273" y="1322"/>
                            </a:cubicBezTo>
                            <a:cubicBezTo>
                              <a:pt x="5280" y="1304"/>
                              <a:pt x="5290" y="1288"/>
                              <a:pt x="5303" y="1275"/>
                            </a:cubicBezTo>
                            <a:cubicBezTo>
                              <a:pt x="5315" y="1262"/>
                              <a:pt x="5330" y="1252"/>
                              <a:pt x="5347" y="1245"/>
                            </a:cubicBezTo>
                            <a:cubicBezTo>
                              <a:pt x="5364" y="1238"/>
                              <a:pt x="5382" y="1234"/>
                              <a:pt x="5402" y="1234"/>
                            </a:cubicBezTo>
                            <a:cubicBezTo>
                              <a:pt x="5439" y="1235"/>
                              <a:pt x="5470" y="1247"/>
                              <a:pt x="5495" y="1271"/>
                            </a:cubicBezTo>
                            <a:cubicBezTo>
                              <a:pt x="5519" y="1295"/>
                              <a:pt x="5531" y="1329"/>
                              <a:pt x="5531" y="1372"/>
                            </a:cubicBezTo>
                            <a:cubicBezTo>
                              <a:pt x="5531" y="1558"/>
                              <a:pt x="5531" y="1558"/>
                              <a:pt x="5531" y="1558"/>
                            </a:cubicBezTo>
                            <a:cubicBezTo>
                              <a:pt x="5531" y="1571"/>
                              <a:pt x="5531" y="1571"/>
                              <a:pt x="5531" y="1571"/>
                            </a:cubicBezTo>
                            <a:cubicBezTo>
                              <a:pt x="5531" y="1705"/>
                              <a:pt x="5614" y="1719"/>
                              <a:pt x="5722" y="1698"/>
                            </a:cubicBezTo>
                            <a:cubicBezTo>
                              <a:pt x="5722" y="1618"/>
                              <a:pt x="5722" y="1618"/>
                              <a:pt x="5722" y="1618"/>
                            </a:cubicBezTo>
                            <a:cubicBezTo>
                              <a:pt x="5667" y="1623"/>
                              <a:pt x="5656" y="1608"/>
                              <a:pt x="5656" y="1566"/>
                            </a:cubicBezTo>
                            <a:moveTo>
                              <a:pt x="6348" y="732"/>
                            </a:moveTo>
                            <a:cubicBezTo>
                              <a:pt x="6326" y="732"/>
                              <a:pt x="6296" y="730"/>
                              <a:pt x="6278" y="716"/>
                            </a:cubicBezTo>
                            <a:cubicBezTo>
                              <a:pt x="6270" y="711"/>
                              <a:pt x="6261" y="702"/>
                              <a:pt x="6258" y="687"/>
                            </a:cubicBezTo>
                            <a:cubicBezTo>
                              <a:pt x="6258" y="687"/>
                              <a:pt x="6258" y="686"/>
                              <a:pt x="6258" y="686"/>
                            </a:cubicBezTo>
                            <a:cubicBezTo>
                              <a:pt x="6257" y="678"/>
                              <a:pt x="6257" y="670"/>
                              <a:pt x="6261" y="659"/>
                            </a:cubicBezTo>
                            <a:cubicBezTo>
                              <a:pt x="6332" y="440"/>
                              <a:pt x="6332" y="440"/>
                              <a:pt x="6332" y="440"/>
                            </a:cubicBezTo>
                            <a:cubicBezTo>
                              <a:pt x="6332" y="440"/>
                              <a:pt x="6332" y="440"/>
                              <a:pt x="6332" y="440"/>
                            </a:cubicBezTo>
                            <a:cubicBezTo>
                              <a:pt x="6233" y="440"/>
                              <a:pt x="6233" y="440"/>
                              <a:pt x="6233" y="440"/>
                            </a:cubicBezTo>
                            <a:cubicBezTo>
                              <a:pt x="6233" y="440"/>
                              <a:pt x="6233" y="440"/>
                              <a:pt x="6233" y="440"/>
                            </a:cubicBezTo>
                            <a:cubicBezTo>
                              <a:pt x="6172" y="630"/>
                              <a:pt x="6172" y="630"/>
                              <a:pt x="6172" y="630"/>
                            </a:cubicBezTo>
                            <a:cubicBezTo>
                              <a:pt x="6172" y="630"/>
                              <a:pt x="6172" y="630"/>
                              <a:pt x="6172" y="630"/>
                            </a:cubicBezTo>
                            <a:cubicBezTo>
                              <a:pt x="6155" y="679"/>
                              <a:pt x="6103" y="719"/>
                              <a:pt x="6057" y="719"/>
                            </a:cubicBezTo>
                            <a:cubicBezTo>
                              <a:pt x="6045" y="719"/>
                              <a:pt x="6030" y="714"/>
                              <a:pt x="6022" y="704"/>
                            </a:cubicBezTo>
                            <a:cubicBezTo>
                              <a:pt x="6016" y="695"/>
                              <a:pt x="6010" y="681"/>
                              <a:pt x="6017" y="659"/>
                            </a:cubicBezTo>
                            <a:cubicBezTo>
                              <a:pt x="6089" y="440"/>
                              <a:pt x="6089" y="440"/>
                              <a:pt x="6089" y="440"/>
                            </a:cubicBezTo>
                            <a:cubicBezTo>
                              <a:pt x="5990" y="440"/>
                              <a:pt x="5990" y="440"/>
                              <a:pt x="5990" y="440"/>
                            </a:cubicBezTo>
                            <a:cubicBezTo>
                              <a:pt x="5929" y="629"/>
                              <a:pt x="5929" y="629"/>
                              <a:pt x="5929" y="629"/>
                            </a:cubicBezTo>
                            <a:cubicBezTo>
                              <a:pt x="5913" y="676"/>
                              <a:pt x="5919" y="725"/>
                              <a:pt x="5944" y="761"/>
                            </a:cubicBezTo>
                            <a:cubicBezTo>
                              <a:pt x="5968" y="794"/>
                              <a:pt x="6007" y="813"/>
                              <a:pt x="6054" y="813"/>
                            </a:cubicBezTo>
                            <a:cubicBezTo>
                              <a:pt x="6100" y="813"/>
                              <a:pt x="6149" y="794"/>
                              <a:pt x="6189" y="761"/>
                            </a:cubicBezTo>
                            <a:cubicBezTo>
                              <a:pt x="6203" y="781"/>
                              <a:pt x="6220" y="795"/>
                              <a:pt x="6242" y="802"/>
                            </a:cubicBezTo>
                            <a:cubicBezTo>
                              <a:pt x="6274" y="813"/>
                              <a:pt x="6295" y="813"/>
                              <a:pt x="6317" y="813"/>
                            </a:cubicBezTo>
                            <a:cubicBezTo>
                              <a:pt x="6328" y="813"/>
                              <a:pt x="6339" y="810"/>
                              <a:pt x="6344" y="809"/>
                            </a:cubicBezTo>
                            <a:cubicBezTo>
                              <a:pt x="6346" y="806"/>
                              <a:pt x="6348" y="803"/>
                              <a:pt x="6350" y="800"/>
                            </a:cubicBezTo>
                            <a:cubicBezTo>
                              <a:pt x="6354" y="794"/>
                              <a:pt x="6357" y="788"/>
                              <a:pt x="6360" y="782"/>
                            </a:cubicBezTo>
                            <a:cubicBezTo>
                              <a:pt x="6364" y="776"/>
                              <a:pt x="6367" y="770"/>
                              <a:pt x="6370" y="763"/>
                            </a:cubicBezTo>
                            <a:cubicBezTo>
                              <a:pt x="6373" y="757"/>
                              <a:pt x="6376" y="751"/>
                              <a:pt x="6378" y="744"/>
                            </a:cubicBezTo>
                            <a:cubicBezTo>
                              <a:pt x="6380" y="740"/>
                              <a:pt x="6382" y="735"/>
                              <a:pt x="6384" y="730"/>
                            </a:cubicBezTo>
                            <a:cubicBezTo>
                              <a:pt x="6378" y="731"/>
                              <a:pt x="6364" y="732"/>
                              <a:pt x="6348" y="732"/>
                            </a:cubicBezTo>
                            <a:moveTo>
                              <a:pt x="5981" y="0"/>
                            </a:moveTo>
                            <a:cubicBezTo>
                              <a:pt x="5768" y="0"/>
                              <a:pt x="5581" y="116"/>
                              <a:pt x="5482" y="289"/>
                            </a:cubicBezTo>
                            <a:cubicBezTo>
                              <a:pt x="5444" y="358"/>
                              <a:pt x="5440" y="418"/>
                              <a:pt x="5468" y="467"/>
                            </a:cubicBezTo>
                            <a:cubicBezTo>
                              <a:pt x="5501" y="524"/>
                              <a:pt x="5575" y="533"/>
                              <a:pt x="5617" y="533"/>
                            </a:cubicBezTo>
                            <a:cubicBezTo>
                              <a:pt x="5690" y="533"/>
                              <a:pt x="5690" y="533"/>
                              <a:pt x="5690" y="533"/>
                            </a:cubicBezTo>
                            <a:cubicBezTo>
                              <a:pt x="5664" y="617"/>
                              <a:pt x="5664" y="617"/>
                              <a:pt x="5664" y="617"/>
                            </a:cubicBezTo>
                            <a:cubicBezTo>
                              <a:pt x="5647" y="667"/>
                              <a:pt x="5654" y="721"/>
                              <a:pt x="5680" y="758"/>
                            </a:cubicBezTo>
                            <a:cubicBezTo>
                              <a:pt x="5706" y="793"/>
                              <a:pt x="5747" y="813"/>
                              <a:pt x="5796" y="813"/>
                            </a:cubicBezTo>
                            <a:cubicBezTo>
                              <a:pt x="5831" y="813"/>
                              <a:pt x="5866" y="807"/>
                              <a:pt x="5899" y="792"/>
                            </a:cubicBezTo>
                            <a:cubicBezTo>
                              <a:pt x="5890" y="779"/>
                              <a:pt x="5883" y="765"/>
                              <a:pt x="5877" y="751"/>
                            </a:cubicBezTo>
                            <a:cubicBezTo>
                              <a:pt x="5873" y="737"/>
                              <a:pt x="5869" y="723"/>
                              <a:pt x="5867" y="709"/>
                            </a:cubicBezTo>
                            <a:cubicBezTo>
                              <a:pt x="5846" y="717"/>
                              <a:pt x="5823" y="720"/>
                              <a:pt x="5800" y="720"/>
                            </a:cubicBezTo>
                            <a:cubicBezTo>
                              <a:pt x="5787" y="720"/>
                              <a:pt x="5768" y="715"/>
                              <a:pt x="5758" y="701"/>
                            </a:cubicBezTo>
                            <a:cubicBezTo>
                              <a:pt x="5749" y="688"/>
                              <a:pt x="5746" y="668"/>
                              <a:pt x="5753" y="645"/>
                            </a:cubicBezTo>
                            <a:cubicBezTo>
                              <a:pt x="5789" y="533"/>
                              <a:pt x="5789" y="533"/>
                              <a:pt x="5789" y="533"/>
                            </a:cubicBezTo>
                            <a:cubicBezTo>
                              <a:pt x="5902" y="533"/>
                              <a:pt x="5902" y="533"/>
                              <a:pt x="5902" y="533"/>
                            </a:cubicBezTo>
                            <a:cubicBezTo>
                              <a:pt x="5932" y="440"/>
                              <a:pt x="5932" y="440"/>
                              <a:pt x="5932" y="440"/>
                            </a:cubicBezTo>
                            <a:cubicBezTo>
                              <a:pt x="5819" y="440"/>
                              <a:pt x="5819" y="440"/>
                              <a:pt x="5819" y="440"/>
                            </a:cubicBezTo>
                            <a:cubicBezTo>
                              <a:pt x="5869" y="286"/>
                              <a:pt x="5869" y="286"/>
                              <a:pt x="5869" y="286"/>
                            </a:cubicBezTo>
                            <a:cubicBezTo>
                              <a:pt x="5770" y="286"/>
                              <a:pt x="5770" y="286"/>
                              <a:pt x="5770" y="286"/>
                            </a:cubicBezTo>
                            <a:cubicBezTo>
                              <a:pt x="5720" y="440"/>
                              <a:pt x="5720" y="440"/>
                              <a:pt x="5720" y="440"/>
                            </a:cubicBezTo>
                            <a:cubicBezTo>
                              <a:pt x="5617" y="440"/>
                              <a:pt x="5617" y="440"/>
                              <a:pt x="5617" y="440"/>
                            </a:cubicBezTo>
                            <a:cubicBezTo>
                              <a:pt x="5584" y="440"/>
                              <a:pt x="5563" y="431"/>
                              <a:pt x="5553" y="414"/>
                            </a:cubicBezTo>
                            <a:cubicBezTo>
                              <a:pt x="5542" y="395"/>
                              <a:pt x="5552" y="355"/>
                              <a:pt x="5579" y="308"/>
                            </a:cubicBezTo>
                            <a:cubicBezTo>
                              <a:pt x="5581" y="307"/>
                              <a:pt x="5581" y="307"/>
                              <a:pt x="5581" y="307"/>
                            </a:cubicBezTo>
                            <a:cubicBezTo>
                              <a:pt x="5667" y="178"/>
                              <a:pt x="5814" y="93"/>
                              <a:pt x="5981" y="93"/>
                            </a:cubicBezTo>
                            <a:cubicBezTo>
                              <a:pt x="6248" y="93"/>
                              <a:pt x="6465" y="310"/>
                              <a:pt x="6465" y="577"/>
                            </a:cubicBezTo>
                            <a:cubicBezTo>
                              <a:pt x="6465" y="844"/>
                              <a:pt x="6248" y="1060"/>
                              <a:pt x="5981" y="1060"/>
                            </a:cubicBezTo>
                            <a:cubicBezTo>
                              <a:pt x="5745" y="1060"/>
                              <a:pt x="5549" y="891"/>
                              <a:pt x="5507" y="667"/>
                            </a:cubicBezTo>
                            <a:cubicBezTo>
                              <a:pt x="5415" y="686"/>
                              <a:pt x="5415" y="686"/>
                              <a:pt x="5415" y="686"/>
                            </a:cubicBezTo>
                            <a:cubicBezTo>
                              <a:pt x="5466" y="952"/>
                              <a:pt x="5700" y="1154"/>
                              <a:pt x="5981" y="1154"/>
                            </a:cubicBezTo>
                            <a:cubicBezTo>
                              <a:pt x="6300" y="1154"/>
                              <a:pt x="6558" y="895"/>
                              <a:pt x="6558" y="577"/>
                            </a:cubicBezTo>
                            <a:cubicBezTo>
                              <a:pt x="6558" y="258"/>
                              <a:pt x="6300" y="0"/>
                              <a:pt x="5981" y="0"/>
                            </a:cubicBezTo>
                            <a:moveTo>
                              <a:pt x="5784" y="1631"/>
                            </a:moveTo>
                            <a:cubicBezTo>
                              <a:pt x="5784" y="1731"/>
                              <a:pt x="5932" y="1730"/>
                              <a:pt x="5932" y="1631"/>
                            </a:cubicBezTo>
                            <a:cubicBezTo>
                              <a:pt x="5932" y="1532"/>
                              <a:pt x="5784" y="1532"/>
                              <a:pt x="5784" y="1631"/>
                            </a:cubicBezTo>
                            <a:moveTo>
                              <a:pt x="5919" y="1631"/>
                            </a:moveTo>
                            <a:cubicBezTo>
                              <a:pt x="5919" y="1715"/>
                              <a:pt x="5797" y="1715"/>
                              <a:pt x="5797" y="1631"/>
                            </a:cubicBezTo>
                            <a:cubicBezTo>
                              <a:pt x="5797" y="1547"/>
                              <a:pt x="5919" y="1547"/>
                              <a:pt x="5919" y="1631"/>
                            </a:cubicBezTo>
                            <a:moveTo>
                              <a:pt x="5872" y="1640"/>
                            </a:moveTo>
                            <a:cubicBezTo>
                              <a:pt x="5882" y="1639"/>
                              <a:pt x="5889" y="1630"/>
                              <a:pt x="5889" y="1619"/>
                            </a:cubicBezTo>
                            <a:cubicBezTo>
                              <a:pt x="5889" y="1604"/>
                              <a:pt x="5878" y="1596"/>
                              <a:pt x="5863" y="1596"/>
                            </a:cubicBezTo>
                            <a:cubicBezTo>
                              <a:pt x="5834" y="1596"/>
                              <a:pt x="5834" y="1596"/>
                              <a:pt x="5834" y="1596"/>
                            </a:cubicBezTo>
                            <a:cubicBezTo>
                              <a:pt x="5834" y="1667"/>
                              <a:pt x="5834" y="1667"/>
                              <a:pt x="5834" y="1667"/>
                            </a:cubicBezTo>
                            <a:cubicBezTo>
                              <a:pt x="5845" y="1667"/>
                              <a:pt x="5845" y="1667"/>
                              <a:pt x="5845" y="1667"/>
                            </a:cubicBezTo>
                            <a:cubicBezTo>
                              <a:pt x="5845" y="1642"/>
                              <a:pt x="5845" y="1642"/>
                              <a:pt x="5845" y="1642"/>
                            </a:cubicBezTo>
                            <a:cubicBezTo>
                              <a:pt x="5861" y="1642"/>
                              <a:pt x="5861" y="1642"/>
                              <a:pt x="5861" y="1642"/>
                            </a:cubicBezTo>
                            <a:cubicBezTo>
                              <a:pt x="5879" y="1667"/>
                              <a:pt x="5879" y="1667"/>
                              <a:pt x="5879" y="1667"/>
                            </a:cubicBezTo>
                            <a:cubicBezTo>
                              <a:pt x="5891" y="1667"/>
                              <a:pt x="5891" y="1667"/>
                              <a:pt x="5891" y="1667"/>
                            </a:cubicBezTo>
                            <a:cubicBezTo>
                              <a:pt x="5891" y="1665"/>
                              <a:pt x="5891" y="1665"/>
                              <a:pt x="5891" y="1665"/>
                            </a:cubicBezTo>
                            <a:lnTo>
                              <a:pt x="5872" y="1640"/>
                            </a:lnTo>
                            <a:close/>
                            <a:moveTo>
                              <a:pt x="5845" y="1605"/>
                            </a:moveTo>
                            <a:cubicBezTo>
                              <a:pt x="5863" y="1605"/>
                              <a:pt x="5863" y="1605"/>
                              <a:pt x="5863" y="1605"/>
                            </a:cubicBezTo>
                            <a:cubicBezTo>
                              <a:pt x="5871" y="1605"/>
                              <a:pt x="5878" y="1611"/>
                              <a:pt x="5878" y="1619"/>
                            </a:cubicBezTo>
                            <a:cubicBezTo>
                              <a:pt x="5878" y="1628"/>
                              <a:pt x="5871" y="1633"/>
                              <a:pt x="5863" y="1633"/>
                            </a:cubicBezTo>
                            <a:cubicBezTo>
                              <a:pt x="5845" y="1633"/>
                              <a:pt x="5845" y="1633"/>
                              <a:pt x="5845" y="1633"/>
                            </a:cubicBezTo>
                            <a:lnTo>
                              <a:pt x="5845" y="1605"/>
                            </a:lnTo>
                            <a:close/>
                          </a:path>
                        </a:pathLst>
                      </a:custGeom>
                      <a:solidFill>
                        <a:srgbClr val="00A6CA"/>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0F0BC053" id="Freeform 6" o:spid="_x0000_s1026" style="position:absolute;margin-left:54.7pt;margin-top:54pt;width:106.55pt;height:28.1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6558,1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" path="m947,1269v,,,,,c919,1255,889,1248,858,1248v-18,,-36,2,-53,8c788,1261,773,1269,760,1280v-13,10,-24,24,-31,40c721,1337,717,1356,717,1378v,318,,318,,318c594,1696,594,1696,594,1696v,-399,,-399,,-399c594,1285,594,1274,593,1265v-1,-9,-3,-17,-7,-23c583,1236,577,1232,569,1229v-9,-3,-20,-4,-34,-3c533,1142,533,1142,533,1142v21,-5,41,-7,61,-7c615,1135,633,1138,649,1144v17,6,30,16,41,29c701,1186,708,1204,709,1226v6,-15,14,-28,25,-40c746,1175,759,1165,773,1158v15,-8,31,-14,48,-18c838,1137,855,1135,871,1135v23,-1,46,2,68,9c961,1151,981,1161,998,1174r-51,95xm1544,1608v8,3,20,3,35,2c1579,1698,1579,1698,1579,1698v-20,4,-39,5,-58,5c1502,1703,1484,1698,1469,1690v-15,-8,-27,-20,-36,-36c1424,1638,1419,1615,1419,1586v-15,38,-41,68,-76,88c1308,1695,1270,1706,1229,1706v-42,,-78,-7,-109,-21c1088,1671,1063,1651,1042,1626v-21,-25,-36,-55,-46,-88c985,1504,980,1468,980,1429v1,-45,9,-86,25,-123c1021,1270,1043,1238,1071,1212v28,-25,61,-45,98,-58c1207,1140,1248,1134,1293,1135v40,,78,4,116,13c1446,1157,1483,1169,1520,1185v,348,,348,,348c1520,1546,1520,1558,1520,1568v,10,3,18,6,25c1530,1600,1536,1605,1544,1608m1400,1257v-20,-8,-39,-14,-59,-18c1321,1236,1302,1234,1284,1234v-26,,-50,5,-72,14c1191,1257,1172,1270,1157,1287v-16,17,-28,38,-37,62c1111,1373,1106,1400,1105,1429v,51,12,91,37,121c1167,1580,1205,1595,1256,1595v46,,81,-17,105,-50c1385,1512,1398,1470,1400,1419r,-162xm2138,1203v-17,-21,-40,-38,-67,-50c2043,1141,2011,1135,1973,1135v-18,,-36,1,-55,5c1899,1143,1881,1149,1864,1156v-17,7,-32,17,-46,29c1804,1197,1794,1212,1786,1230v,-26,-5,-46,-16,-60c1759,1155,1746,1146,1730,1141v-17,-5,-35,-7,-56,-6c1654,1136,1633,1139,1614,1143v,85,,85,,85c1627,1228,1638,1228,1646,1230v8,2,14,6,18,12c1668,1247,1670,1255,1671,1266v1,10,1,23,1,39c1672,1696,1672,1696,1672,1696v125,,125,,125,c1797,1383,1797,1383,1797,1383v,-22,4,-43,11,-61c1816,1304,1825,1288,1838,1275v13,-13,27,-23,44,-30c1899,1238,1917,1234,1937,1234v37,1,68,13,93,37c2055,1295,2067,1329,2066,1372v,324,,324,,324c2192,1696,2192,1696,2192,1696v,-324,,-324,,-324c2192,1338,2187,1306,2178,1278v-8,-29,-22,-54,-40,-75m2694,1409v-21,-12,-45,-20,-72,-25c2594,1378,2566,1374,2537,1370v-43,-5,-76,-12,-97,-20c2418,1342,2407,1327,2406,1304v-1,-12,2,-23,8,-33c2420,1262,2429,1254,2440,1247v11,-6,23,-11,37,-15c2490,1229,2505,1227,2519,1227v14,,29,1,44,4c2578,1233,2591,1237,2603,1243v12,5,21,13,29,22c2640,1274,2644,1286,2644,1299v109,,109,,109,c2754,1272,2748,1248,2736,1227v-12,-20,-29,-38,-51,-52c2663,1161,2638,1151,2610,1144v-29,-7,-59,-10,-91,-10c2489,1134,2460,1137,2432,1144v-28,7,-53,17,-75,32c2336,1190,2318,1208,2305,1230v-13,21,-20,46,-20,76c2286,1337,2293,1362,2308,1380v15,19,34,33,57,43c2389,1433,2415,1441,2443,1445v29,5,57,9,85,13c2565,1463,2594,1470,2617,1480v23,10,35,27,35,52c2651,1549,2646,1563,2638,1574v-8,11,-18,20,-30,26c2595,1606,2581,1610,2566,1613v-15,2,-31,4,-46,4c2505,1617,2490,1615,2476,1612v-15,-4,-28,-9,-40,-16c2424,1589,2415,1581,2407,1571v-7,-11,-12,-23,-12,-38c2272,1533,2272,1533,2272,1533v3,35,11,63,27,85c2314,1641,2333,1659,2356,1673v23,13,50,23,79,28c2464,1707,2494,1709,2525,1709v30,,60,-3,89,-10c2643,1692,2668,1682,2690,1668v23,-14,40,-33,54,-55c2758,1591,2765,1565,2765,1534v,-32,-7,-58,-20,-78c2732,1436,2715,1420,2694,1409m4088,1203v-18,-21,-41,-38,-68,-50c3992,1141,3960,1135,3923,1135v-19,,-37,1,-56,5c3849,1143,3831,1149,3814,1156v-17,7,-33,17,-47,29c3754,1197,3743,1212,3735,1230v,-26,-5,-46,-16,-60c3709,1155,3695,1146,3679,1141v-17,-5,-35,-7,-55,-6c3603,1136,3583,1139,3563,1143v,85,,85,,85c3577,1228,3588,1228,3596,1230v8,2,13,6,17,12c3617,1247,3619,1255,3620,1266v1,10,1,23,1,39c3621,1696,3621,1696,3621,1696v126,,126,,126,c3747,1383,3747,1383,3747,1383v,-22,3,-43,11,-61c3765,1304,3775,1288,3787,1275v13,-13,28,-23,44,-30c3848,1238,3866,1234,3886,1234v37,1,69,13,93,37c4004,1295,4016,1329,4015,1372v,324,,324,,324c4141,1696,4141,1696,4141,1696v,-324,,-324,,-324c4141,1338,4136,1306,4128,1278v-9,-29,-22,-54,-40,-75m4307,902v-19,,-36,6,-52,18c4240,932,4232,951,4232,975v,25,8,44,24,56c4272,1044,4290,1050,4309,1049v18,-1,35,-7,50,-19c4374,1017,4382,999,4382,975v,-24,-8,-43,-23,-55c4344,908,4326,902,4307,902t-62,794c4369,1696,4369,1696,4369,1696v,-551,,-551,,-551c4245,1145,4245,1145,4245,1145r,551xm4949,1204v27,23,49,53,66,88c5031,1328,5039,1370,5039,1418v,48,-8,90,-25,126c4997,1580,4975,1610,4948,1634v-27,24,-59,42,-93,54c4820,1700,4785,1706,4748,1706v-37,,-72,-6,-107,-18c4607,1676,4576,1658,4549,1634v-27,-24,-49,-54,-66,-90c4466,1508,4458,1466,4458,1418v,-47,8,-88,24,-124c4499,1259,4520,1229,4547,1206v27,-24,57,-42,91,-54c4673,1141,4708,1135,4743,1135v39,,75,5,111,17c4890,1163,4922,1181,4949,1204t-48,292c4910,1474,4915,1448,4915,1418v,-30,-5,-56,-15,-78c4890,1318,4877,1300,4861,1286v-16,-15,-34,-26,-55,-32c4786,1247,4765,1244,4743,1244v-20,1,-40,5,-59,12c4664,1264,4647,1274,4632,1288v-16,14,-28,32,-37,54c4586,1364,4581,1389,4581,1418v,30,5,56,15,78c4605,1519,4618,1537,4634,1552v16,15,34,26,54,33c4708,1593,4729,1596,4750,1596v21,,41,-4,61,-11c4831,1577,4848,1566,4863,1551v16,-15,28,-33,38,-55m232,1014v,682,,682,,682c362,1696,362,1696,362,1696v,-682,,-682,,-682c594,1014,594,1014,594,1014v,-118,,-118,,-118c,896,,896,,896v,118,,118,,118l232,1014xm2859,1427v,178,140,279,313,279c3342,1706,3481,1605,3481,1427v,-531,,-531,,-531c3350,896,3350,896,3350,896v,528,,528,,528c3350,1529,3272,1587,3172,1587v-102,,-181,-58,-181,-163c2991,896,2991,896,2991,896v-132,,-132,,-132,c2859,1427,2859,1427,2859,1427t2797,139c5656,1480,5656,1480,5656,1480v,,,,,c5656,1372,5656,1372,5656,1372v,-34,-4,-66,-13,-94c5634,1249,5621,1224,5603,1203v-18,-21,-40,-38,-68,-50c5508,1141,5476,1135,5438,1135v-18,,-37,1,-55,5c5364,1143,5346,1149,5329,1156v-17,7,-32,17,-46,29c5269,1197,5259,1212,5251,1230v,-26,-5,-46,-16,-60c5224,1155,5211,1146,5194,1141v-16,-5,-34,-7,-55,-6c5118,1136,5098,1139,5078,1143v,85,,85,,85c5092,1228,5103,1228,5111,1230v8,2,14,6,18,12c5133,1247,5135,1255,5136,1266v,10,1,23,1,39c5137,1696,5137,1696,5137,1696v125,,125,,125,c5262,1383,5262,1383,5262,1383v,-22,4,-43,11,-61c5280,1304,5290,1288,5303,1275v12,-13,27,-23,44,-30c5364,1238,5382,1234,5402,1234v37,1,68,13,93,37c5519,1295,5531,1329,5531,1372v,186,,186,,186c5531,1571,5531,1571,5531,1571v,134,83,148,191,127c5722,1618,5722,1618,5722,1618v-55,5,-66,-10,-66,-52m6348,732v-22,,-52,-2,-70,-16c6270,711,6261,702,6258,687v,,,-1,,-1c6257,678,6257,670,6261,659v71,-219,71,-219,71,-219c6332,440,6332,440,6332,440v-99,,-99,,-99,c6233,440,6233,440,6233,440v-61,190,-61,190,-61,190c6172,630,6172,630,6172,630v-17,49,-69,89,-115,89c6045,719,6030,714,6022,704v-6,-9,-12,-23,-5,-45c6089,440,6089,440,6089,440v-99,,-99,,-99,c5929,629,5929,629,5929,629v-16,47,-10,96,15,132c5968,794,6007,813,6054,813v46,,95,-19,135,-52c6203,781,6220,795,6242,802v32,11,53,11,75,11c6328,813,6339,810,6344,809v2,-3,4,-6,6,-9c6354,794,6357,788,6360,782v4,-6,7,-12,10,-19c6373,757,6376,751,6378,744v2,-4,4,-9,6,-14c6378,731,6364,732,6348,732m5981,c5768,,5581,116,5482,289v-38,69,-42,129,-14,178c5501,524,5575,533,5617,533v73,,73,,73,c5664,617,5664,617,5664,617v-17,50,-10,104,16,141c5706,793,5747,813,5796,813v35,,70,-6,103,-21c5890,779,5883,765,5877,751v-4,-14,-8,-28,-10,-42c5846,717,5823,720,5800,720v-13,,-32,-5,-42,-19c5749,688,5746,668,5753,645v36,-112,36,-112,36,-112c5902,533,5902,533,5902,533v30,-93,30,-93,30,-93c5819,440,5819,440,5819,440v50,-154,50,-154,50,-154c5770,286,5770,286,5770,286v-50,154,-50,154,-50,154c5617,440,5617,440,5617,440v-33,,-54,-9,-64,-26c5542,395,5552,355,5579,308v2,-1,2,-1,2,-1c5667,178,5814,93,5981,93v267,,484,217,484,484c6465,844,6248,1060,5981,1060v-236,,-432,-169,-474,-393c5415,686,5415,686,5415,686v51,266,285,468,566,468c6300,1154,6558,895,6558,577,6558,258,6300,,5981,m5784,1631v,100,148,99,148,c5932,1532,5784,1532,5784,1631t135,c5919,1715,5797,1715,5797,1631v,-84,122,-84,122,m5872,1640v10,-1,17,-10,17,-21c5889,1604,5878,1596,5863,1596v-29,,-29,,-29,c5834,1667,5834,1667,5834,1667v11,,11,,11,c5845,1642,5845,1642,5845,1642v16,,16,,16,c5879,1667,5879,1667,5879,1667v12,,12,,12,c5891,1665,5891,1665,5891,1665r-19,-25xm5845,1605v18,,18,,18,c5871,1605,5878,1611,5878,1619v,9,-7,14,-15,14c5845,1633,5845,1633,5845,1633r,-28xe" fillcolor="#00a6ca" stroked="f">
              <v:path arrowok="t" o:connecttype="custom" o:connectlocs="150437,271943;120927,255874;142389,241658;193772,235684;313874,350848;231124,347139;241235,237744;314906,328186;238759,265144;288905,292339;384656,238156;333066,235478;345035,349405;399720,254225;449453,263290;496503,268647;537156,256080;538601,235684;476280,284304;544379,324271;496710,323653;521060,352084;555935,290278;777360,244131;735262,252989;773233,349405;821108,261848;843602,247839;899525,212198;901589,235890;1034691,318091;925114,318091;1001674,237332;991768,258346;948433,308202;1011373,308202;122578,184592;718341,293987;617224,184592;1167175,282656;1099695,238156;1047898,235478;1060074,349405;1114759,254225;1180795,333336;1292023,135765;1273657,129791;1223511,129585;1309151,166668;1309976,150805;1168826,127113;1196891,148332;1200812,90648;1151285,63453;1117442,141328;1193589,336014;1209891,328804;1213193,343431;1212987,333542" o:connectangles="0,0,0,0,0,0,0,0,0,0,0,0,0,0,0,0,0,0,0,0,0,0,0,0,0,0,0,0,0,0,0,0,0,0,0,0,0,0,0,0,0,0,0,0,0,0,0,0,0,0,0,0,0,0,0,0,0,0,0"/>
              <o:lock v:ext="edit" aspectratio="t" verticies="t"/>
              <w10:wrap anchorx="page" anchory="page"/>
              <w10:anchorlock/>
            </v:shape>
          </w:pict>
        </mc:Fallback>
      </mc:AlternateContent>
    </w:r>
    <w:r>
      <w:rPr>
        <w:noProof/>
      </w:rPr>
      <mc:AlternateContent>
        <mc:Choice Requires="wps">
          <w:drawing>
            <wp:anchor distT="0" distB="0" distL="114300" distR="114300" simplePos="0" relativeHeight="251692032" behindDoc="0" locked="0" layoutInCell="1" allowOverlap="1" wp14:anchorId="5821FD7A" wp14:editId="2B060E9C">
              <wp:simplePos x="0" y="0"/>
              <wp:positionH relativeFrom="page">
                <wp:posOffset>457200</wp:posOffset>
              </wp:positionH>
              <wp:positionV relativeFrom="page">
                <wp:posOffset>457200</wp:posOffset>
              </wp:positionV>
              <wp:extent cx="6858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858000"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492D7D" id="Straight Connector 1" o:spid="_x0000_s1026" style="position:absolute;z-index:251692032;visibility:visible;mso-wrap-style:square;mso-wrap-distance-left:9pt;mso-wrap-distance-top:0;mso-wrap-distance-right:9pt;mso-wrap-distance-bottom:0;mso-position-horizontal:absolute;mso-position-horizontal-relative:page;mso-position-vertical:absolute;mso-position-vertical-relative:page" from="36pt,36pt" to="8in,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" strokecolor="#00a6ca [3204]" strokeweight="1.5pt">
              <w10:wrap anchorx="page" anchory="page"/>
            </v:line>
          </w:pict>
        </mc:Fallback>
      </mc:AlternateContent>
    </w:r>
  </w:p>
  <w:p w14:paraId="681A89C9" w14:textId="77777777" w:rsidR="00B050EE" w:rsidRPr="0011454E" w:rsidRDefault="00B050EE" w:rsidP="001145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0C1F" w14:textId="493A79EE" w:rsidR="00B050EE" w:rsidRPr="00F45CB0" w:rsidRDefault="00B050EE" w:rsidP="00E62864">
    <w:pPr>
      <w:pStyle w:val="Header"/>
      <w:ind w:right="0"/>
    </w:pPr>
    <w:r>
      <w:rPr>
        <w:bCs/>
        <w:noProof/>
      </w:rPr>
      <w:fldChar w:fldCharType="begin"/>
    </w:r>
    <w:r>
      <w:rPr>
        <w:bCs/>
        <w:noProof/>
      </w:rPr>
      <w:instrText xml:space="preserve"> STYLEREF  Title  \* MERGEFORMAT </w:instrText>
    </w:r>
    <w:r>
      <w:rPr>
        <w:bCs/>
        <w:noProof/>
      </w:rPr>
      <w:fldChar w:fldCharType="separate"/>
    </w:r>
    <w:r w:rsidR="00176A0D" w:rsidRPr="00176A0D">
      <w:rPr>
        <w:b/>
        <w:noProof/>
      </w:rPr>
      <w:t>API Integration</w:t>
    </w:r>
    <w:r w:rsidR="00176A0D">
      <w:rPr>
        <w:bCs/>
        <w:noProof/>
      </w:rPr>
      <w:t xml:space="preserve"> Specification</w:t>
    </w:r>
    <w:r>
      <w:rPr>
        <w:bCs/>
        <w:noProof/>
      </w:rPr>
      <w:fldChar w:fldCharType="end"/>
    </w:r>
    <w:r w:rsidRPr="00F45CB0">
      <w:t xml:space="preserve">  |  </w:t>
    </w:r>
    <w:r>
      <w:rPr>
        <w:bCs/>
        <w:noProof/>
      </w:rPr>
      <w:fldChar w:fldCharType="begin"/>
    </w:r>
    <w:r>
      <w:rPr>
        <w:bCs/>
        <w:noProof/>
      </w:rPr>
      <w:instrText xml:space="preserve"> STYLEREF  "TOC Title"  \* MERGEFORMAT </w:instrText>
    </w:r>
    <w:r>
      <w:rPr>
        <w:bCs/>
        <w:noProof/>
      </w:rPr>
      <w:fldChar w:fldCharType="separate"/>
    </w:r>
    <w:r w:rsidR="00176A0D">
      <w:rPr>
        <w:b/>
        <w:noProof/>
      </w:rPr>
      <w:t>Error! No text of specified style in document.</w:t>
    </w:r>
    <w:r>
      <w:rPr>
        <w:bCs/>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12B5" w14:textId="77777777" w:rsidR="00B050EE" w:rsidRPr="00770985" w:rsidRDefault="00B050EE" w:rsidP="00735C67">
    <w:pPr>
      <w:spacing w:after="1560"/>
    </w:pPr>
    <w:r>
      <w:rPr>
        <w:noProof/>
      </w:rPr>
      <mc:AlternateContent>
        <mc:Choice Requires="wps">
          <w:drawing>
            <wp:anchor distT="0" distB="0" distL="114300" distR="114300" simplePos="0" relativeHeight="251657216" behindDoc="1" locked="0" layoutInCell="1" allowOverlap="1" wp14:anchorId="23646BA9" wp14:editId="5E82F65A">
              <wp:simplePos x="0" y="0"/>
              <wp:positionH relativeFrom="page">
                <wp:posOffset>228600</wp:posOffset>
              </wp:positionH>
              <wp:positionV relativeFrom="page">
                <wp:posOffset>228600</wp:posOffset>
              </wp:positionV>
              <wp:extent cx="7315200" cy="5715000"/>
              <wp:effectExtent l="0" t="0" r="0" b="0"/>
              <wp:wrapNone/>
              <wp:docPr id="10" name="Rectangle 10"/>
              <wp:cNvGraphicFramePr/>
              <a:graphic xmlns:a="http://schemas.openxmlformats.org/drawingml/2006/main">
                <a:graphicData uri="http://schemas.microsoft.com/office/word/2010/wordprocessingShape">
                  <wps:wsp>
                    <wps:cNvSpPr/>
                    <wps:spPr bwMode="auto">
                      <a:xfrm>
                        <a:off x="0" y="0"/>
                        <a:ext cx="7315200" cy="5715000"/>
                      </a:xfrm>
                      <a:prstGeom prst="rect">
                        <a:avLst/>
                      </a:prstGeom>
                      <a:solidFill>
                        <a:schemeClr val="tx2"/>
                      </a:solidFill>
                      <a:ln w="9525" cap="flat" cmpd="sng" algn="ctr">
                        <a:no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8D14B" id="Rectangle 10" o:spid="_x0000_s1026" style="position:absolute;margin-left:18pt;margin-top:18pt;width:8in;height:450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" fillcolor="#00a6ca [3215]" stroked="f">
              <v:stroke joinstyle="round"/>
              <w10:wrap anchorx="page" anchory="page"/>
            </v:rect>
          </w:pict>
        </mc:Fallback>
      </mc:AlternateContent>
    </w:r>
    <w:r>
      <w:rPr>
        <w:noProof/>
      </w:rPr>
      <w:drawing>
        <wp:anchor distT="0" distB="0" distL="114300" distR="114300" simplePos="0" relativeHeight="251661312" behindDoc="0" locked="0" layoutInCell="1" allowOverlap="1" wp14:anchorId="6131D13B" wp14:editId="4F34ABE9">
          <wp:simplePos x="0" y="0"/>
          <wp:positionH relativeFrom="column">
            <wp:posOffset>3547745</wp:posOffset>
          </wp:positionH>
          <wp:positionV relativeFrom="paragraph">
            <wp:posOffset>-45720</wp:posOffset>
          </wp:positionV>
          <wp:extent cx="2862072" cy="2880360"/>
          <wp:effectExtent l="0" t="0" r="0" b="0"/>
          <wp:wrapNone/>
          <wp:docPr id="1568624893" name="Picture 156862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Stamp_yellow_PMS108U_lg.png"/>
                  <pic:cNvPicPr/>
                </pic:nvPicPr>
                <pic:blipFill rotWithShape="1">
                  <a:blip r:embed="rId1">
                    <a:extLst>
                      <a:ext uri="{28A0092B-C50C-407E-A947-70E740481C1C}">
                        <a14:useLocalDpi xmlns:a14="http://schemas.microsoft.com/office/drawing/2010/main" val="0"/>
                      </a:ext>
                    </a:extLst>
                  </a:blip>
                  <a:srcRect t="25071" b="-25071"/>
                  <a:stretch/>
                </pic:blipFill>
                <pic:spPr bwMode="auto">
                  <a:xfrm>
                    <a:off x="0" y="0"/>
                    <a:ext cx="2862072" cy="2880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2B3DD91" wp14:editId="3947C7F0">
          <wp:simplePos x="0" y="0"/>
          <wp:positionH relativeFrom="page">
            <wp:posOffset>685800</wp:posOffset>
          </wp:positionH>
          <wp:positionV relativeFrom="page">
            <wp:posOffset>685800</wp:posOffset>
          </wp:positionV>
          <wp:extent cx="1371600" cy="356616"/>
          <wp:effectExtent l="0" t="0" r="0" b="5715"/>
          <wp:wrapNone/>
          <wp:docPr id="1061386643" name="Picture 1061386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Logo_reverse.png"/>
                  <pic:cNvPicPr/>
                </pic:nvPicPr>
                <pic:blipFill>
                  <a:blip r:embed="rId2">
                    <a:extLst>
                      <a:ext uri="{28A0092B-C50C-407E-A947-70E740481C1C}">
                        <a14:useLocalDpi xmlns:a14="http://schemas.microsoft.com/office/drawing/2010/main" val="0"/>
                      </a:ext>
                    </a:extLst>
                  </a:blip>
                  <a:stretch>
                    <a:fillRect/>
                  </a:stretch>
                </pic:blipFill>
                <pic:spPr>
                  <a:xfrm>
                    <a:off x="0" y="0"/>
                    <a:ext cx="1371600" cy="356616"/>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B415E" w14:textId="23317DE3" w:rsidR="00B050EE" w:rsidRPr="00F45CB0" w:rsidRDefault="00B050EE" w:rsidP="00E62864">
    <w:pPr>
      <w:pStyle w:val="Header"/>
      <w:ind w:right="0"/>
    </w:pPr>
    <w:r>
      <w:rPr>
        <w:bCs/>
        <w:noProof/>
      </w:rPr>
      <w:fldChar w:fldCharType="begin"/>
    </w:r>
    <w:r>
      <w:rPr>
        <w:bCs/>
        <w:noProof/>
      </w:rPr>
      <w:instrText xml:space="preserve"> STYLEREF  Title  \* MERGEFORMAT </w:instrText>
    </w:r>
    <w:r>
      <w:rPr>
        <w:bCs/>
        <w:noProof/>
      </w:rPr>
      <w:fldChar w:fldCharType="separate"/>
    </w:r>
    <w:r w:rsidR="00176A0D" w:rsidRPr="00176A0D">
      <w:rPr>
        <w:b/>
        <w:noProof/>
      </w:rPr>
      <w:t>API Integration</w:t>
    </w:r>
    <w:r w:rsidR="00176A0D">
      <w:rPr>
        <w:bCs/>
        <w:noProof/>
      </w:rPr>
      <w:t xml:space="preserve"> Specification</w:t>
    </w:r>
    <w:r>
      <w:rPr>
        <w:bCs/>
        <w:noProof/>
      </w:rPr>
      <w:fldChar w:fldCharType="end"/>
    </w:r>
    <w:r w:rsidRPr="00F45CB0">
      <w:t xml:space="preserve">  |  </w:t>
    </w:r>
    <w:r>
      <w:rPr>
        <w:noProof/>
      </w:rPr>
      <w:fldChar w:fldCharType="begin"/>
    </w:r>
    <w:r>
      <w:rPr>
        <w:noProof/>
      </w:rPr>
      <w:instrText xml:space="preserve"> STYLEREF  "Heading 1"  \* MERGEFORMAT </w:instrText>
    </w:r>
    <w:r>
      <w:rPr>
        <w:noProof/>
      </w:rPr>
      <w:fldChar w:fldCharType="separate"/>
    </w:r>
    <w:r w:rsidR="00176A0D">
      <w:rPr>
        <w:noProof/>
      </w:rPr>
      <w:t>Rate Limiting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744980E"/>
    <w:lvl w:ilvl="0">
      <w:start w:val="1"/>
      <w:numFmt w:val="decimal"/>
      <w:pStyle w:val="ListNumber5"/>
      <w:lvlText w:val="%1."/>
      <w:lvlJc w:val="left"/>
      <w:pPr>
        <w:tabs>
          <w:tab w:val="num" w:pos="1800"/>
        </w:tabs>
        <w:ind w:left="1800" w:hanging="360"/>
      </w:pPr>
      <w:rPr>
        <w:rFonts w:ascii="Times New Roman" w:hAnsi="Times New Roman" w:hint="default"/>
      </w:rPr>
    </w:lvl>
  </w:abstractNum>
  <w:abstractNum w:abstractNumId="1" w15:restartNumberingAfterBreak="0">
    <w:nsid w:val="FFFFFF7D"/>
    <w:multiLevelType w:val="singleLevel"/>
    <w:tmpl w:val="C4D0D280"/>
    <w:lvl w:ilvl="0">
      <w:start w:val="1"/>
      <w:numFmt w:val="decimal"/>
      <w:pStyle w:val="ListNumber4"/>
      <w:lvlText w:val="%1."/>
      <w:lvlJc w:val="left"/>
      <w:pPr>
        <w:tabs>
          <w:tab w:val="num" w:pos="1440"/>
        </w:tabs>
        <w:ind w:left="1440" w:hanging="360"/>
      </w:pPr>
      <w:rPr>
        <w:rFonts w:ascii="Times New Roman" w:hAnsi="Times New Roman" w:hint="default"/>
      </w:rPr>
    </w:lvl>
  </w:abstractNum>
  <w:abstractNum w:abstractNumId="2" w15:restartNumberingAfterBreak="0">
    <w:nsid w:val="FFFFFF7E"/>
    <w:multiLevelType w:val="singleLevel"/>
    <w:tmpl w:val="32820E90"/>
    <w:lvl w:ilvl="0">
      <w:start w:val="1"/>
      <w:numFmt w:val="decimal"/>
      <w:pStyle w:val="ListNumber3"/>
      <w:lvlText w:val="%1."/>
      <w:lvlJc w:val="left"/>
      <w:pPr>
        <w:tabs>
          <w:tab w:val="num" w:pos="1080"/>
        </w:tabs>
        <w:ind w:left="1080" w:hanging="360"/>
      </w:pPr>
      <w:rPr>
        <w:rFonts w:ascii="Times New Roman" w:hAnsi="Times New Roman" w:hint="default"/>
      </w:rPr>
    </w:lvl>
  </w:abstractNum>
  <w:abstractNum w:abstractNumId="3" w15:restartNumberingAfterBreak="0">
    <w:nsid w:val="FFFFFF80"/>
    <w:multiLevelType w:val="singleLevel"/>
    <w:tmpl w:val="A6709880"/>
    <w:lvl w:ilvl="0">
      <w:start w:val="1"/>
      <w:numFmt w:val="bullet"/>
      <w:pStyle w:val="ListBullet5"/>
      <w:lvlText w:val="●"/>
      <w:lvlJc w:val="left"/>
      <w:pPr>
        <w:ind w:left="1800" w:hanging="360"/>
      </w:pPr>
      <w:rPr>
        <w:rFonts w:ascii="Arial" w:hAnsi="Arial" w:hint="default"/>
        <w:color w:val="auto"/>
        <w:sz w:val="18"/>
      </w:rPr>
    </w:lvl>
  </w:abstractNum>
  <w:abstractNum w:abstractNumId="4" w15:restartNumberingAfterBreak="0">
    <w:nsid w:val="FFFFFF81"/>
    <w:multiLevelType w:val="singleLevel"/>
    <w:tmpl w:val="B50C275C"/>
    <w:lvl w:ilvl="0">
      <w:start w:val="1"/>
      <w:numFmt w:val="bullet"/>
      <w:pStyle w:val="ListBullet4"/>
      <w:lvlText w:val="–"/>
      <w:lvlJc w:val="left"/>
      <w:pPr>
        <w:ind w:left="1440" w:hanging="360"/>
      </w:pPr>
      <w:rPr>
        <w:rFonts w:ascii="Arial" w:hAnsi="Arial" w:hint="default"/>
        <w:color w:val="auto"/>
      </w:rPr>
    </w:lvl>
  </w:abstractNum>
  <w:abstractNum w:abstractNumId="5" w15:restartNumberingAfterBreak="0">
    <w:nsid w:val="FFFFFF83"/>
    <w:multiLevelType w:val="singleLevel"/>
    <w:tmpl w:val="FD30C8A6"/>
    <w:lvl w:ilvl="0">
      <w:start w:val="1"/>
      <w:numFmt w:val="bullet"/>
      <w:pStyle w:val="ListBullet2"/>
      <w:lvlText w:val="–"/>
      <w:lvlJc w:val="left"/>
      <w:pPr>
        <w:ind w:left="720" w:hanging="360"/>
      </w:pPr>
      <w:rPr>
        <w:rFonts w:hint="default"/>
        <w:color w:val="000000" w:themeColor="text1"/>
        <w:sz w:val="18"/>
      </w:rPr>
    </w:lvl>
  </w:abstractNum>
  <w:abstractNum w:abstractNumId="6" w15:restartNumberingAfterBreak="0">
    <w:nsid w:val="FFFFFF89"/>
    <w:multiLevelType w:val="singleLevel"/>
    <w:tmpl w:val="F38E128A"/>
    <w:lvl w:ilvl="0">
      <w:start w:val="1"/>
      <w:numFmt w:val="bullet"/>
      <w:pStyle w:val="ItineraryListBullet"/>
      <w:lvlText w:val=""/>
      <w:lvlJc w:val="left"/>
      <w:pPr>
        <w:ind w:left="360" w:hanging="360"/>
      </w:pPr>
      <w:rPr>
        <w:rFonts w:ascii="Wingdings" w:hAnsi="Wingdings" w:hint="default"/>
      </w:rPr>
    </w:lvl>
  </w:abstractNum>
  <w:abstractNum w:abstractNumId="7" w15:restartNumberingAfterBreak="0">
    <w:nsid w:val="03E21AC2"/>
    <w:multiLevelType w:val="hybridMultilevel"/>
    <w:tmpl w:val="CF0C9256"/>
    <w:lvl w:ilvl="0" w:tplc="61F0CFBC">
      <w:start w:val="1"/>
      <w:numFmt w:val="decimal"/>
      <w:pStyle w:val="TableNumber3"/>
      <w:lvlText w:val="%1."/>
      <w:lvlJc w:val="left"/>
      <w:pPr>
        <w:ind w:left="1140" w:hanging="360"/>
      </w:pPr>
      <w:rPr>
        <w:rFonts w:ascii="Arial" w:hAnsi="Arial"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8" w15:restartNumberingAfterBreak="0">
    <w:nsid w:val="0A230E64"/>
    <w:multiLevelType w:val="multilevel"/>
    <w:tmpl w:val="6C126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D6589"/>
    <w:multiLevelType w:val="multilevel"/>
    <w:tmpl w:val="F7A0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EC3DE0"/>
    <w:multiLevelType w:val="hybridMultilevel"/>
    <w:tmpl w:val="6D64FD40"/>
    <w:lvl w:ilvl="0" w:tplc="B12EE742">
      <w:start w:val="1"/>
      <w:numFmt w:val="decimal"/>
      <w:pStyle w:val="NotesListNumber"/>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68327B"/>
    <w:multiLevelType w:val="multilevel"/>
    <w:tmpl w:val="A212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163C8"/>
    <w:multiLevelType w:val="multilevel"/>
    <w:tmpl w:val="86D0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7570D"/>
    <w:multiLevelType w:val="hybridMultilevel"/>
    <w:tmpl w:val="CBCE38F6"/>
    <w:lvl w:ilvl="0" w:tplc="88269674">
      <w:start w:val="1"/>
      <w:numFmt w:val="decimal"/>
      <w:pStyle w:val="Heading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360E86"/>
    <w:multiLevelType w:val="hybridMultilevel"/>
    <w:tmpl w:val="4678E82C"/>
    <w:lvl w:ilvl="0" w:tplc="60EE29B6">
      <w:start w:val="1"/>
      <w:numFmt w:val="decimal"/>
      <w:pStyle w:val="TableNumb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5" w15:restartNumberingAfterBreak="0">
    <w:nsid w:val="31AD77D5"/>
    <w:multiLevelType w:val="multilevel"/>
    <w:tmpl w:val="D514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600BE"/>
    <w:multiLevelType w:val="hybridMultilevel"/>
    <w:tmpl w:val="9BE299A6"/>
    <w:lvl w:ilvl="0" w:tplc="17C0A0D2">
      <w:start w:val="1"/>
      <w:numFmt w:val="decimal"/>
      <w:pStyle w:val="TableNumber2"/>
      <w:lvlText w:val="%1."/>
      <w:lvlJc w:val="left"/>
      <w:pPr>
        <w:ind w:left="1722" w:hanging="360"/>
      </w:pPr>
      <w:rPr>
        <w:rFonts w:ascii="Arial" w:hAnsi="Arial" w:hint="default"/>
      </w:rPr>
    </w:lvl>
    <w:lvl w:ilvl="1" w:tplc="04090019" w:tentative="1">
      <w:start w:val="1"/>
      <w:numFmt w:val="lowerLetter"/>
      <w:lvlText w:val="%2."/>
      <w:lvlJc w:val="left"/>
      <w:pPr>
        <w:ind w:left="2442" w:hanging="360"/>
      </w:pPr>
    </w:lvl>
    <w:lvl w:ilvl="2" w:tplc="0409001B" w:tentative="1">
      <w:start w:val="1"/>
      <w:numFmt w:val="lowerRoman"/>
      <w:lvlText w:val="%3."/>
      <w:lvlJc w:val="right"/>
      <w:pPr>
        <w:ind w:left="3162" w:hanging="180"/>
      </w:pPr>
    </w:lvl>
    <w:lvl w:ilvl="3" w:tplc="0409000F" w:tentative="1">
      <w:start w:val="1"/>
      <w:numFmt w:val="decimal"/>
      <w:lvlText w:val="%4."/>
      <w:lvlJc w:val="left"/>
      <w:pPr>
        <w:ind w:left="3882" w:hanging="360"/>
      </w:pPr>
    </w:lvl>
    <w:lvl w:ilvl="4" w:tplc="04090019" w:tentative="1">
      <w:start w:val="1"/>
      <w:numFmt w:val="lowerLetter"/>
      <w:lvlText w:val="%5."/>
      <w:lvlJc w:val="left"/>
      <w:pPr>
        <w:ind w:left="4602" w:hanging="360"/>
      </w:pPr>
    </w:lvl>
    <w:lvl w:ilvl="5" w:tplc="0409001B" w:tentative="1">
      <w:start w:val="1"/>
      <w:numFmt w:val="lowerRoman"/>
      <w:lvlText w:val="%6."/>
      <w:lvlJc w:val="right"/>
      <w:pPr>
        <w:ind w:left="5322" w:hanging="180"/>
      </w:pPr>
    </w:lvl>
    <w:lvl w:ilvl="6" w:tplc="0409000F" w:tentative="1">
      <w:start w:val="1"/>
      <w:numFmt w:val="decimal"/>
      <w:lvlText w:val="%7."/>
      <w:lvlJc w:val="left"/>
      <w:pPr>
        <w:ind w:left="6042" w:hanging="360"/>
      </w:pPr>
    </w:lvl>
    <w:lvl w:ilvl="7" w:tplc="04090019" w:tentative="1">
      <w:start w:val="1"/>
      <w:numFmt w:val="lowerLetter"/>
      <w:lvlText w:val="%8."/>
      <w:lvlJc w:val="left"/>
      <w:pPr>
        <w:ind w:left="6762" w:hanging="360"/>
      </w:pPr>
    </w:lvl>
    <w:lvl w:ilvl="8" w:tplc="0409001B" w:tentative="1">
      <w:start w:val="1"/>
      <w:numFmt w:val="lowerRoman"/>
      <w:lvlText w:val="%9."/>
      <w:lvlJc w:val="right"/>
      <w:pPr>
        <w:ind w:left="7482" w:hanging="180"/>
      </w:pPr>
    </w:lvl>
  </w:abstractNum>
  <w:abstractNum w:abstractNumId="17" w15:restartNumberingAfterBreak="0">
    <w:nsid w:val="3EC07D43"/>
    <w:multiLevelType w:val="hybridMultilevel"/>
    <w:tmpl w:val="D638AF64"/>
    <w:lvl w:ilvl="0" w:tplc="274E1F92">
      <w:start w:val="1"/>
      <w:numFmt w:val="bullet"/>
      <w:pStyle w:val="ListBullet3"/>
      <w:lvlText w:val=""/>
      <w:lvlJc w:val="left"/>
      <w:pPr>
        <w:ind w:left="1080" w:hanging="360"/>
      </w:pPr>
      <w:rPr>
        <w:rFonts w:ascii="Wingdings 3" w:hAnsi="Wingdings 3" w:hint="default"/>
        <w:color w:val="auto"/>
      </w:rPr>
    </w:lvl>
    <w:lvl w:ilvl="1" w:tplc="04090003" w:tentative="1">
      <w:start w:val="1"/>
      <w:numFmt w:val="bullet"/>
      <w:lvlText w:val="o"/>
      <w:lvlJc w:val="left"/>
      <w:pPr>
        <w:ind w:left="1483" w:hanging="360"/>
      </w:pPr>
      <w:rPr>
        <w:rFonts w:ascii="Courier New" w:hAnsi="Courier New" w:cs="Courier New" w:hint="default"/>
      </w:rPr>
    </w:lvl>
    <w:lvl w:ilvl="2" w:tplc="04090005" w:tentative="1">
      <w:start w:val="1"/>
      <w:numFmt w:val="bullet"/>
      <w:lvlText w:val=""/>
      <w:lvlJc w:val="left"/>
      <w:pPr>
        <w:ind w:left="2203" w:hanging="360"/>
      </w:pPr>
      <w:rPr>
        <w:rFonts w:ascii="Wingdings" w:hAnsi="Wingdings" w:hint="default"/>
      </w:rPr>
    </w:lvl>
    <w:lvl w:ilvl="3" w:tplc="04090001" w:tentative="1">
      <w:start w:val="1"/>
      <w:numFmt w:val="bullet"/>
      <w:lvlText w:val=""/>
      <w:lvlJc w:val="left"/>
      <w:pPr>
        <w:ind w:left="2923" w:hanging="360"/>
      </w:pPr>
      <w:rPr>
        <w:rFonts w:ascii="Symbol" w:hAnsi="Symbol" w:hint="default"/>
      </w:rPr>
    </w:lvl>
    <w:lvl w:ilvl="4" w:tplc="04090003" w:tentative="1">
      <w:start w:val="1"/>
      <w:numFmt w:val="bullet"/>
      <w:lvlText w:val="o"/>
      <w:lvlJc w:val="left"/>
      <w:pPr>
        <w:ind w:left="3643" w:hanging="360"/>
      </w:pPr>
      <w:rPr>
        <w:rFonts w:ascii="Courier New" w:hAnsi="Courier New" w:cs="Courier New" w:hint="default"/>
      </w:rPr>
    </w:lvl>
    <w:lvl w:ilvl="5" w:tplc="04090005" w:tentative="1">
      <w:start w:val="1"/>
      <w:numFmt w:val="bullet"/>
      <w:lvlText w:val=""/>
      <w:lvlJc w:val="left"/>
      <w:pPr>
        <w:ind w:left="4363" w:hanging="360"/>
      </w:pPr>
      <w:rPr>
        <w:rFonts w:ascii="Wingdings" w:hAnsi="Wingdings" w:hint="default"/>
      </w:rPr>
    </w:lvl>
    <w:lvl w:ilvl="6" w:tplc="04090001" w:tentative="1">
      <w:start w:val="1"/>
      <w:numFmt w:val="bullet"/>
      <w:lvlText w:val=""/>
      <w:lvlJc w:val="left"/>
      <w:pPr>
        <w:ind w:left="5083" w:hanging="360"/>
      </w:pPr>
      <w:rPr>
        <w:rFonts w:ascii="Symbol" w:hAnsi="Symbol" w:hint="default"/>
      </w:rPr>
    </w:lvl>
    <w:lvl w:ilvl="7" w:tplc="04090003" w:tentative="1">
      <w:start w:val="1"/>
      <w:numFmt w:val="bullet"/>
      <w:lvlText w:val="o"/>
      <w:lvlJc w:val="left"/>
      <w:pPr>
        <w:ind w:left="5803" w:hanging="360"/>
      </w:pPr>
      <w:rPr>
        <w:rFonts w:ascii="Courier New" w:hAnsi="Courier New" w:cs="Courier New" w:hint="default"/>
      </w:rPr>
    </w:lvl>
    <w:lvl w:ilvl="8" w:tplc="04090005" w:tentative="1">
      <w:start w:val="1"/>
      <w:numFmt w:val="bullet"/>
      <w:lvlText w:val=""/>
      <w:lvlJc w:val="left"/>
      <w:pPr>
        <w:ind w:left="6523" w:hanging="360"/>
      </w:pPr>
      <w:rPr>
        <w:rFonts w:ascii="Wingdings" w:hAnsi="Wingdings" w:hint="default"/>
      </w:rPr>
    </w:lvl>
  </w:abstractNum>
  <w:abstractNum w:abstractNumId="18" w15:restartNumberingAfterBreak="0">
    <w:nsid w:val="40763714"/>
    <w:multiLevelType w:val="hybridMultilevel"/>
    <w:tmpl w:val="869C9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9E1F58"/>
    <w:multiLevelType w:val="multilevel"/>
    <w:tmpl w:val="6D96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958D1"/>
    <w:multiLevelType w:val="multilevel"/>
    <w:tmpl w:val="2A7A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02A47"/>
    <w:multiLevelType w:val="hybridMultilevel"/>
    <w:tmpl w:val="35E60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577DDC"/>
    <w:multiLevelType w:val="multilevel"/>
    <w:tmpl w:val="A384832E"/>
    <w:lvl w:ilvl="0">
      <w:start w:val="1"/>
      <w:numFmt w:val="decimal"/>
      <w:pStyle w:val="ListNumber"/>
      <w:lvlText w:val="%1."/>
      <w:lvlJc w:val="left"/>
      <w:pPr>
        <w:tabs>
          <w:tab w:val="num" w:pos="360"/>
        </w:tabs>
        <w:ind w:left="720" w:hanging="360"/>
      </w:pPr>
      <w:rPr>
        <w:rFonts w:hint="default"/>
        <w:color w:val="auto"/>
      </w:rPr>
    </w:lvl>
    <w:lvl w:ilvl="1">
      <w:start w:val="1"/>
      <w:numFmt w:val="decimal"/>
      <w:pStyle w:val="ListNumber2"/>
      <w:lvlText w:val="%2."/>
      <w:lvlJc w:val="left"/>
      <w:pPr>
        <w:tabs>
          <w:tab w:val="num" w:pos="720"/>
        </w:tabs>
        <w:ind w:left="1080" w:hanging="360"/>
      </w:pPr>
      <w:rPr>
        <w:rFonts w:hint="default"/>
      </w:rPr>
    </w:lvl>
    <w:lvl w:ilvl="2">
      <w:start w:val="1"/>
      <w:numFmt w:val="lowerRoman"/>
      <w:lvlText w:val="%3."/>
      <w:lvlJc w:val="right"/>
      <w:pPr>
        <w:tabs>
          <w:tab w:val="num" w:pos="1080"/>
        </w:tabs>
        <w:ind w:left="1440" w:hanging="360"/>
      </w:pPr>
      <w:rPr>
        <w:rFonts w:hint="default"/>
      </w:rPr>
    </w:lvl>
    <w:lvl w:ilvl="3">
      <w:start w:val="1"/>
      <w:numFmt w:val="decimal"/>
      <w:lvlText w:val="%4."/>
      <w:lvlJc w:val="left"/>
      <w:pPr>
        <w:tabs>
          <w:tab w:val="num" w:pos="1440"/>
        </w:tabs>
        <w:ind w:left="1800" w:hanging="360"/>
      </w:pPr>
      <w:rPr>
        <w:rFonts w:hint="default"/>
      </w:rPr>
    </w:lvl>
    <w:lvl w:ilvl="4">
      <w:start w:val="1"/>
      <w:numFmt w:val="lowerLetter"/>
      <w:lvlText w:val="%5."/>
      <w:lvlJc w:val="left"/>
      <w:pPr>
        <w:tabs>
          <w:tab w:val="num" w:pos="1800"/>
        </w:tabs>
        <w:ind w:left="2160" w:hanging="360"/>
      </w:pPr>
      <w:rPr>
        <w:rFonts w:hint="default"/>
      </w:rPr>
    </w:lvl>
    <w:lvl w:ilvl="5">
      <w:start w:val="1"/>
      <w:numFmt w:val="lowerRoman"/>
      <w:lvlText w:val="%6."/>
      <w:lvlJc w:val="right"/>
      <w:pPr>
        <w:tabs>
          <w:tab w:val="num" w:pos="2160"/>
        </w:tabs>
        <w:ind w:left="2520" w:hanging="360"/>
      </w:pPr>
      <w:rPr>
        <w:rFonts w:hint="default"/>
      </w:rPr>
    </w:lvl>
    <w:lvl w:ilvl="6">
      <w:start w:val="1"/>
      <w:numFmt w:val="decimal"/>
      <w:lvlText w:val="%7."/>
      <w:lvlJc w:val="left"/>
      <w:pPr>
        <w:tabs>
          <w:tab w:val="num" w:pos="2520"/>
        </w:tabs>
        <w:ind w:left="2880" w:hanging="360"/>
      </w:pPr>
      <w:rPr>
        <w:rFonts w:hint="default"/>
      </w:rPr>
    </w:lvl>
    <w:lvl w:ilvl="7">
      <w:start w:val="1"/>
      <w:numFmt w:val="lowerLetter"/>
      <w:lvlText w:val="%8."/>
      <w:lvlJc w:val="left"/>
      <w:pPr>
        <w:tabs>
          <w:tab w:val="num" w:pos="2880"/>
        </w:tabs>
        <w:ind w:left="3240" w:hanging="360"/>
      </w:pPr>
      <w:rPr>
        <w:rFonts w:hint="default"/>
      </w:rPr>
    </w:lvl>
    <w:lvl w:ilvl="8">
      <w:start w:val="1"/>
      <w:numFmt w:val="lowerRoman"/>
      <w:lvlText w:val="%9."/>
      <w:lvlJc w:val="right"/>
      <w:pPr>
        <w:tabs>
          <w:tab w:val="num" w:pos="3240"/>
        </w:tabs>
        <w:ind w:left="3600" w:hanging="360"/>
      </w:pPr>
      <w:rPr>
        <w:rFonts w:hint="default"/>
      </w:rPr>
    </w:lvl>
  </w:abstractNum>
  <w:abstractNum w:abstractNumId="23" w15:restartNumberingAfterBreak="0">
    <w:nsid w:val="53314865"/>
    <w:multiLevelType w:val="hybridMultilevel"/>
    <w:tmpl w:val="C8029BCC"/>
    <w:lvl w:ilvl="0" w:tplc="6B787714">
      <w:start w:val="1"/>
      <w:numFmt w:val="decimal"/>
      <w:pStyle w:val="NoteTextNumerical"/>
      <w:lvlText w:val="%1."/>
      <w:lvlJc w:val="left"/>
      <w:pPr>
        <w:ind w:left="360" w:hanging="360"/>
      </w:pPr>
      <w:rPr>
        <w:rFonts w:ascii="Arial" w:hAnsi="Arial" w:hint="default"/>
        <w:color w:val="auto"/>
        <w:spacing w:val="-20"/>
        <w:sz w:val="1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BC136C"/>
    <w:multiLevelType w:val="hybridMultilevel"/>
    <w:tmpl w:val="F048C116"/>
    <w:lvl w:ilvl="0" w:tplc="0AEA1DC6">
      <w:start w:val="1"/>
      <w:numFmt w:val="bullet"/>
      <w:pStyle w:val="TableBullet"/>
      <w:lvlText w:val="•"/>
      <w:lvlJc w:val="left"/>
      <w:pPr>
        <w:ind w:left="432" w:hanging="360"/>
      </w:pPr>
      <w:rPr>
        <w:rFonts w:ascii="Calibri" w:hAnsi="Calibri" w:hint="default"/>
        <w:color w:val="000000" w:themeColor="text1"/>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54BC797E"/>
    <w:multiLevelType w:val="multilevel"/>
    <w:tmpl w:val="4628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F04777"/>
    <w:multiLevelType w:val="hybridMultilevel"/>
    <w:tmpl w:val="DA94F55E"/>
    <w:lvl w:ilvl="0" w:tplc="4A9CA926">
      <w:start w:val="1"/>
      <w:numFmt w:val="decimal"/>
      <w:pStyle w:val="ReportEndLine"/>
      <w:lvlText w:val="%1."/>
      <w:lvlJc w:val="left"/>
      <w:pPr>
        <w:tabs>
          <w:tab w:val="num" w:pos="360"/>
        </w:tabs>
        <w:ind w:left="360" w:hanging="360"/>
      </w:pPr>
      <w:rPr>
        <w:rFonts w:ascii="Times New Roman" w:hAnsi="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D16019"/>
    <w:multiLevelType w:val="multilevel"/>
    <w:tmpl w:val="AF0E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900FB4"/>
    <w:multiLevelType w:val="multilevel"/>
    <w:tmpl w:val="FB601DBA"/>
    <w:lvl w:ilvl="0">
      <w:start w:val="1"/>
      <w:numFmt w:val="decimal"/>
      <w:pStyle w:val="QuestionNumbered"/>
      <w:lvlText w:val="%1."/>
      <w:lvlJc w:val="left"/>
      <w:pPr>
        <w:ind w:left="259" w:hanging="259"/>
      </w:pPr>
      <w:rPr>
        <w:rFonts w:asciiTheme="minorHAnsi" w:hAnsiTheme="minorHAnsi"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5D9578CF"/>
    <w:multiLevelType w:val="hybridMultilevel"/>
    <w:tmpl w:val="8D52FE5A"/>
    <w:lvl w:ilvl="0" w:tplc="C6182390">
      <w:start w:val="1"/>
      <w:numFmt w:val="bullet"/>
      <w:pStyle w:val="SummaryEndListBullet"/>
      <w:lvlText w:val="■"/>
      <w:lvlJc w:val="left"/>
      <w:pPr>
        <w:ind w:left="446" w:hanging="360"/>
      </w:pPr>
      <w:rPr>
        <w:rFonts w:ascii="Arial" w:hAnsi="Arial" w:hint="default"/>
        <w:b/>
        <w:i w:val="0"/>
        <w:color w:val="00A6CA" w:themeColor="text2"/>
        <w:spacing w:val="0"/>
        <w:w w:val="100"/>
        <w:kern w:val="12"/>
        <w:position w:val="4"/>
        <w:sz w:val="20"/>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30" w15:restartNumberingAfterBreak="0">
    <w:nsid w:val="617C24D1"/>
    <w:multiLevelType w:val="multilevel"/>
    <w:tmpl w:val="38DCD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AA1A2E"/>
    <w:multiLevelType w:val="multilevel"/>
    <w:tmpl w:val="2442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E4D50"/>
    <w:multiLevelType w:val="hybridMultilevel"/>
    <w:tmpl w:val="72468326"/>
    <w:lvl w:ilvl="0" w:tplc="C588A612">
      <w:start w:val="1"/>
      <w:numFmt w:val="bullet"/>
      <w:pStyle w:val="ListBullet"/>
      <w:lvlText w:val="•"/>
      <w:lvlJc w:val="left"/>
      <w:pPr>
        <w:ind w:left="360" w:hanging="360"/>
      </w:pPr>
      <w:rPr>
        <w:rFonts w:ascii="Arial" w:hAnsi="Arial" w:hint="default"/>
        <w:color w:val="000000" w:themeColor="text1"/>
        <w:position w:val="2"/>
        <w:sz w:val="22"/>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6EE22296"/>
    <w:multiLevelType w:val="multilevel"/>
    <w:tmpl w:val="485A23AE"/>
    <w:lvl w:ilvl="0">
      <w:start w:val="1"/>
      <w:numFmt w:val="upperLetter"/>
      <w:pStyle w:val="ListAlpha"/>
      <w:lvlText w:val="%1."/>
      <w:lvlJc w:val="left"/>
      <w:pPr>
        <w:tabs>
          <w:tab w:val="num" w:pos="720"/>
        </w:tabs>
        <w:ind w:left="720" w:hanging="360"/>
      </w:pPr>
      <w:rPr>
        <w:rFonts w:hint="default"/>
        <w:b w:val="0"/>
        <w:bCs w:val="0"/>
        <w:i w:val="0"/>
        <w:iCs w:val="0"/>
        <w:caps w:val="0"/>
        <w:smallCaps w:val="0"/>
        <w:strike w:val="0"/>
        <w:dstrike w:val="0"/>
        <w:snapToGrid w:val="0"/>
        <w:vanish w:val="0"/>
        <w:color w:val="000000"/>
        <w:spacing w:val="0"/>
        <w:w w:val="0"/>
        <w:kern w:val="0"/>
        <w:position w:val="0"/>
        <w:szCs w:val="0"/>
        <w:u w:val="none"/>
        <w:vertAlign w:val="baseline"/>
        <w:em w:val="none"/>
      </w:rPr>
    </w:lvl>
    <w:lvl w:ilvl="1">
      <w:start w:val="1"/>
      <w:numFmt w:val="lowerLetter"/>
      <w:pStyle w:val="ListAlpha2"/>
      <w:lvlText w:val="%2."/>
      <w:lvlJc w:val="left"/>
      <w:pPr>
        <w:tabs>
          <w:tab w:val="num" w:pos="1080"/>
        </w:tabs>
        <w:ind w:left="1080" w:hanging="360"/>
      </w:pPr>
      <w:rPr>
        <w:rFonts w:hint="default"/>
      </w:rPr>
    </w:lvl>
    <w:lvl w:ilvl="2">
      <w:start w:val="1"/>
      <w:numFmt w:val="lowerRoman"/>
      <w:lvlText w:val="%3."/>
      <w:lvlJc w:val="right"/>
      <w:pPr>
        <w:tabs>
          <w:tab w:val="num" w:pos="1440"/>
        </w:tabs>
        <w:ind w:left="1440" w:hanging="360"/>
      </w:pPr>
      <w:rPr>
        <w:rFonts w:hint="default"/>
      </w:rPr>
    </w:lvl>
    <w:lvl w:ilvl="3">
      <w:start w:val="1"/>
      <w:numFmt w:val="decimal"/>
      <w:pStyle w:val="FAQquestion"/>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righ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right"/>
      <w:pPr>
        <w:tabs>
          <w:tab w:val="num" w:pos="3600"/>
        </w:tabs>
        <w:ind w:left="3600" w:hanging="360"/>
      </w:pPr>
      <w:rPr>
        <w:rFonts w:hint="default"/>
      </w:rPr>
    </w:lvl>
  </w:abstractNum>
  <w:abstractNum w:abstractNumId="34" w15:restartNumberingAfterBreak="0">
    <w:nsid w:val="723B1913"/>
    <w:multiLevelType w:val="hybridMultilevel"/>
    <w:tmpl w:val="C99ABE60"/>
    <w:lvl w:ilvl="0" w:tplc="5B0082C8">
      <w:start w:val="1"/>
      <w:numFmt w:val="bullet"/>
      <w:pStyle w:val="ChecklistBullet"/>
      <w:lvlText w:val=""/>
      <w:lvlJc w:val="left"/>
      <w:pPr>
        <w:ind w:left="36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CA7F61"/>
    <w:multiLevelType w:val="multilevel"/>
    <w:tmpl w:val="0856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87216">
    <w:abstractNumId w:val="34"/>
  </w:num>
  <w:num w:numId="2" w16cid:durableId="1641962141">
    <w:abstractNumId w:val="13"/>
  </w:num>
  <w:num w:numId="3" w16cid:durableId="2010016158">
    <w:abstractNumId w:val="32"/>
  </w:num>
  <w:num w:numId="4" w16cid:durableId="937519415">
    <w:abstractNumId w:val="6"/>
  </w:num>
  <w:num w:numId="5" w16cid:durableId="306007945">
    <w:abstractNumId w:val="5"/>
  </w:num>
  <w:num w:numId="6" w16cid:durableId="93746437">
    <w:abstractNumId w:val="17"/>
  </w:num>
  <w:num w:numId="7" w16cid:durableId="1169248489">
    <w:abstractNumId w:val="4"/>
  </w:num>
  <w:num w:numId="8" w16cid:durableId="1030183614">
    <w:abstractNumId w:val="3"/>
  </w:num>
  <w:num w:numId="9" w16cid:durableId="352734078">
    <w:abstractNumId w:val="22"/>
  </w:num>
  <w:num w:numId="10" w16cid:durableId="313535569">
    <w:abstractNumId w:val="2"/>
  </w:num>
  <w:num w:numId="11" w16cid:durableId="217864057">
    <w:abstractNumId w:val="1"/>
  </w:num>
  <w:num w:numId="12" w16cid:durableId="1828666332">
    <w:abstractNumId w:val="0"/>
  </w:num>
  <w:num w:numId="13" w16cid:durableId="1071541585">
    <w:abstractNumId w:val="23"/>
  </w:num>
  <w:num w:numId="14" w16cid:durableId="271137049">
    <w:abstractNumId w:val="10"/>
  </w:num>
  <w:num w:numId="15" w16cid:durableId="1168714954">
    <w:abstractNumId w:val="26"/>
  </w:num>
  <w:num w:numId="16" w16cid:durableId="1037051599">
    <w:abstractNumId w:val="29"/>
  </w:num>
  <w:num w:numId="17" w16cid:durableId="1062293599">
    <w:abstractNumId w:val="24"/>
  </w:num>
  <w:num w:numId="18" w16cid:durableId="1054550064">
    <w:abstractNumId w:val="14"/>
  </w:num>
  <w:num w:numId="19" w16cid:durableId="79838599">
    <w:abstractNumId w:val="28"/>
  </w:num>
  <w:num w:numId="20" w16cid:durableId="46103844">
    <w:abstractNumId w:val="33"/>
  </w:num>
  <w:num w:numId="21" w16cid:durableId="3664435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444737">
    <w:abstractNumId w:val="7"/>
  </w:num>
  <w:num w:numId="23" w16cid:durableId="721372321">
    <w:abstractNumId w:val="16"/>
  </w:num>
  <w:num w:numId="24" w16cid:durableId="48354636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95854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2008128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61911200">
    <w:abstractNumId w:val="32"/>
  </w:num>
  <w:num w:numId="28" w16cid:durableId="1482648266">
    <w:abstractNumId w:val="5"/>
  </w:num>
  <w:num w:numId="29" w16cid:durableId="65538872">
    <w:abstractNumId w:val="32"/>
  </w:num>
  <w:num w:numId="30" w16cid:durableId="210920620">
    <w:abstractNumId w:val="5"/>
  </w:num>
  <w:num w:numId="31" w16cid:durableId="256986932">
    <w:abstractNumId w:val="21"/>
  </w:num>
  <w:num w:numId="32" w16cid:durableId="731083441">
    <w:abstractNumId w:val="18"/>
  </w:num>
  <w:num w:numId="33" w16cid:durableId="1691711727">
    <w:abstractNumId w:val="31"/>
  </w:num>
  <w:num w:numId="34" w16cid:durableId="856577489">
    <w:abstractNumId w:val="19"/>
  </w:num>
  <w:num w:numId="35" w16cid:durableId="1446999051">
    <w:abstractNumId w:val="35"/>
  </w:num>
  <w:num w:numId="36" w16cid:durableId="759061694">
    <w:abstractNumId w:val="12"/>
  </w:num>
  <w:num w:numId="37" w16cid:durableId="872349777">
    <w:abstractNumId w:val="8"/>
  </w:num>
  <w:num w:numId="38" w16cid:durableId="138428181">
    <w:abstractNumId w:val="27"/>
  </w:num>
  <w:num w:numId="39" w16cid:durableId="2061435093">
    <w:abstractNumId w:val="20"/>
  </w:num>
  <w:num w:numId="40" w16cid:durableId="2098357527">
    <w:abstractNumId w:val="9"/>
  </w:num>
  <w:num w:numId="41" w16cid:durableId="1527987828">
    <w:abstractNumId w:val="30"/>
  </w:num>
  <w:num w:numId="42" w16cid:durableId="586312092">
    <w:abstractNumId w:val="15"/>
  </w:num>
  <w:num w:numId="43" w16cid:durableId="766728415">
    <w:abstractNumId w:val="25"/>
  </w:num>
  <w:num w:numId="44" w16cid:durableId="1918133071">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ttachedTemplate r:id="rId1"/>
  <w:stylePaneSortMethod w:val="000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1F0"/>
    <w:rsid w:val="00000487"/>
    <w:rsid w:val="000020B8"/>
    <w:rsid w:val="00011752"/>
    <w:rsid w:val="00011804"/>
    <w:rsid w:val="000148C1"/>
    <w:rsid w:val="00017571"/>
    <w:rsid w:val="0002450B"/>
    <w:rsid w:val="00026E00"/>
    <w:rsid w:val="00033314"/>
    <w:rsid w:val="0003482A"/>
    <w:rsid w:val="000408C0"/>
    <w:rsid w:val="00042872"/>
    <w:rsid w:val="00044EE4"/>
    <w:rsid w:val="000503A7"/>
    <w:rsid w:val="000534DC"/>
    <w:rsid w:val="00056E1D"/>
    <w:rsid w:val="00060327"/>
    <w:rsid w:val="00063E58"/>
    <w:rsid w:val="000654B9"/>
    <w:rsid w:val="00065F2C"/>
    <w:rsid w:val="000679BF"/>
    <w:rsid w:val="000705FF"/>
    <w:rsid w:val="00073901"/>
    <w:rsid w:val="00075552"/>
    <w:rsid w:val="00077182"/>
    <w:rsid w:val="00080F8B"/>
    <w:rsid w:val="00087AF2"/>
    <w:rsid w:val="00090851"/>
    <w:rsid w:val="000951BC"/>
    <w:rsid w:val="00095933"/>
    <w:rsid w:val="00095BA4"/>
    <w:rsid w:val="000A25F9"/>
    <w:rsid w:val="000A4F81"/>
    <w:rsid w:val="000A741C"/>
    <w:rsid w:val="000A7517"/>
    <w:rsid w:val="000A757B"/>
    <w:rsid w:val="000B113E"/>
    <w:rsid w:val="000B2EB9"/>
    <w:rsid w:val="000B30FE"/>
    <w:rsid w:val="000B4487"/>
    <w:rsid w:val="000B5D8F"/>
    <w:rsid w:val="000C01A7"/>
    <w:rsid w:val="000C0521"/>
    <w:rsid w:val="000C18FB"/>
    <w:rsid w:val="000C1EC6"/>
    <w:rsid w:val="000C4BC7"/>
    <w:rsid w:val="000D0D6F"/>
    <w:rsid w:val="000D4698"/>
    <w:rsid w:val="000D5F3E"/>
    <w:rsid w:val="000D6460"/>
    <w:rsid w:val="000D7EA2"/>
    <w:rsid w:val="000E268E"/>
    <w:rsid w:val="000E36A3"/>
    <w:rsid w:val="000E44D8"/>
    <w:rsid w:val="000E72B5"/>
    <w:rsid w:val="000F539A"/>
    <w:rsid w:val="000F6537"/>
    <w:rsid w:val="000F661B"/>
    <w:rsid w:val="00100A22"/>
    <w:rsid w:val="00101BE8"/>
    <w:rsid w:val="00103AAE"/>
    <w:rsid w:val="001072C1"/>
    <w:rsid w:val="001118BC"/>
    <w:rsid w:val="0011454E"/>
    <w:rsid w:val="00117D61"/>
    <w:rsid w:val="00121FBB"/>
    <w:rsid w:val="00123B5B"/>
    <w:rsid w:val="00125276"/>
    <w:rsid w:val="00130BBE"/>
    <w:rsid w:val="00132DD0"/>
    <w:rsid w:val="001343C9"/>
    <w:rsid w:val="00135491"/>
    <w:rsid w:val="001371B9"/>
    <w:rsid w:val="0013783F"/>
    <w:rsid w:val="00140528"/>
    <w:rsid w:val="00147453"/>
    <w:rsid w:val="00150E4B"/>
    <w:rsid w:val="001516E6"/>
    <w:rsid w:val="00151A7F"/>
    <w:rsid w:val="001520B0"/>
    <w:rsid w:val="00152526"/>
    <w:rsid w:val="00152D6F"/>
    <w:rsid w:val="001537D4"/>
    <w:rsid w:val="00156048"/>
    <w:rsid w:val="00156C10"/>
    <w:rsid w:val="00156C45"/>
    <w:rsid w:val="00164C6D"/>
    <w:rsid w:val="001746AE"/>
    <w:rsid w:val="00174C9B"/>
    <w:rsid w:val="00176A0D"/>
    <w:rsid w:val="00176DC3"/>
    <w:rsid w:val="00176EBE"/>
    <w:rsid w:val="00181818"/>
    <w:rsid w:val="001820E1"/>
    <w:rsid w:val="00182ED1"/>
    <w:rsid w:val="001845B2"/>
    <w:rsid w:val="001874A2"/>
    <w:rsid w:val="00187AD0"/>
    <w:rsid w:val="00190B48"/>
    <w:rsid w:val="00191598"/>
    <w:rsid w:val="001956A9"/>
    <w:rsid w:val="00196F3B"/>
    <w:rsid w:val="001A47A9"/>
    <w:rsid w:val="001A4C30"/>
    <w:rsid w:val="001A6BC6"/>
    <w:rsid w:val="001A7A4F"/>
    <w:rsid w:val="001A7B44"/>
    <w:rsid w:val="001B1454"/>
    <w:rsid w:val="001B28AE"/>
    <w:rsid w:val="001C3D0A"/>
    <w:rsid w:val="001C4980"/>
    <w:rsid w:val="001C5229"/>
    <w:rsid w:val="001C6607"/>
    <w:rsid w:val="001D0A89"/>
    <w:rsid w:val="001D1600"/>
    <w:rsid w:val="001D1886"/>
    <w:rsid w:val="001D5938"/>
    <w:rsid w:val="001E1C52"/>
    <w:rsid w:val="001E28F0"/>
    <w:rsid w:val="001E2B99"/>
    <w:rsid w:val="001E36D5"/>
    <w:rsid w:val="001E4F9D"/>
    <w:rsid w:val="001E72C7"/>
    <w:rsid w:val="001F1E4A"/>
    <w:rsid w:val="001F29FB"/>
    <w:rsid w:val="00204A2A"/>
    <w:rsid w:val="00206CF7"/>
    <w:rsid w:val="00211D8F"/>
    <w:rsid w:val="0021249D"/>
    <w:rsid w:val="00216BAC"/>
    <w:rsid w:val="00216C6C"/>
    <w:rsid w:val="00224FCC"/>
    <w:rsid w:val="0023018B"/>
    <w:rsid w:val="002319A2"/>
    <w:rsid w:val="002319FE"/>
    <w:rsid w:val="002337BB"/>
    <w:rsid w:val="00240B5D"/>
    <w:rsid w:val="00247F3F"/>
    <w:rsid w:val="00251D10"/>
    <w:rsid w:val="0025337C"/>
    <w:rsid w:val="00256D80"/>
    <w:rsid w:val="00262483"/>
    <w:rsid w:val="00264614"/>
    <w:rsid w:val="00264F3C"/>
    <w:rsid w:val="0026639D"/>
    <w:rsid w:val="0027282B"/>
    <w:rsid w:val="002747F0"/>
    <w:rsid w:val="00274F4B"/>
    <w:rsid w:val="002752DE"/>
    <w:rsid w:val="0027657A"/>
    <w:rsid w:val="002806A8"/>
    <w:rsid w:val="00282C19"/>
    <w:rsid w:val="002835FF"/>
    <w:rsid w:val="00285CB6"/>
    <w:rsid w:val="00287503"/>
    <w:rsid w:val="00293BDF"/>
    <w:rsid w:val="002A1E9F"/>
    <w:rsid w:val="002A5A29"/>
    <w:rsid w:val="002B3533"/>
    <w:rsid w:val="002C1F50"/>
    <w:rsid w:val="002C3A96"/>
    <w:rsid w:val="002C48B2"/>
    <w:rsid w:val="002D0684"/>
    <w:rsid w:val="002D1541"/>
    <w:rsid w:val="002E156D"/>
    <w:rsid w:val="002E2CE3"/>
    <w:rsid w:val="002F4877"/>
    <w:rsid w:val="002F5CFB"/>
    <w:rsid w:val="002F70E6"/>
    <w:rsid w:val="002F7A98"/>
    <w:rsid w:val="003002EE"/>
    <w:rsid w:val="003021AE"/>
    <w:rsid w:val="00306860"/>
    <w:rsid w:val="00307A3E"/>
    <w:rsid w:val="00313334"/>
    <w:rsid w:val="00323063"/>
    <w:rsid w:val="00327443"/>
    <w:rsid w:val="003278AB"/>
    <w:rsid w:val="00331EA6"/>
    <w:rsid w:val="00342536"/>
    <w:rsid w:val="0034362D"/>
    <w:rsid w:val="0035054D"/>
    <w:rsid w:val="0035373D"/>
    <w:rsid w:val="00354631"/>
    <w:rsid w:val="00356563"/>
    <w:rsid w:val="0035763A"/>
    <w:rsid w:val="003636A9"/>
    <w:rsid w:val="00365785"/>
    <w:rsid w:val="003738AF"/>
    <w:rsid w:val="003767F1"/>
    <w:rsid w:val="00376E6D"/>
    <w:rsid w:val="003819D9"/>
    <w:rsid w:val="00386E33"/>
    <w:rsid w:val="00390FD8"/>
    <w:rsid w:val="00391F9A"/>
    <w:rsid w:val="0039211C"/>
    <w:rsid w:val="00392662"/>
    <w:rsid w:val="00393333"/>
    <w:rsid w:val="00396A14"/>
    <w:rsid w:val="003A0B97"/>
    <w:rsid w:val="003A32C3"/>
    <w:rsid w:val="003A38C7"/>
    <w:rsid w:val="003A3C02"/>
    <w:rsid w:val="003A6ECB"/>
    <w:rsid w:val="003B067F"/>
    <w:rsid w:val="003B0811"/>
    <w:rsid w:val="003B19BD"/>
    <w:rsid w:val="003B43C5"/>
    <w:rsid w:val="003B5F8C"/>
    <w:rsid w:val="003B69C6"/>
    <w:rsid w:val="003C0FF5"/>
    <w:rsid w:val="003C32D6"/>
    <w:rsid w:val="003C4D67"/>
    <w:rsid w:val="003C60B1"/>
    <w:rsid w:val="003C7C5F"/>
    <w:rsid w:val="003D26C8"/>
    <w:rsid w:val="003D36F2"/>
    <w:rsid w:val="003D4FE1"/>
    <w:rsid w:val="003D6894"/>
    <w:rsid w:val="003E02DA"/>
    <w:rsid w:val="003E3133"/>
    <w:rsid w:val="003E4706"/>
    <w:rsid w:val="003E49A9"/>
    <w:rsid w:val="003E537B"/>
    <w:rsid w:val="003E7856"/>
    <w:rsid w:val="003F234E"/>
    <w:rsid w:val="003F3BA4"/>
    <w:rsid w:val="003F3D5E"/>
    <w:rsid w:val="003F4517"/>
    <w:rsid w:val="003F5AA6"/>
    <w:rsid w:val="003F5BF7"/>
    <w:rsid w:val="003F68CC"/>
    <w:rsid w:val="004021AE"/>
    <w:rsid w:val="00405DD3"/>
    <w:rsid w:val="0040600A"/>
    <w:rsid w:val="004067F8"/>
    <w:rsid w:val="00407379"/>
    <w:rsid w:val="00410626"/>
    <w:rsid w:val="00411CBE"/>
    <w:rsid w:val="004171F0"/>
    <w:rsid w:val="00417FAB"/>
    <w:rsid w:val="00423467"/>
    <w:rsid w:val="00427D2B"/>
    <w:rsid w:val="00427F72"/>
    <w:rsid w:val="00436899"/>
    <w:rsid w:val="004421AC"/>
    <w:rsid w:val="00444C6C"/>
    <w:rsid w:val="004453FC"/>
    <w:rsid w:val="0045547B"/>
    <w:rsid w:val="00460060"/>
    <w:rsid w:val="004644C6"/>
    <w:rsid w:val="00465AEE"/>
    <w:rsid w:val="004721F0"/>
    <w:rsid w:val="0047482F"/>
    <w:rsid w:val="00475572"/>
    <w:rsid w:val="00476BFF"/>
    <w:rsid w:val="0048043D"/>
    <w:rsid w:val="00486DCC"/>
    <w:rsid w:val="00491CC1"/>
    <w:rsid w:val="00494D5C"/>
    <w:rsid w:val="0049617C"/>
    <w:rsid w:val="004A0465"/>
    <w:rsid w:val="004A0B3E"/>
    <w:rsid w:val="004A100D"/>
    <w:rsid w:val="004A6A87"/>
    <w:rsid w:val="004A7828"/>
    <w:rsid w:val="004B72B3"/>
    <w:rsid w:val="004B7B5E"/>
    <w:rsid w:val="004C13B8"/>
    <w:rsid w:val="004C37AD"/>
    <w:rsid w:val="004C3AC5"/>
    <w:rsid w:val="004C4465"/>
    <w:rsid w:val="004C45DD"/>
    <w:rsid w:val="004C7BB8"/>
    <w:rsid w:val="004D14D8"/>
    <w:rsid w:val="004D21BC"/>
    <w:rsid w:val="004D5960"/>
    <w:rsid w:val="004D5A36"/>
    <w:rsid w:val="004E18EA"/>
    <w:rsid w:val="004E58CB"/>
    <w:rsid w:val="004E7CEB"/>
    <w:rsid w:val="004F1C36"/>
    <w:rsid w:val="004F32DB"/>
    <w:rsid w:val="004F7E0E"/>
    <w:rsid w:val="00502D2F"/>
    <w:rsid w:val="0050378F"/>
    <w:rsid w:val="005037C2"/>
    <w:rsid w:val="005068D8"/>
    <w:rsid w:val="0051149F"/>
    <w:rsid w:val="00512E80"/>
    <w:rsid w:val="005136AF"/>
    <w:rsid w:val="0052239C"/>
    <w:rsid w:val="0052478D"/>
    <w:rsid w:val="00526BAA"/>
    <w:rsid w:val="00527058"/>
    <w:rsid w:val="00532C5C"/>
    <w:rsid w:val="00536986"/>
    <w:rsid w:val="0053736A"/>
    <w:rsid w:val="00543DED"/>
    <w:rsid w:val="005443CD"/>
    <w:rsid w:val="005468AB"/>
    <w:rsid w:val="005506CA"/>
    <w:rsid w:val="005510DA"/>
    <w:rsid w:val="00551820"/>
    <w:rsid w:val="00553CE2"/>
    <w:rsid w:val="00556039"/>
    <w:rsid w:val="00561DE0"/>
    <w:rsid w:val="00561FEE"/>
    <w:rsid w:val="005620C1"/>
    <w:rsid w:val="005650B7"/>
    <w:rsid w:val="005657FB"/>
    <w:rsid w:val="005707E0"/>
    <w:rsid w:val="00570AB7"/>
    <w:rsid w:val="00570F2D"/>
    <w:rsid w:val="00572C9C"/>
    <w:rsid w:val="005734B1"/>
    <w:rsid w:val="005754B8"/>
    <w:rsid w:val="005772AC"/>
    <w:rsid w:val="0058282A"/>
    <w:rsid w:val="0058598F"/>
    <w:rsid w:val="00587F49"/>
    <w:rsid w:val="0059071E"/>
    <w:rsid w:val="00593878"/>
    <w:rsid w:val="00593984"/>
    <w:rsid w:val="00594BB5"/>
    <w:rsid w:val="0059630D"/>
    <w:rsid w:val="00597789"/>
    <w:rsid w:val="00597894"/>
    <w:rsid w:val="005A1560"/>
    <w:rsid w:val="005A45BD"/>
    <w:rsid w:val="005A5640"/>
    <w:rsid w:val="005B12CD"/>
    <w:rsid w:val="005B4878"/>
    <w:rsid w:val="005C19B7"/>
    <w:rsid w:val="005C2A7E"/>
    <w:rsid w:val="005C5B97"/>
    <w:rsid w:val="005C649F"/>
    <w:rsid w:val="005C64E6"/>
    <w:rsid w:val="005D19E6"/>
    <w:rsid w:val="005D2FBA"/>
    <w:rsid w:val="005D7448"/>
    <w:rsid w:val="005E1BB1"/>
    <w:rsid w:val="005E75A4"/>
    <w:rsid w:val="005F2A0B"/>
    <w:rsid w:val="00601B13"/>
    <w:rsid w:val="00602E40"/>
    <w:rsid w:val="0060544C"/>
    <w:rsid w:val="0061193E"/>
    <w:rsid w:val="00611B09"/>
    <w:rsid w:val="00612E37"/>
    <w:rsid w:val="00616BF1"/>
    <w:rsid w:val="00616DB3"/>
    <w:rsid w:val="006229C9"/>
    <w:rsid w:val="006232A3"/>
    <w:rsid w:val="00623320"/>
    <w:rsid w:val="00624F7F"/>
    <w:rsid w:val="006250C2"/>
    <w:rsid w:val="0062553C"/>
    <w:rsid w:val="00625A0E"/>
    <w:rsid w:val="006329CA"/>
    <w:rsid w:val="00640F0A"/>
    <w:rsid w:val="006437BF"/>
    <w:rsid w:val="00645192"/>
    <w:rsid w:val="0065251E"/>
    <w:rsid w:val="00657BD9"/>
    <w:rsid w:val="00662E44"/>
    <w:rsid w:val="00663FB1"/>
    <w:rsid w:val="00664C13"/>
    <w:rsid w:val="00664E84"/>
    <w:rsid w:val="00665B52"/>
    <w:rsid w:val="00670070"/>
    <w:rsid w:val="00684E02"/>
    <w:rsid w:val="00691673"/>
    <w:rsid w:val="00694325"/>
    <w:rsid w:val="00694C33"/>
    <w:rsid w:val="00695FC6"/>
    <w:rsid w:val="006961EB"/>
    <w:rsid w:val="006A19CA"/>
    <w:rsid w:val="006A3CC4"/>
    <w:rsid w:val="006A4815"/>
    <w:rsid w:val="006B1A58"/>
    <w:rsid w:val="006B3BBD"/>
    <w:rsid w:val="006D165B"/>
    <w:rsid w:val="006D1EDB"/>
    <w:rsid w:val="006D29E0"/>
    <w:rsid w:val="006D2A2D"/>
    <w:rsid w:val="006D542A"/>
    <w:rsid w:val="006D7DDD"/>
    <w:rsid w:val="006E1E34"/>
    <w:rsid w:val="006E1EBD"/>
    <w:rsid w:val="006E201F"/>
    <w:rsid w:val="006E3DAC"/>
    <w:rsid w:val="006E5E03"/>
    <w:rsid w:val="006E77D4"/>
    <w:rsid w:val="006F146F"/>
    <w:rsid w:val="006F2D4A"/>
    <w:rsid w:val="006F2D99"/>
    <w:rsid w:val="006F5101"/>
    <w:rsid w:val="006F54F0"/>
    <w:rsid w:val="006F7FD9"/>
    <w:rsid w:val="0070062F"/>
    <w:rsid w:val="00701292"/>
    <w:rsid w:val="0070198E"/>
    <w:rsid w:val="007054E9"/>
    <w:rsid w:val="00706E8E"/>
    <w:rsid w:val="00721D01"/>
    <w:rsid w:val="00721EC7"/>
    <w:rsid w:val="0072515F"/>
    <w:rsid w:val="00727FA1"/>
    <w:rsid w:val="00731FDE"/>
    <w:rsid w:val="0073203B"/>
    <w:rsid w:val="007321BF"/>
    <w:rsid w:val="00734307"/>
    <w:rsid w:val="00735C67"/>
    <w:rsid w:val="00736BAE"/>
    <w:rsid w:val="00737549"/>
    <w:rsid w:val="00740EA2"/>
    <w:rsid w:val="0074673C"/>
    <w:rsid w:val="0075070A"/>
    <w:rsid w:val="007513CD"/>
    <w:rsid w:val="00754984"/>
    <w:rsid w:val="00763B38"/>
    <w:rsid w:val="00765441"/>
    <w:rsid w:val="00766DBF"/>
    <w:rsid w:val="00766E34"/>
    <w:rsid w:val="00767930"/>
    <w:rsid w:val="00770985"/>
    <w:rsid w:val="0077289A"/>
    <w:rsid w:val="007741AA"/>
    <w:rsid w:val="007774E6"/>
    <w:rsid w:val="00780EBE"/>
    <w:rsid w:val="00781CCB"/>
    <w:rsid w:val="007824FA"/>
    <w:rsid w:val="00784E88"/>
    <w:rsid w:val="00790876"/>
    <w:rsid w:val="00791195"/>
    <w:rsid w:val="007916F3"/>
    <w:rsid w:val="007944E5"/>
    <w:rsid w:val="00794564"/>
    <w:rsid w:val="00796E43"/>
    <w:rsid w:val="00797AAA"/>
    <w:rsid w:val="007A1EE5"/>
    <w:rsid w:val="007A31C8"/>
    <w:rsid w:val="007B0F8D"/>
    <w:rsid w:val="007B599F"/>
    <w:rsid w:val="007B63DE"/>
    <w:rsid w:val="007C1735"/>
    <w:rsid w:val="007C2186"/>
    <w:rsid w:val="007C41B1"/>
    <w:rsid w:val="007D4BB0"/>
    <w:rsid w:val="007E2213"/>
    <w:rsid w:val="007E290E"/>
    <w:rsid w:val="007E2AB9"/>
    <w:rsid w:val="007E5A56"/>
    <w:rsid w:val="007F2C00"/>
    <w:rsid w:val="007F3ED2"/>
    <w:rsid w:val="007F424F"/>
    <w:rsid w:val="007F4A1E"/>
    <w:rsid w:val="007F7ED8"/>
    <w:rsid w:val="00800735"/>
    <w:rsid w:val="00803DFC"/>
    <w:rsid w:val="00805A15"/>
    <w:rsid w:val="008075D1"/>
    <w:rsid w:val="008173D0"/>
    <w:rsid w:val="00817404"/>
    <w:rsid w:val="00821D53"/>
    <w:rsid w:val="00822A37"/>
    <w:rsid w:val="00824696"/>
    <w:rsid w:val="00826837"/>
    <w:rsid w:val="00826DDE"/>
    <w:rsid w:val="00836014"/>
    <w:rsid w:val="0084050F"/>
    <w:rsid w:val="008419A1"/>
    <w:rsid w:val="00843A7F"/>
    <w:rsid w:val="0085016C"/>
    <w:rsid w:val="00850673"/>
    <w:rsid w:val="00850B52"/>
    <w:rsid w:val="008561A4"/>
    <w:rsid w:val="00860CEF"/>
    <w:rsid w:val="008617A6"/>
    <w:rsid w:val="008622A5"/>
    <w:rsid w:val="008626CB"/>
    <w:rsid w:val="00864C9D"/>
    <w:rsid w:val="00865AFF"/>
    <w:rsid w:val="008679E7"/>
    <w:rsid w:val="00870010"/>
    <w:rsid w:val="00872E91"/>
    <w:rsid w:val="00874A98"/>
    <w:rsid w:val="00880012"/>
    <w:rsid w:val="0088131A"/>
    <w:rsid w:val="008844EA"/>
    <w:rsid w:val="00884A5A"/>
    <w:rsid w:val="00885B0F"/>
    <w:rsid w:val="008867B8"/>
    <w:rsid w:val="00890CC4"/>
    <w:rsid w:val="008925B4"/>
    <w:rsid w:val="008A1A34"/>
    <w:rsid w:val="008A49AE"/>
    <w:rsid w:val="008A4B98"/>
    <w:rsid w:val="008B69D3"/>
    <w:rsid w:val="008C1FAD"/>
    <w:rsid w:val="008D026C"/>
    <w:rsid w:val="008D6FEE"/>
    <w:rsid w:val="008E1D84"/>
    <w:rsid w:val="008E7005"/>
    <w:rsid w:val="008E77C1"/>
    <w:rsid w:val="008E7E5F"/>
    <w:rsid w:val="008F2BBC"/>
    <w:rsid w:val="008F3B20"/>
    <w:rsid w:val="009049B9"/>
    <w:rsid w:val="009064D0"/>
    <w:rsid w:val="00912990"/>
    <w:rsid w:val="009143EA"/>
    <w:rsid w:val="00916426"/>
    <w:rsid w:val="00916534"/>
    <w:rsid w:val="00920C65"/>
    <w:rsid w:val="00922239"/>
    <w:rsid w:val="0092475A"/>
    <w:rsid w:val="0092513E"/>
    <w:rsid w:val="00927FAA"/>
    <w:rsid w:val="0093194B"/>
    <w:rsid w:val="00936489"/>
    <w:rsid w:val="00936521"/>
    <w:rsid w:val="00936B19"/>
    <w:rsid w:val="009370A2"/>
    <w:rsid w:val="00941E09"/>
    <w:rsid w:val="0094224D"/>
    <w:rsid w:val="00943D66"/>
    <w:rsid w:val="00944429"/>
    <w:rsid w:val="00945191"/>
    <w:rsid w:val="00946DCA"/>
    <w:rsid w:val="009504FC"/>
    <w:rsid w:val="00950C99"/>
    <w:rsid w:val="009519CE"/>
    <w:rsid w:val="0095598C"/>
    <w:rsid w:val="00957A33"/>
    <w:rsid w:val="009629E1"/>
    <w:rsid w:val="00964073"/>
    <w:rsid w:val="009649B5"/>
    <w:rsid w:val="00967590"/>
    <w:rsid w:val="00971E1E"/>
    <w:rsid w:val="00975946"/>
    <w:rsid w:val="009825C7"/>
    <w:rsid w:val="00982601"/>
    <w:rsid w:val="009848D9"/>
    <w:rsid w:val="00987B65"/>
    <w:rsid w:val="00990F5E"/>
    <w:rsid w:val="00992B1B"/>
    <w:rsid w:val="009945DF"/>
    <w:rsid w:val="009A2953"/>
    <w:rsid w:val="009A39F3"/>
    <w:rsid w:val="009A54EC"/>
    <w:rsid w:val="009A681F"/>
    <w:rsid w:val="009A6F22"/>
    <w:rsid w:val="009A75EA"/>
    <w:rsid w:val="009B64B9"/>
    <w:rsid w:val="009B7157"/>
    <w:rsid w:val="009C1EC3"/>
    <w:rsid w:val="009C261B"/>
    <w:rsid w:val="009C423F"/>
    <w:rsid w:val="009C43FE"/>
    <w:rsid w:val="009C52EE"/>
    <w:rsid w:val="009D017F"/>
    <w:rsid w:val="009D1F77"/>
    <w:rsid w:val="009D221D"/>
    <w:rsid w:val="009D346F"/>
    <w:rsid w:val="009D6C5D"/>
    <w:rsid w:val="009D6C9D"/>
    <w:rsid w:val="009E2901"/>
    <w:rsid w:val="009E3F10"/>
    <w:rsid w:val="009E6189"/>
    <w:rsid w:val="009F4C1D"/>
    <w:rsid w:val="009F7796"/>
    <w:rsid w:val="009F7A56"/>
    <w:rsid w:val="00A01A2E"/>
    <w:rsid w:val="00A122D2"/>
    <w:rsid w:val="00A15686"/>
    <w:rsid w:val="00A2447D"/>
    <w:rsid w:val="00A260D1"/>
    <w:rsid w:val="00A2613F"/>
    <w:rsid w:val="00A27223"/>
    <w:rsid w:val="00A2751A"/>
    <w:rsid w:val="00A31B80"/>
    <w:rsid w:val="00A35E7F"/>
    <w:rsid w:val="00A423B3"/>
    <w:rsid w:val="00A44556"/>
    <w:rsid w:val="00A50A1E"/>
    <w:rsid w:val="00A560DA"/>
    <w:rsid w:val="00A6342A"/>
    <w:rsid w:val="00A63F6C"/>
    <w:rsid w:val="00A6427C"/>
    <w:rsid w:val="00A64648"/>
    <w:rsid w:val="00A763F1"/>
    <w:rsid w:val="00A831CE"/>
    <w:rsid w:val="00A85B40"/>
    <w:rsid w:val="00A90360"/>
    <w:rsid w:val="00A90AFC"/>
    <w:rsid w:val="00A92788"/>
    <w:rsid w:val="00A94E71"/>
    <w:rsid w:val="00A9503B"/>
    <w:rsid w:val="00A9557B"/>
    <w:rsid w:val="00A97340"/>
    <w:rsid w:val="00A979B2"/>
    <w:rsid w:val="00AA12FB"/>
    <w:rsid w:val="00AA19B3"/>
    <w:rsid w:val="00AA62EB"/>
    <w:rsid w:val="00AB0269"/>
    <w:rsid w:val="00AB2158"/>
    <w:rsid w:val="00AB447E"/>
    <w:rsid w:val="00AB703F"/>
    <w:rsid w:val="00AC2B2F"/>
    <w:rsid w:val="00AD3923"/>
    <w:rsid w:val="00AD4318"/>
    <w:rsid w:val="00AD5529"/>
    <w:rsid w:val="00AD6215"/>
    <w:rsid w:val="00AE0BC0"/>
    <w:rsid w:val="00AE0C96"/>
    <w:rsid w:val="00AE4697"/>
    <w:rsid w:val="00AE5196"/>
    <w:rsid w:val="00AE5E66"/>
    <w:rsid w:val="00AF0F1F"/>
    <w:rsid w:val="00AF2225"/>
    <w:rsid w:val="00AF2390"/>
    <w:rsid w:val="00AF2CDA"/>
    <w:rsid w:val="00AF707D"/>
    <w:rsid w:val="00AF7735"/>
    <w:rsid w:val="00B042F7"/>
    <w:rsid w:val="00B04BE1"/>
    <w:rsid w:val="00B050EE"/>
    <w:rsid w:val="00B05210"/>
    <w:rsid w:val="00B104F3"/>
    <w:rsid w:val="00B11BB0"/>
    <w:rsid w:val="00B151D5"/>
    <w:rsid w:val="00B152C9"/>
    <w:rsid w:val="00B157CC"/>
    <w:rsid w:val="00B20319"/>
    <w:rsid w:val="00B27E53"/>
    <w:rsid w:val="00B306A0"/>
    <w:rsid w:val="00B307F2"/>
    <w:rsid w:val="00B310D5"/>
    <w:rsid w:val="00B32E8B"/>
    <w:rsid w:val="00B35A82"/>
    <w:rsid w:val="00B37D5F"/>
    <w:rsid w:val="00B46DF9"/>
    <w:rsid w:val="00B50980"/>
    <w:rsid w:val="00B51816"/>
    <w:rsid w:val="00B554B3"/>
    <w:rsid w:val="00B56E85"/>
    <w:rsid w:val="00B614A6"/>
    <w:rsid w:val="00B63814"/>
    <w:rsid w:val="00B6608F"/>
    <w:rsid w:val="00B66B1D"/>
    <w:rsid w:val="00B71DD2"/>
    <w:rsid w:val="00B72709"/>
    <w:rsid w:val="00B729C7"/>
    <w:rsid w:val="00B77AB2"/>
    <w:rsid w:val="00B77FBA"/>
    <w:rsid w:val="00B831C1"/>
    <w:rsid w:val="00B9207A"/>
    <w:rsid w:val="00B9583B"/>
    <w:rsid w:val="00B96EA0"/>
    <w:rsid w:val="00B96F65"/>
    <w:rsid w:val="00BA089A"/>
    <w:rsid w:val="00BA155F"/>
    <w:rsid w:val="00BA6161"/>
    <w:rsid w:val="00BB5841"/>
    <w:rsid w:val="00BC0DF9"/>
    <w:rsid w:val="00BC2A2B"/>
    <w:rsid w:val="00BC6D12"/>
    <w:rsid w:val="00BC793F"/>
    <w:rsid w:val="00BE0B5F"/>
    <w:rsid w:val="00BE1A3A"/>
    <w:rsid w:val="00BE44C2"/>
    <w:rsid w:val="00BE55BF"/>
    <w:rsid w:val="00BE6A6A"/>
    <w:rsid w:val="00BE7559"/>
    <w:rsid w:val="00BF322B"/>
    <w:rsid w:val="00C02109"/>
    <w:rsid w:val="00C03217"/>
    <w:rsid w:val="00C04245"/>
    <w:rsid w:val="00C06563"/>
    <w:rsid w:val="00C10145"/>
    <w:rsid w:val="00C21CC4"/>
    <w:rsid w:val="00C21FD5"/>
    <w:rsid w:val="00C2278F"/>
    <w:rsid w:val="00C262AF"/>
    <w:rsid w:val="00C322AF"/>
    <w:rsid w:val="00C32BCD"/>
    <w:rsid w:val="00C36C8D"/>
    <w:rsid w:val="00C37765"/>
    <w:rsid w:val="00C43253"/>
    <w:rsid w:val="00C517CA"/>
    <w:rsid w:val="00C5324D"/>
    <w:rsid w:val="00C53DB0"/>
    <w:rsid w:val="00C631EF"/>
    <w:rsid w:val="00C66B42"/>
    <w:rsid w:val="00C73EC4"/>
    <w:rsid w:val="00C741DD"/>
    <w:rsid w:val="00C809BB"/>
    <w:rsid w:val="00C8137D"/>
    <w:rsid w:val="00C81875"/>
    <w:rsid w:val="00C84D4E"/>
    <w:rsid w:val="00C8549D"/>
    <w:rsid w:val="00C86309"/>
    <w:rsid w:val="00C8750A"/>
    <w:rsid w:val="00C910F6"/>
    <w:rsid w:val="00C9410B"/>
    <w:rsid w:val="00C9430E"/>
    <w:rsid w:val="00C95692"/>
    <w:rsid w:val="00C95E42"/>
    <w:rsid w:val="00CA0C5B"/>
    <w:rsid w:val="00CA25EF"/>
    <w:rsid w:val="00CA675E"/>
    <w:rsid w:val="00CA6F6E"/>
    <w:rsid w:val="00CB7BD1"/>
    <w:rsid w:val="00CC4CF1"/>
    <w:rsid w:val="00CC4CF4"/>
    <w:rsid w:val="00CD4C03"/>
    <w:rsid w:val="00CE64CB"/>
    <w:rsid w:val="00CF1CCD"/>
    <w:rsid w:val="00CF1FDD"/>
    <w:rsid w:val="00CF3B6F"/>
    <w:rsid w:val="00CF67AA"/>
    <w:rsid w:val="00CF7954"/>
    <w:rsid w:val="00D10244"/>
    <w:rsid w:val="00D14206"/>
    <w:rsid w:val="00D178F4"/>
    <w:rsid w:val="00D20BEA"/>
    <w:rsid w:val="00D228A6"/>
    <w:rsid w:val="00D24EDB"/>
    <w:rsid w:val="00D2600E"/>
    <w:rsid w:val="00D2773F"/>
    <w:rsid w:val="00D36554"/>
    <w:rsid w:val="00D36C41"/>
    <w:rsid w:val="00D44C38"/>
    <w:rsid w:val="00D45451"/>
    <w:rsid w:val="00D461EF"/>
    <w:rsid w:val="00D46771"/>
    <w:rsid w:val="00D46F8A"/>
    <w:rsid w:val="00D47662"/>
    <w:rsid w:val="00D53207"/>
    <w:rsid w:val="00D534B9"/>
    <w:rsid w:val="00D53506"/>
    <w:rsid w:val="00D54E90"/>
    <w:rsid w:val="00D56ECB"/>
    <w:rsid w:val="00D66AB3"/>
    <w:rsid w:val="00D67BA2"/>
    <w:rsid w:val="00D67ED1"/>
    <w:rsid w:val="00D72B4E"/>
    <w:rsid w:val="00D75D5D"/>
    <w:rsid w:val="00D76053"/>
    <w:rsid w:val="00D774C8"/>
    <w:rsid w:val="00D8536F"/>
    <w:rsid w:val="00D8571B"/>
    <w:rsid w:val="00D92DEB"/>
    <w:rsid w:val="00D940CD"/>
    <w:rsid w:val="00D94224"/>
    <w:rsid w:val="00DA2AE6"/>
    <w:rsid w:val="00DA3B18"/>
    <w:rsid w:val="00DA46E7"/>
    <w:rsid w:val="00DA582B"/>
    <w:rsid w:val="00DB101A"/>
    <w:rsid w:val="00DB1758"/>
    <w:rsid w:val="00DC0415"/>
    <w:rsid w:val="00DC1594"/>
    <w:rsid w:val="00DC6180"/>
    <w:rsid w:val="00DD1CB7"/>
    <w:rsid w:val="00DD36F4"/>
    <w:rsid w:val="00DD3AB4"/>
    <w:rsid w:val="00DD508F"/>
    <w:rsid w:val="00DD53E2"/>
    <w:rsid w:val="00DD55B9"/>
    <w:rsid w:val="00DD5A68"/>
    <w:rsid w:val="00DE03A9"/>
    <w:rsid w:val="00DE0E9B"/>
    <w:rsid w:val="00DE1F88"/>
    <w:rsid w:val="00DE43A7"/>
    <w:rsid w:val="00DE48A3"/>
    <w:rsid w:val="00DE56F2"/>
    <w:rsid w:val="00DE6FAE"/>
    <w:rsid w:val="00DE7B05"/>
    <w:rsid w:val="00DF5738"/>
    <w:rsid w:val="00DF5AE0"/>
    <w:rsid w:val="00DF7059"/>
    <w:rsid w:val="00DF7211"/>
    <w:rsid w:val="00E060C1"/>
    <w:rsid w:val="00E115B7"/>
    <w:rsid w:val="00E11F88"/>
    <w:rsid w:val="00E13C64"/>
    <w:rsid w:val="00E15B09"/>
    <w:rsid w:val="00E21188"/>
    <w:rsid w:val="00E237B7"/>
    <w:rsid w:val="00E23B3E"/>
    <w:rsid w:val="00E241E4"/>
    <w:rsid w:val="00E309AB"/>
    <w:rsid w:val="00E340A5"/>
    <w:rsid w:val="00E35FCD"/>
    <w:rsid w:val="00E40129"/>
    <w:rsid w:val="00E441F3"/>
    <w:rsid w:val="00E4471E"/>
    <w:rsid w:val="00E459E2"/>
    <w:rsid w:val="00E47380"/>
    <w:rsid w:val="00E514F4"/>
    <w:rsid w:val="00E62864"/>
    <w:rsid w:val="00E673D4"/>
    <w:rsid w:val="00E72E09"/>
    <w:rsid w:val="00E766AF"/>
    <w:rsid w:val="00E836C9"/>
    <w:rsid w:val="00E85EF0"/>
    <w:rsid w:val="00E87B08"/>
    <w:rsid w:val="00E9014F"/>
    <w:rsid w:val="00E91934"/>
    <w:rsid w:val="00E9457A"/>
    <w:rsid w:val="00E97D12"/>
    <w:rsid w:val="00EA0E21"/>
    <w:rsid w:val="00EA2E1E"/>
    <w:rsid w:val="00EA6D04"/>
    <w:rsid w:val="00EA766A"/>
    <w:rsid w:val="00EC1E78"/>
    <w:rsid w:val="00EC230F"/>
    <w:rsid w:val="00EC3A7D"/>
    <w:rsid w:val="00EC4E05"/>
    <w:rsid w:val="00EC5F38"/>
    <w:rsid w:val="00EC6787"/>
    <w:rsid w:val="00ED0AC4"/>
    <w:rsid w:val="00ED0E96"/>
    <w:rsid w:val="00ED3680"/>
    <w:rsid w:val="00ED6EE8"/>
    <w:rsid w:val="00EE2EE5"/>
    <w:rsid w:val="00EE3073"/>
    <w:rsid w:val="00EE60A8"/>
    <w:rsid w:val="00EF5723"/>
    <w:rsid w:val="00EF65BA"/>
    <w:rsid w:val="00EF737F"/>
    <w:rsid w:val="00F00A5F"/>
    <w:rsid w:val="00F027E4"/>
    <w:rsid w:val="00F03E58"/>
    <w:rsid w:val="00F1239B"/>
    <w:rsid w:val="00F13365"/>
    <w:rsid w:val="00F13AE8"/>
    <w:rsid w:val="00F25365"/>
    <w:rsid w:val="00F25502"/>
    <w:rsid w:val="00F25BD9"/>
    <w:rsid w:val="00F26F50"/>
    <w:rsid w:val="00F27665"/>
    <w:rsid w:val="00F329FF"/>
    <w:rsid w:val="00F35D9D"/>
    <w:rsid w:val="00F41B53"/>
    <w:rsid w:val="00F41C1A"/>
    <w:rsid w:val="00F428C3"/>
    <w:rsid w:val="00F45363"/>
    <w:rsid w:val="00F45CB0"/>
    <w:rsid w:val="00F530CC"/>
    <w:rsid w:val="00F53380"/>
    <w:rsid w:val="00F5568E"/>
    <w:rsid w:val="00F566D4"/>
    <w:rsid w:val="00F56FB2"/>
    <w:rsid w:val="00F61986"/>
    <w:rsid w:val="00F62B18"/>
    <w:rsid w:val="00F62C8C"/>
    <w:rsid w:val="00F639C4"/>
    <w:rsid w:val="00F63D80"/>
    <w:rsid w:val="00F6445F"/>
    <w:rsid w:val="00F65156"/>
    <w:rsid w:val="00F67294"/>
    <w:rsid w:val="00F71BD0"/>
    <w:rsid w:val="00F721EA"/>
    <w:rsid w:val="00F73BB3"/>
    <w:rsid w:val="00F75F97"/>
    <w:rsid w:val="00F7643E"/>
    <w:rsid w:val="00F8118D"/>
    <w:rsid w:val="00F81CC1"/>
    <w:rsid w:val="00F82EE0"/>
    <w:rsid w:val="00F858E7"/>
    <w:rsid w:val="00F87D27"/>
    <w:rsid w:val="00F90030"/>
    <w:rsid w:val="00F90A9C"/>
    <w:rsid w:val="00F9288F"/>
    <w:rsid w:val="00F9289C"/>
    <w:rsid w:val="00F94164"/>
    <w:rsid w:val="00F94E14"/>
    <w:rsid w:val="00F955C0"/>
    <w:rsid w:val="00FA36A6"/>
    <w:rsid w:val="00FA54AA"/>
    <w:rsid w:val="00FB05FA"/>
    <w:rsid w:val="00FB45FE"/>
    <w:rsid w:val="00FB4CB1"/>
    <w:rsid w:val="00FB61FB"/>
    <w:rsid w:val="00FB62D8"/>
    <w:rsid w:val="00FB6E78"/>
    <w:rsid w:val="00FC0C38"/>
    <w:rsid w:val="00FC6A14"/>
    <w:rsid w:val="00FD5A31"/>
    <w:rsid w:val="00FE0FA1"/>
    <w:rsid w:val="00FE102E"/>
    <w:rsid w:val="00FE5495"/>
    <w:rsid w:val="00FF4F80"/>
    <w:rsid w:val="00FF52E4"/>
    <w:rsid w:val="00FF5A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0EBDA6"/>
  <w15:docId w15:val="{4FE4FEFE-7A65-48E7-97EB-2B48E336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en-US" w:eastAsia="en-US" w:bidi="ar-SA"/>
      </w:rPr>
    </w:rPrDefault>
    <w:pPrDefault/>
  </w:docDefaults>
  <w:latentStyles w:defLockedState="0" w:defUIPriority="99" w:defSemiHidden="0" w:defUnhideWhenUsed="0" w:defQFormat="0" w:count="376">
    <w:lsdException w:name="Normal" w:uiPriority="11"/>
    <w:lsdException w:name="heading 1" w:uiPriority="6" w:qFormat="1"/>
    <w:lsdException w:name="heading 2" w:uiPriority="6" w:qFormat="1"/>
    <w:lsdException w:name="heading 3" w:uiPriority="6" w:qFormat="1"/>
    <w:lsdException w:name="heading 4" w:uiPriority="6" w:qFormat="1"/>
    <w:lsdException w:name="heading 5" w:uiPriority="9"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6"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5" w:unhideWhenUsed="1"/>
    <w:lsdException w:name="annotation reference" w:semiHidden="1" w:unhideWhenUsed="1"/>
    <w:lsdException w:name="line number" w:semiHidden="1" w:unhideWhenUsed="1"/>
    <w:lsdException w:name="page number" w:semiHidden="1" w:uiPriority="9" w:unhideWhenUsed="1"/>
    <w:lsdException w:name="endnote reference" w:semiHidden="1" w:uiPriority="8" w:unhideWhenUsed="1"/>
    <w:lsdException w:name="endnote text" w:semiHidden="1" w:uiPriority="7" w:unhideWhenUsed="1"/>
    <w:lsdException w:name="table of authorities" w:semiHidden="1" w:unhideWhenUsed="1"/>
    <w:lsdException w:name="macro" w:semiHidden="1" w:unhideWhenUsed="1"/>
    <w:lsdException w:name="toa heading" w:semiHidden="1" w:unhideWhenUsed="1"/>
    <w:lsdException w:name="List" w:semiHidden="1" w:uiPriority="5" w:unhideWhenUsed="1"/>
    <w:lsdException w:name="List Bullet" w:semiHidden="1" w:uiPriority="2" w:unhideWhenUsed="1" w:qFormat="1"/>
    <w:lsdException w:name="List Number" w:semiHidden="1" w:uiPriority="2" w:unhideWhenUsed="1"/>
    <w:lsdException w:name="List 2" w:semiHidden="1" w:uiPriority="5"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iPriority="2" w:unhideWhenUsed="1"/>
    <w:lsdException w:name="List Bullet 4" w:semiHidden="1" w:uiPriority="5" w:unhideWhenUsed="1"/>
    <w:lsdException w:name="List Bullet 5" w:semiHidden="1" w:uiPriority="5" w:unhideWhenUsed="1"/>
    <w:lsdException w:name="List Number 2" w:semiHidden="1" w:uiPriority="2" w:unhideWhenUsed="1"/>
    <w:lsdException w:name="List Number 3" w:semiHidden="1" w:uiPriority="5" w:unhideWhenUsed="1"/>
    <w:lsdException w:name="List Number 4" w:semiHidden="1" w:uiPriority="5" w:unhideWhenUsed="1"/>
    <w:lsdException w:name="List Number 5" w:semiHidden="1" w:uiPriority="5" w:unhideWhenUsed="1"/>
    <w:lsdException w:name="Title" w:uiPriority="10"/>
    <w:lsdException w:name="Closing" w:semiHidden="1" w:uiPriority="2" w:unhideWhenUsed="1"/>
    <w:lsdException w:name="Signature" w:semiHidden="1" w:uiPriority="2" w:unhideWhenUsed="1"/>
    <w:lsdException w:name="Default Paragraph Font" w:semiHidden="1" w:uiPriority="1" w:unhideWhenUsed="1"/>
    <w:lsdException w:name="Body Text" w:semiHidden="1" w:uiPriority="1" w:unhideWhenUsed="1" w:qFormat="1"/>
    <w:lsdException w:name="List Continue" w:semiHidden="1" w:uiPriority="2" w:unhideWhenUsed="1"/>
    <w:lsdException w:name="List Continue 2" w:semiHidden="1" w:uiPriority="2" w:unhideWhenUsed="1"/>
    <w:lsdException w:name="List Continue 3" w:semiHidden="1" w:uiPriority="2" w:unhideWhenUsed="1"/>
    <w:lsdException w:name="List Continue 4" w:semiHidden="1" w:uiPriority="5" w:unhideWhenUsed="1"/>
    <w:lsdException w:name="List Continue 5" w:semiHidden="1" w:uiPriority="5" w:unhideWhenUsed="1"/>
    <w:lsdException w:name="Message Header" w:semiHidden="1" w:unhideWhenUsed="1"/>
    <w:lsdException w:name="Subtitle" w:uiPriority="11"/>
    <w:lsdException w:name="Salutation" w:semiHidden="1" w:uiPriority="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1"/>
    <w:semiHidden/>
    <w:rsid w:val="00DB1758"/>
    <w:rPr>
      <w:szCs w:val="24"/>
    </w:rPr>
  </w:style>
  <w:style w:type="paragraph" w:styleId="Heading1">
    <w:name w:val="heading 1"/>
    <w:basedOn w:val="NORMALFONTHEAD"/>
    <w:next w:val="BodyText"/>
    <w:link w:val="Heading1Char"/>
    <w:uiPriority w:val="6"/>
    <w:qFormat/>
    <w:rsid w:val="00C43253"/>
    <w:pPr>
      <w:keepNext/>
      <w:tabs>
        <w:tab w:val="clear" w:pos="230"/>
        <w:tab w:val="clear" w:pos="475"/>
        <w:tab w:val="clear" w:pos="720"/>
        <w:tab w:val="clear" w:pos="965"/>
        <w:tab w:val="clear" w:pos="1210"/>
        <w:tab w:val="clear" w:pos="1440"/>
      </w:tabs>
      <w:spacing w:before="300" w:after="240"/>
      <w:outlineLvl w:val="0"/>
    </w:pPr>
    <w:rPr>
      <w:b/>
      <w:color w:val="00A6CA" w:themeColor="accent1"/>
      <w:sz w:val="34"/>
      <w:szCs w:val="72"/>
    </w:rPr>
  </w:style>
  <w:style w:type="paragraph" w:styleId="Heading2">
    <w:name w:val="heading 2"/>
    <w:basedOn w:val="NORMALFONTHEAD"/>
    <w:next w:val="BodyText"/>
    <w:link w:val="Heading2Char"/>
    <w:uiPriority w:val="6"/>
    <w:qFormat/>
    <w:rsid w:val="003C0FF5"/>
    <w:pPr>
      <w:keepNext/>
      <w:tabs>
        <w:tab w:val="clear" w:pos="230"/>
        <w:tab w:val="clear" w:pos="475"/>
        <w:tab w:val="clear" w:pos="720"/>
        <w:tab w:val="clear" w:pos="965"/>
        <w:tab w:val="clear" w:pos="1210"/>
        <w:tab w:val="clear" w:pos="1440"/>
      </w:tabs>
      <w:spacing w:before="240" w:after="120" w:line="228" w:lineRule="auto"/>
      <w:outlineLvl w:val="1"/>
    </w:pPr>
    <w:rPr>
      <w:b/>
      <w:color w:val="000000" w:themeColor="text1"/>
      <w:sz w:val="30"/>
      <w:szCs w:val="30"/>
    </w:rPr>
  </w:style>
  <w:style w:type="paragraph" w:styleId="Heading3">
    <w:name w:val="heading 3"/>
    <w:basedOn w:val="NORMALFONTHEAD"/>
    <w:next w:val="BodyText"/>
    <w:link w:val="Heading3Char"/>
    <w:uiPriority w:val="6"/>
    <w:qFormat/>
    <w:rsid w:val="00C43253"/>
    <w:pPr>
      <w:keepNext/>
      <w:tabs>
        <w:tab w:val="clear" w:pos="230"/>
        <w:tab w:val="clear" w:pos="475"/>
        <w:tab w:val="clear" w:pos="720"/>
        <w:tab w:val="clear" w:pos="965"/>
        <w:tab w:val="clear" w:pos="1210"/>
        <w:tab w:val="clear" w:pos="1440"/>
      </w:tabs>
      <w:spacing w:before="240" w:after="120"/>
      <w:outlineLvl w:val="2"/>
    </w:pPr>
    <w:rPr>
      <w:b/>
      <w:color w:val="00A6CA" w:themeColor="accent1"/>
      <w:sz w:val="26"/>
      <w:szCs w:val="26"/>
    </w:rPr>
  </w:style>
  <w:style w:type="paragraph" w:styleId="Heading4">
    <w:name w:val="heading 4"/>
    <w:basedOn w:val="NORMALFONTBODY"/>
    <w:next w:val="BodyText"/>
    <w:link w:val="Heading4Char"/>
    <w:uiPriority w:val="6"/>
    <w:unhideWhenUsed/>
    <w:qFormat/>
    <w:rsid w:val="00B050EE"/>
    <w:pPr>
      <w:keepNext/>
      <w:spacing w:before="180" w:after="120" w:line="240" w:lineRule="auto"/>
      <w:outlineLvl w:val="3"/>
    </w:pPr>
    <w:rPr>
      <w:rFonts w:asciiTheme="majorHAnsi" w:hAnsiTheme="majorHAnsi"/>
      <w:b/>
      <w:color w:val="000000" w:themeColor="text1"/>
      <w:sz w:val="24"/>
      <w:szCs w:val="19"/>
    </w:rPr>
  </w:style>
  <w:style w:type="paragraph" w:styleId="Heading5">
    <w:name w:val="heading 5"/>
    <w:basedOn w:val="NORMALFONTHEAD"/>
    <w:next w:val="BodyText"/>
    <w:link w:val="Heading5Char"/>
    <w:uiPriority w:val="6"/>
    <w:semiHidden/>
    <w:qFormat/>
    <w:rsid w:val="00C43253"/>
    <w:pPr>
      <w:keepNext/>
      <w:spacing w:before="120" w:line="300" w:lineRule="exact"/>
      <w:ind w:right="-2419"/>
      <w:outlineLvl w:val="4"/>
    </w:pPr>
    <w:rPr>
      <w:rFonts w:asciiTheme="minorHAnsi" w:hAnsiTheme="minorHAnsi"/>
      <w:color w:val="00A6CA" w:themeColor="accent1"/>
      <w:sz w:val="24"/>
      <w:szCs w:val="26"/>
    </w:rPr>
  </w:style>
  <w:style w:type="paragraph" w:styleId="Heading6">
    <w:name w:val="heading 6"/>
    <w:basedOn w:val="Normal"/>
    <w:next w:val="Normal"/>
    <w:link w:val="Heading6Char"/>
    <w:uiPriority w:val="9"/>
    <w:semiHidden/>
    <w:rsid w:val="0085016C"/>
    <w:pPr>
      <w:keepNext/>
      <w:keepLines/>
      <w:spacing w:before="200"/>
      <w:outlineLvl w:val="5"/>
    </w:pPr>
    <w:rPr>
      <w:rFonts w:asciiTheme="majorHAnsi" w:eastAsiaTheme="majorEastAsia" w:hAnsiTheme="majorHAnsi" w:cstheme="majorBidi"/>
      <w:i/>
      <w:iCs/>
      <w:color w:val="005264"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FONTBODYLETTERHEAD">
    <w:name w:val="•NORMAL FONT BODY LETTERHEAD"/>
    <w:basedOn w:val="NORMALFONTBODY"/>
    <w:semiHidden/>
    <w:rsid w:val="0085016C"/>
    <w:rPr>
      <w:sz w:val="16"/>
    </w:rPr>
  </w:style>
  <w:style w:type="paragraph" w:styleId="Footer">
    <w:name w:val="footer"/>
    <w:basedOn w:val="NORMALFONTBODY"/>
    <w:link w:val="FooterChar"/>
    <w:uiPriority w:val="99"/>
    <w:semiHidden/>
    <w:rsid w:val="000C0521"/>
    <w:pPr>
      <w:tabs>
        <w:tab w:val="right" w:pos="9360"/>
      </w:tabs>
      <w:spacing w:line="240" w:lineRule="auto"/>
    </w:pPr>
    <w:rPr>
      <w:rFonts w:asciiTheme="majorHAnsi" w:hAnsiTheme="majorHAnsi"/>
      <w:color w:val="000000" w:themeColor="text1"/>
      <w:sz w:val="16"/>
    </w:rPr>
  </w:style>
  <w:style w:type="paragraph" w:styleId="Header">
    <w:name w:val="header"/>
    <w:basedOn w:val="NORMALFONTBODYLETTERHEAD"/>
    <w:link w:val="HeaderChar"/>
    <w:uiPriority w:val="99"/>
    <w:semiHidden/>
    <w:rsid w:val="00BE7559"/>
    <w:pPr>
      <w:tabs>
        <w:tab w:val="right" w:pos="10080"/>
      </w:tabs>
      <w:spacing w:line="240" w:lineRule="auto"/>
      <w:ind w:right="-2880"/>
    </w:pPr>
    <w:rPr>
      <w:rFonts w:asciiTheme="majorHAnsi" w:hAnsiTheme="majorHAnsi"/>
      <w:caps/>
    </w:rPr>
  </w:style>
  <w:style w:type="paragraph" w:customStyle="1" w:styleId="ListAlpha">
    <w:name w:val="List Alpha"/>
    <w:basedOn w:val="NORMALFONTBODY"/>
    <w:uiPriority w:val="4"/>
    <w:rsid w:val="00BE0B5F"/>
    <w:pPr>
      <w:numPr>
        <w:numId w:val="20"/>
      </w:numPr>
      <w:tabs>
        <w:tab w:val="left" w:pos="259"/>
      </w:tabs>
      <w:spacing w:before="120" w:after="120"/>
    </w:pPr>
    <w:rPr>
      <w:color w:val="000000" w:themeColor="text1"/>
      <w:sz w:val="22"/>
    </w:rPr>
  </w:style>
  <w:style w:type="paragraph" w:styleId="BalloonText">
    <w:name w:val="Balloon Text"/>
    <w:basedOn w:val="Normal"/>
    <w:link w:val="BalloonTextChar"/>
    <w:uiPriority w:val="99"/>
    <w:semiHidden/>
    <w:rsid w:val="0085016C"/>
    <w:rPr>
      <w:rFonts w:cs="Tahoma"/>
      <w:sz w:val="16"/>
      <w:szCs w:val="16"/>
    </w:rPr>
  </w:style>
  <w:style w:type="table" w:styleId="TableGrid">
    <w:name w:val="Table Grid"/>
    <w:basedOn w:val="TableNormal"/>
    <w:rsid w:val="0085016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1Horz">
      <w:tblPr/>
      <w:tcPr>
        <w:vAlign w:val="bottom"/>
      </w:tcPr>
    </w:tblStylePr>
  </w:style>
  <w:style w:type="character" w:customStyle="1" w:styleId="BalloonTextChar">
    <w:name w:val="Balloon Text Char"/>
    <w:basedOn w:val="DefaultParagraphFont"/>
    <w:link w:val="BalloonText"/>
    <w:uiPriority w:val="99"/>
    <w:semiHidden/>
    <w:rsid w:val="0085016C"/>
    <w:rPr>
      <w:rFonts w:cs="Tahoma"/>
      <w:sz w:val="16"/>
      <w:szCs w:val="16"/>
    </w:rPr>
  </w:style>
  <w:style w:type="paragraph" w:customStyle="1" w:styleId="LetterheadAddress">
    <w:name w:val="Letterhead Address"/>
    <w:basedOn w:val="NORMALFONTBODYLETTERHEAD"/>
    <w:uiPriority w:val="7"/>
    <w:semiHidden/>
    <w:rsid w:val="0085016C"/>
    <w:rPr>
      <w:rFonts w:ascii="Arial Narrow" w:hAnsi="Arial Narrow" w:cs="Arial"/>
    </w:rPr>
  </w:style>
  <w:style w:type="paragraph" w:styleId="BodyText">
    <w:name w:val="Body Text"/>
    <w:basedOn w:val="NORMALFONTBODY"/>
    <w:link w:val="BodyTextChar"/>
    <w:uiPriority w:val="1"/>
    <w:qFormat/>
    <w:rsid w:val="00E23B3E"/>
    <w:pPr>
      <w:tabs>
        <w:tab w:val="left" w:pos="2160"/>
      </w:tabs>
      <w:spacing w:before="180" w:after="120"/>
    </w:pPr>
    <w:rPr>
      <w:color w:val="000000" w:themeColor="text1"/>
      <w:sz w:val="22"/>
    </w:rPr>
  </w:style>
  <w:style w:type="paragraph" w:styleId="ListBullet">
    <w:name w:val="List Bullet"/>
    <w:basedOn w:val="NORMALFONTBODY"/>
    <w:uiPriority w:val="3"/>
    <w:qFormat/>
    <w:rsid w:val="00B042F7"/>
    <w:pPr>
      <w:numPr>
        <w:numId w:val="3"/>
      </w:numPr>
      <w:spacing w:before="120" w:after="120"/>
      <w:ind w:left="720"/>
    </w:pPr>
    <w:rPr>
      <w:color w:val="000000" w:themeColor="text1"/>
      <w:sz w:val="22"/>
    </w:rPr>
  </w:style>
  <w:style w:type="paragraph" w:styleId="ListNumber">
    <w:name w:val="List Number"/>
    <w:basedOn w:val="NORMALFONTBODY"/>
    <w:uiPriority w:val="3"/>
    <w:rsid w:val="00BE0B5F"/>
    <w:pPr>
      <w:numPr>
        <w:numId w:val="9"/>
      </w:numPr>
      <w:tabs>
        <w:tab w:val="left" w:pos="259"/>
      </w:tabs>
      <w:spacing w:before="120" w:after="120"/>
    </w:pPr>
    <w:rPr>
      <w:color w:val="000000" w:themeColor="text1"/>
      <w:sz w:val="22"/>
    </w:rPr>
  </w:style>
  <w:style w:type="character" w:styleId="FootnoteReference">
    <w:name w:val="footnote reference"/>
    <w:basedOn w:val="DefaultParagraphFont"/>
    <w:uiPriority w:val="5"/>
    <w:semiHidden/>
    <w:rsid w:val="004C37AD"/>
    <w:rPr>
      <w:rFonts w:asciiTheme="minorHAnsi" w:hAnsiTheme="minorHAnsi"/>
      <w:kern w:val="0"/>
      <w:position w:val="0"/>
      <w:vertAlign w:val="superscript"/>
    </w:rPr>
  </w:style>
  <w:style w:type="paragraph" w:styleId="FootnoteText">
    <w:name w:val="footnote text"/>
    <w:basedOn w:val="Normal"/>
    <w:link w:val="FootnoteTextChar"/>
    <w:uiPriority w:val="89"/>
    <w:unhideWhenUsed/>
    <w:rsid w:val="004421AC"/>
    <w:pPr>
      <w:spacing w:before="40" w:line="180" w:lineRule="exact"/>
      <w:ind w:left="101" w:hanging="101"/>
    </w:pPr>
    <w:rPr>
      <w:color w:val="7F7F7F" w:themeColor="text1" w:themeTint="80"/>
      <w:sz w:val="14"/>
      <w:szCs w:val="20"/>
    </w:rPr>
  </w:style>
  <w:style w:type="paragraph" w:customStyle="1" w:styleId="ListNumberFootnote">
    <w:name w:val="List Number Footnote"/>
    <w:basedOn w:val="ListNumber"/>
    <w:uiPriority w:val="5"/>
    <w:semiHidden/>
    <w:unhideWhenUsed/>
    <w:rsid w:val="0085016C"/>
    <w:pPr>
      <w:numPr>
        <w:numId w:val="0"/>
      </w:numPr>
      <w:tabs>
        <w:tab w:val="left" w:pos="1800"/>
      </w:tabs>
    </w:pPr>
    <w:rPr>
      <w:sz w:val="14"/>
    </w:rPr>
  </w:style>
  <w:style w:type="paragraph" w:customStyle="1" w:styleId="Address">
    <w:name w:val="Address"/>
    <w:basedOn w:val="NORMALFONTBODY"/>
    <w:next w:val="Salutation"/>
    <w:uiPriority w:val="1"/>
    <w:semiHidden/>
    <w:rsid w:val="0085016C"/>
    <w:pPr>
      <w:tabs>
        <w:tab w:val="left" w:pos="576"/>
        <w:tab w:val="left" w:pos="864"/>
        <w:tab w:val="left" w:pos="1152"/>
      </w:tabs>
    </w:pPr>
    <w:rPr>
      <w:szCs w:val="18"/>
    </w:rPr>
  </w:style>
  <w:style w:type="paragraph" w:styleId="Salutation">
    <w:name w:val="Salutation"/>
    <w:basedOn w:val="NORMALFONTBODY"/>
    <w:next w:val="BodyText"/>
    <w:uiPriority w:val="1"/>
    <w:semiHidden/>
    <w:rsid w:val="0085016C"/>
    <w:pPr>
      <w:tabs>
        <w:tab w:val="left" w:pos="576"/>
        <w:tab w:val="left" w:pos="864"/>
        <w:tab w:val="left" w:pos="1152"/>
      </w:tabs>
      <w:spacing w:before="720"/>
    </w:pPr>
  </w:style>
  <w:style w:type="paragraph" w:styleId="ListContinue4">
    <w:name w:val="List Continue 4"/>
    <w:basedOn w:val="NORMALFONTBODY"/>
    <w:uiPriority w:val="5"/>
    <w:semiHidden/>
    <w:unhideWhenUsed/>
    <w:rsid w:val="0085016C"/>
    <w:pPr>
      <w:ind w:left="1440"/>
    </w:pPr>
  </w:style>
  <w:style w:type="character" w:customStyle="1" w:styleId="MemoPrefix">
    <w:name w:val="Memo Prefix"/>
    <w:basedOn w:val="DefaultParagraphFont"/>
    <w:uiPriority w:val="7"/>
    <w:semiHidden/>
    <w:rsid w:val="0085016C"/>
    <w:rPr>
      <w:rFonts w:asciiTheme="minorHAnsi" w:hAnsiTheme="minorHAnsi"/>
      <w:noProof/>
      <w:color w:val="808080" w:themeColor="background1" w:themeShade="80"/>
      <w:sz w:val="18"/>
      <w:szCs w:val="14"/>
    </w:rPr>
  </w:style>
  <w:style w:type="paragraph" w:customStyle="1" w:styleId="CC">
    <w:name w:val="CC"/>
    <w:basedOn w:val="DisclosureNotesorFigures"/>
    <w:uiPriority w:val="3"/>
    <w:semiHidden/>
    <w:rsid w:val="0085016C"/>
    <w:pPr>
      <w:spacing w:before="300"/>
    </w:pPr>
  </w:style>
  <w:style w:type="paragraph" w:styleId="Closing">
    <w:name w:val="Closing"/>
    <w:basedOn w:val="NORMALFONTBODY"/>
    <w:next w:val="Normal"/>
    <w:uiPriority w:val="2"/>
    <w:semiHidden/>
    <w:rsid w:val="0085016C"/>
    <w:pPr>
      <w:tabs>
        <w:tab w:val="left" w:pos="576"/>
        <w:tab w:val="left" w:pos="864"/>
        <w:tab w:val="left" w:pos="1152"/>
      </w:tabs>
      <w:spacing w:before="360" w:after="960" w:line="240" w:lineRule="auto"/>
    </w:pPr>
  </w:style>
  <w:style w:type="paragraph" w:styleId="Signature">
    <w:name w:val="Signature"/>
    <w:basedOn w:val="NORMALFONTBODY"/>
    <w:uiPriority w:val="2"/>
    <w:semiHidden/>
    <w:rsid w:val="0085016C"/>
    <w:pPr>
      <w:spacing w:after="360"/>
    </w:pPr>
  </w:style>
  <w:style w:type="paragraph" w:styleId="Date">
    <w:name w:val="Date"/>
    <w:basedOn w:val="NORMALFONTHEAD"/>
    <w:next w:val="Version"/>
    <w:uiPriority w:val="38"/>
    <w:rsid w:val="0011454E"/>
    <w:pPr>
      <w:spacing w:before="240"/>
    </w:pPr>
    <w:rPr>
      <w:b/>
      <w:color w:val="000000" w:themeColor="text1"/>
      <w:sz w:val="32"/>
    </w:rPr>
  </w:style>
  <w:style w:type="paragraph" w:customStyle="1" w:styleId="MemoHeader">
    <w:name w:val="Memo Header"/>
    <w:basedOn w:val="BodyText"/>
    <w:uiPriority w:val="7"/>
    <w:semiHidden/>
    <w:rsid w:val="0085016C"/>
    <w:pPr>
      <w:tabs>
        <w:tab w:val="left" w:pos="576"/>
        <w:tab w:val="left" w:pos="864"/>
        <w:tab w:val="left" w:pos="1152"/>
      </w:tabs>
      <w:spacing w:after="0"/>
      <w:ind w:left="576" w:hanging="576"/>
    </w:pPr>
    <w:rPr>
      <w:caps/>
      <w:sz w:val="14"/>
    </w:rPr>
  </w:style>
  <w:style w:type="paragraph" w:customStyle="1" w:styleId="DisclosureNotesorFigures">
    <w:name w:val="Disclosure: Notes or Figures"/>
    <w:basedOn w:val="Footer"/>
    <w:uiPriority w:val="6"/>
    <w:semiHidden/>
    <w:rsid w:val="007A1EE5"/>
    <w:pPr>
      <w:spacing w:before="120" w:after="40" w:line="180" w:lineRule="exact"/>
    </w:pPr>
    <w:rPr>
      <w:rFonts w:asciiTheme="minorHAnsi" w:hAnsiTheme="minorHAnsi"/>
      <w:b/>
    </w:rPr>
  </w:style>
  <w:style w:type="paragraph" w:styleId="ListBullet2">
    <w:name w:val="List Bullet 2"/>
    <w:basedOn w:val="ListBullet"/>
    <w:uiPriority w:val="3"/>
    <w:qFormat/>
    <w:rsid w:val="00BE0B5F"/>
    <w:pPr>
      <w:numPr>
        <w:numId w:val="5"/>
      </w:numPr>
      <w:tabs>
        <w:tab w:val="left" w:pos="518"/>
      </w:tabs>
      <w:ind w:left="1080"/>
    </w:pPr>
  </w:style>
  <w:style w:type="paragraph" w:styleId="ListBullet3">
    <w:name w:val="List Bullet 3"/>
    <w:basedOn w:val="ListBullet2"/>
    <w:uiPriority w:val="2"/>
    <w:semiHidden/>
    <w:rsid w:val="002806A8"/>
    <w:pPr>
      <w:numPr>
        <w:numId w:val="6"/>
      </w:numPr>
      <w:ind w:left="1440"/>
    </w:pPr>
  </w:style>
  <w:style w:type="paragraph" w:styleId="ListBullet4">
    <w:name w:val="List Bullet 4"/>
    <w:basedOn w:val="NORMALFONTBODY"/>
    <w:uiPriority w:val="5"/>
    <w:semiHidden/>
    <w:unhideWhenUsed/>
    <w:rsid w:val="0085016C"/>
    <w:pPr>
      <w:numPr>
        <w:numId w:val="7"/>
      </w:numPr>
      <w:tabs>
        <w:tab w:val="left" w:pos="1800"/>
      </w:tabs>
    </w:pPr>
  </w:style>
  <w:style w:type="paragraph" w:styleId="ListBullet5">
    <w:name w:val="List Bullet 5"/>
    <w:basedOn w:val="NORMALFONTBODY"/>
    <w:uiPriority w:val="5"/>
    <w:semiHidden/>
    <w:unhideWhenUsed/>
    <w:rsid w:val="0085016C"/>
    <w:pPr>
      <w:numPr>
        <w:numId w:val="8"/>
      </w:numPr>
    </w:pPr>
  </w:style>
  <w:style w:type="paragraph" w:customStyle="1" w:styleId="NORMALFONTBODY">
    <w:name w:val="•NORMAL FONT BODY"/>
    <w:basedOn w:val="Normal"/>
    <w:semiHidden/>
    <w:rsid w:val="00FE5495"/>
    <w:pPr>
      <w:spacing w:line="288" w:lineRule="auto"/>
    </w:pPr>
    <w:rPr>
      <w:sz w:val="18"/>
    </w:rPr>
  </w:style>
  <w:style w:type="paragraph" w:customStyle="1" w:styleId="NORMALFONTHEAD">
    <w:name w:val="•NORMAL FONT HEAD"/>
    <w:basedOn w:val="Normal"/>
    <w:next w:val="Normal"/>
    <w:semiHidden/>
    <w:rsid w:val="00B66B1D"/>
    <w:pPr>
      <w:tabs>
        <w:tab w:val="left" w:pos="230"/>
        <w:tab w:val="left" w:pos="475"/>
        <w:tab w:val="left" w:pos="720"/>
        <w:tab w:val="left" w:pos="965"/>
        <w:tab w:val="left" w:pos="1210"/>
        <w:tab w:val="left" w:pos="1440"/>
      </w:tabs>
    </w:pPr>
    <w:rPr>
      <w:rFonts w:asciiTheme="majorHAnsi" w:hAnsiTheme="majorHAnsi"/>
      <w:spacing w:val="-5"/>
      <w:sz w:val="18"/>
    </w:rPr>
  </w:style>
  <w:style w:type="paragraph" w:customStyle="1" w:styleId="ListAlpha2">
    <w:name w:val="List Alpha 2"/>
    <w:basedOn w:val="ListAlpha"/>
    <w:uiPriority w:val="4"/>
    <w:rsid w:val="00BE0B5F"/>
    <w:pPr>
      <w:numPr>
        <w:ilvl w:val="1"/>
      </w:numPr>
      <w:tabs>
        <w:tab w:val="clear" w:pos="259"/>
        <w:tab w:val="left" w:pos="518"/>
      </w:tabs>
    </w:pPr>
  </w:style>
  <w:style w:type="paragraph" w:styleId="Bibliography">
    <w:name w:val="Bibliography"/>
    <w:basedOn w:val="NORMALFONTBODY"/>
    <w:next w:val="Normal"/>
    <w:uiPriority w:val="7"/>
    <w:semiHidden/>
    <w:unhideWhenUsed/>
    <w:rsid w:val="0085016C"/>
    <w:pPr>
      <w:spacing w:after="160" w:line="240" w:lineRule="auto"/>
    </w:pPr>
  </w:style>
  <w:style w:type="character" w:styleId="PageNumber">
    <w:name w:val="page number"/>
    <w:basedOn w:val="DefaultParagraphFont"/>
    <w:uiPriority w:val="9"/>
    <w:semiHidden/>
    <w:rsid w:val="00E35FCD"/>
    <w:rPr>
      <w:rFonts w:asciiTheme="minorHAnsi" w:hAnsiTheme="minorHAnsi"/>
      <w:b w:val="0"/>
      <w:caps w:val="0"/>
      <w:color w:val="auto"/>
      <w:sz w:val="20"/>
    </w:rPr>
  </w:style>
  <w:style w:type="paragraph" w:customStyle="1" w:styleId="BodyTextAfterTableGraphicMoreSpaceBefore">
    <w:name w:val="Body Text After Table/Graphic (More Space Before)"/>
    <w:basedOn w:val="BodyText"/>
    <w:uiPriority w:val="2"/>
    <w:semiHidden/>
    <w:rsid w:val="0085016C"/>
    <w:pPr>
      <w:spacing w:before="240"/>
    </w:pPr>
  </w:style>
  <w:style w:type="paragraph" w:customStyle="1" w:styleId="BodyTextBeforeBulletLessSpaceAfter">
    <w:name w:val="Body Text Before Bullet (Less Space After)"/>
    <w:basedOn w:val="BodyText"/>
    <w:next w:val="ListBullet"/>
    <w:uiPriority w:val="5"/>
    <w:semiHidden/>
    <w:rsid w:val="0085016C"/>
    <w:pPr>
      <w:spacing w:after="60"/>
    </w:pPr>
  </w:style>
  <w:style w:type="paragraph" w:customStyle="1" w:styleId="BodyTextBeforeTableMoreSpaceAfter">
    <w:name w:val="Body Text Before Table (More Space After)"/>
    <w:basedOn w:val="BodyText"/>
    <w:next w:val="BodyText"/>
    <w:uiPriority w:val="2"/>
    <w:semiHidden/>
    <w:rsid w:val="004C45DD"/>
    <w:pPr>
      <w:keepNext/>
      <w:spacing w:after="240"/>
    </w:pPr>
  </w:style>
  <w:style w:type="paragraph" w:customStyle="1" w:styleId="BodyTextIndent1">
    <w:name w:val="Body Text Indent 1&quot;"/>
    <w:basedOn w:val="NORMALFONTBODY"/>
    <w:uiPriority w:val="5"/>
    <w:semiHidden/>
    <w:unhideWhenUsed/>
    <w:rsid w:val="0085016C"/>
    <w:pPr>
      <w:ind w:left="1440" w:hanging="1440"/>
    </w:pPr>
  </w:style>
  <w:style w:type="paragraph" w:customStyle="1" w:styleId="ResponseIndent">
    <w:name w:val="Response (Indent)"/>
    <w:basedOn w:val="BodyText"/>
    <w:next w:val="ListNumber"/>
    <w:uiPriority w:val="2"/>
    <w:semiHidden/>
    <w:rsid w:val="001C3D0A"/>
    <w:pPr>
      <w:tabs>
        <w:tab w:val="clear" w:pos="2160"/>
        <w:tab w:val="left" w:pos="259"/>
      </w:tabs>
      <w:spacing w:before="0" w:after="40"/>
      <w:ind w:left="259"/>
    </w:pPr>
    <w:rPr>
      <w:rFonts w:eastAsia="ヒラギノ角ゴ Pro W3"/>
    </w:rPr>
  </w:style>
  <w:style w:type="paragraph" w:customStyle="1" w:styleId="BodyTextIndent2">
    <w:name w:val="Body Text Indent 2&quot;"/>
    <w:basedOn w:val="NORMALFONTBODY"/>
    <w:uiPriority w:val="5"/>
    <w:semiHidden/>
    <w:unhideWhenUsed/>
    <w:rsid w:val="0085016C"/>
    <w:pPr>
      <w:ind w:left="2880" w:hanging="2880"/>
    </w:pPr>
  </w:style>
  <w:style w:type="paragraph" w:customStyle="1" w:styleId="BodyTextNoSpaceBefore">
    <w:name w:val="Body Text No Space Before"/>
    <w:basedOn w:val="BodyText"/>
    <w:uiPriority w:val="5"/>
    <w:semiHidden/>
    <w:unhideWhenUsed/>
    <w:rsid w:val="0085016C"/>
    <w:pPr>
      <w:spacing w:before="0"/>
    </w:pPr>
  </w:style>
  <w:style w:type="paragraph" w:customStyle="1" w:styleId="BodyTextWrap">
    <w:name w:val="Body Text Wrap"/>
    <w:basedOn w:val="NORMALFONTBODY"/>
    <w:uiPriority w:val="5"/>
    <w:semiHidden/>
    <w:unhideWhenUsed/>
    <w:qFormat/>
    <w:rsid w:val="0085016C"/>
  </w:style>
  <w:style w:type="paragraph" w:customStyle="1" w:styleId="Callout">
    <w:name w:val="Callout"/>
    <w:next w:val="Normal"/>
    <w:uiPriority w:val="11"/>
    <w:rsid w:val="00BE7559"/>
    <w:pPr>
      <w:tabs>
        <w:tab w:val="left" w:pos="230"/>
        <w:tab w:val="left" w:pos="475"/>
        <w:tab w:val="left" w:pos="720"/>
        <w:tab w:val="left" w:pos="965"/>
        <w:tab w:val="left" w:pos="1210"/>
        <w:tab w:val="left" w:pos="1440"/>
      </w:tabs>
      <w:spacing w:before="120" w:after="120" w:line="288" w:lineRule="auto"/>
    </w:pPr>
    <w:rPr>
      <w:color w:val="000000" w:themeColor="text1"/>
      <w:sz w:val="18"/>
      <w:szCs w:val="24"/>
    </w:rPr>
  </w:style>
  <w:style w:type="paragraph" w:customStyle="1" w:styleId="Callout1">
    <w:name w:val="Callout 1"/>
    <w:basedOn w:val="NORMALFONTBODY"/>
    <w:uiPriority w:val="5"/>
    <w:semiHidden/>
    <w:unhideWhenUsed/>
    <w:rsid w:val="0085016C"/>
    <w:pPr>
      <w:shd w:val="clear" w:color="7D6955" w:fill="auto"/>
      <w:spacing w:after="240"/>
      <w:ind w:left="720" w:right="432"/>
    </w:pPr>
    <w:rPr>
      <w:i/>
      <w:color w:val="003C69"/>
      <w:sz w:val="32"/>
    </w:rPr>
  </w:style>
  <w:style w:type="paragraph" w:customStyle="1" w:styleId="Callout2">
    <w:name w:val="Callout 2"/>
    <w:basedOn w:val="Callout1"/>
    <w:uiPriority w:val="5"/>
    <w:semiHidden/>
    <w:unhideWhenUsed/>
    <w:rsid w:val="0085016C"/>
    <w:pPr>
      <w:spacing w:line="240" w:lineRule="auto"/>
      <w:ind w:left="144" w:right="144"/>
    </w:pPr>
  </w:style>
  <w:style w:type="paragraph" w:customStyle="1" w:styleId="ImageCaptionText">
    <w:name w:val="Image Caption Text"/>
    <w:basedOn w:val="BodyText"/>
    <w:uiPriority w:val="5"/>
    <w:semiHidden/>
    <w:unhideWhenUsed/>
    <w:rsid w:val="0085016C"/>
    <w:pPr>
      <w:spacing w:before="200"/>
      <w:ind w:right="144"/>
    </w:pPr>
    <w:rPr>
      <w:i/>
      <w:sz w:val="14"/>
    </w:rPr>
  </w:style>
  <w:style w:type="paragraph" w:customStyle="1" w:styleId="ImageCaptionTextSpaceAfter">
    <w:name w:val="Image Caption Text Space After"/>
    <w:basedOn w:val="ImageCaptionText"/>
    <w:uiPriority w:val="5"/>
    <w:semiHidden/>
    <w:unhideWhenUsed/>
    <w:rsid w:val="0085016C"/>
    <w:pPr>
      <w:spacing w:after="400"/>
    </w:pPr>
    <w:rPr>
      <w:szCs w:val="14"/>
    </w:rPr>
  </w:style>
  <w:style w:type="paragraph" w:styleId="Caption">
    <w:name w:val="caption"/>
    <w:basedOn w:val="ImageCaptionTextSpaceAfter"/>
    <w:next w:val="Normal"/>
    <w:uiPriority w:val="98"/>
    <w:qFormat/>
    <w:rsid w:val="006F2D4A"/>
    <w:pPr>
      <w:spacing w:before="100" w:after="100"/>
    </w:pPr>
    <w:rPr>
      <w:i w:val="0"/>
      <w:sz w:val="16"/>
    </w:rPr>
  </w:style>
  <w:style w:type="paragraph" w:customStyle="1" w:styleId="CommitteeFirst">
    <w:name w:val="Committee First"/>
    <w:basedOn w:val="BodyText"/>
    <w:uiPriority w:val="5"/>
    <w:semiHidden/>
    <w:unhideWhenUsed/>
    <w:rsid w:val="0085016C"/>
    <w:pPr>
      <w:keepLines/>
      <w:spacing w:before="360" w:after="0"/>
    </w:pPr>
    <w:rPr>
      <w:color w:val="003C69"/>
      <w:sz w:val="17"/>
    </w:rPr>
  </w:style>
  <w:style w:type="paragraph" w:styleId="CommentText">
    <w:name w:val="annotation text"/>
    <w:basedOn w:val="CommitteeFirst"/>
    <w:link w:val="CommentTextChar"/>
    <w:uiPriority w:val="99"/>
    <w:semiHidden/>
    <w:unhideWhenUsed/>
    <w:rsid w:val="0085016C"/>
    <w:pPr>
      <w:spacing w:before="0"/>
    </w:pPr>
    <w:rPr>
      <w:sz w:val="20"/>
      <w:szCs w:val="20"/>
    </w:rPr>
  </w:style>
  <w:style w:type="character" w:customStyle="1" w:styleId="CommentTextChar">
    <w:name w:val="Comment Text Char"/>
    <w:basedOn w:val="DefaultParagraphFont"/>
    <w:link w:val="CommentText"/>
    <w:uiPriority w:val="99"/>
    <w:semiHidden/>
    <w:rsid w:val="0085016C"/>
    <w:rPr>
      <w:color w:val="003C69"/>
    </w:rPr>
  </w:style>
  <w:style w:type="paragraph" w:customStyle="1" w:styleId="CommitteFirstBold">
    <w:name w:val="Committe First Bold"/>
    <w:basedOn w:val="CommitteeFirst"/>
    <w:uiPriority w:val="5"/>
    <w:semiHidden/>
    <w:unhideWhenUsed/>
    <w:rsid w:val="0085016C"/>
    <w:rPr>
      <w:b/>
    </w:rPr>
  </w:style>
  <w:style w:type="paragraph" w:customStyle="1" w:styleId="CommitteeFirstBold">
    <w:name w:val="Committee First Bold"/>
    <w:basedOn w:val="CommitteeFirst"/>
    <w:uiPriority w:val="5"/>
    <w:semiHidden/>
    <w:unhideWhenUsed/>
    <w:rsid w:val="0085016C"/>
    <w:rPr>
      <w:b/>
      <w:color w:val="005293"/>
    </w:rPr>
  </w:style>
  <w:style w:type="paragraph" w:customStyle="1" w:styleId="CommitteeText">
    <w:name w:val="Committee Text"/>
    <w:basedOn w:val="CommitteeFirst"/>
    <w:uiPriority w:val="5"/>
    <w:semiHidden/>
    <w:unhideWhenUsed/>
    <w:rsid w:val="0085016C"/>
    <w:pPr>
      <w:spacing w:before="0"/>
    </w:pPr>
  </w:style>
  <w:style w:type="character" w:customStyle="1" w:styleId="CoverCustomerCityStateUnbold">
    <w:name w:val="Cover Customer City State Unbold"/>
    <w:basedOn w:val="DefaultParagraphFont"/>
    <w:uiPriority w:val="7"/>
    <w:semiHidden/>
    <w:unhideWhenUsed/>
    <w:rsid w:val="0085016C"/>
    <w:rPr>
      <w:rFonts w:asciiTheme="minorHAnsi" w:hAnsiTheme="minorHAnsi" w:cstheme="minorHAnsi"/>
    </w:rPr>
  </w:style>
  <w:style w:type="paragraph" w:customStyle="1" w:styleId="CoverCustomerHeader">
    <w:name w:val="Cover Customer Header"/>
    <w:basedOn w:val="NORMALFONTHEAD"/>
    <w:uiPriority w:val="5"/>
    <w:semiHidden/>
    <w:unhideWhenUsed/>
    <w:rsid w:val="0085016C"/>
    <w:pPr>
      <w:tabs>
        <w:tab w:val="clear" w:pos="475"/>
      </w:tabs>
      <w:ind w:left="461" w:right="72"/>
    </w:pPr>
    <w:rPr>
      <w:color w:val="0064B4"/>
      <w:sz w:val="56"/>
      <w:szCs w:val="18"/>
    </w:rPr>
  </w:style>
  <w:style w:type="paragraph" w:styleId="Title">
    <w:name w:val="Title"/>
    <w:basedOn w:val="Heading1"/>
    <w:next w:val="BodyText"/>
    <w:link w:val="TitleChar"/>
    <w:uiPriority w:val="36"/>
    <w:rsid w:val="00570AB7"/>
    <w:pPr>
      <w:spacing w:before="1440"/>
      <w:ind w:right="1440"/>
    </w:pPr>
    <w:rPr>
      <w:color w:val="000000" w:themeColor="text1"/>
      <w:sz w:val="56"/>
    </w:rPr>
  </w:style>
  <w:style w:type="character" w:customStyle="1" w:styleId="TitleChar">
    <w:name w:val="Title Char"/>
    <w:basedOn w:val="DefaultParagraphFont"/>
    <w:link w:val="Title"/>
    <w:uiPriority w:val="36"/>
    <w:rsid w:val="00570AB7"/>
    <w:rPr>
      <w:rFonts w:asciiTheme="majorHAnsi" w:hAnsiTheme="majorHAnsi"/>
      <w:b/>
      <w:color w:val="000000" w:themeColor="text1"/>
      <w:spacing w:val="-5"/>
      <w:sz w:val="56"/>
      <w:szCs w:val="72"/>
    </w:rPr>
  </w:style>
  <w:style w:type="paragraph" w:customStyle="1" w:styleId="CoverHeaderNotBold">
    <w:name w:val="Cover Header Not Bold"/>
    <w:basedOn w:val="Title"/>
    <w:uiPriority w:val="5"/>
    <w:semiHidden/>
    <w:unhideWhenUsed/>
    <w:rsid w:val="0085016C"/>
    <w:pPr>
      <w:spacing w:after="0"/>
    </w:pPr>
    <w:rPr>
      <w:b w:val="0"/>
      <w:color w:val="0064B4"/>
    </w:rPr>
  </w:style>
  <w:style w:type="paragraph" w:customStyle="1" w:styleId="CoverPublicationInfoDate">
    <w:name w:val="Cover Publication Info &amp; Date"/>
    <w:basedOn w:val="Date"/>
    <w:uiPriority w:val="5"/>
    <w:semiHidden/>
    <w:unhideWhenUsed/>
    <w:rsid w:val="0085016C"/>
    <w:pPr>
      <w:tabs>
        <w:tab w:val="left" w:pos="90"/>
        <w:tab w:val="left" w:pos="1800"/>
      </w:tabs>
      <w:spacing w:before="200" w:after="100"/>
      <w:ind w:left="446" w:right="360"/>
    </w:pPr>
    <w:rPr>
      <w:caps/>
      <w:sz w:val="28"/>
    </w:rPr>
  </w:style>
  <w:style w:type="character" w:customStyle="1" w:styleId="CrossReference">
    <w:name w:val="Cross Reference"/>
    <w:basedOn w:val="Hyperlink"/>
    <w:uiPriority w:val="8"/>
    <w:rsid w:val="00F35D9D"/>
    <w:rPr>
      <w:rFonts w:asciiTheme="majorHAnsi" w:hAnsiTheme="majorHAnsi"/>
      <w:b w:val="0"/>
      <w:i w:val="0"/>
      <w:color w:val="007B97" w:themeColor="text2" w:themeShade="BF"/>
      <w:szCs w:val="24"/>
      <w:u w:val="single"/>
    </w:rPr>
  </w:style>
  <w:style w:type="character" w:styleId="EndnoteReference">
    <w:name w:val="endnote reference"/>
    <w:uiPriority w:val="8"/>
    <w:semiHidden/>
    <w:unhideWhenUsed/>
    <w:rsid w:val="0085016C"/>
    <w:rPr>
      <w:vertAlign w:val="superscript"/>
    </w:rPr>
  </w:style>
  <w:style w:type="paragraph" w:styleId="EndnoteText">
    <w:name w:val="endnote text"/>
    <w:basedOn w:val="Normal"/>
    <w:link w:val="EndnoteTextChar"/>
    <w:uiPriority w:val="7"/>
    <w:semiHidden/>
    <w:unhideWhenUsed/>
    <w:rsid w:val="0085016C"/>
    <w:rPr>
      <w:szCs w:val="20"/>
    </w:rPr>
  </w:style>
  <w:style w:type="character" w:customStyle="1" w:styleId="EndnoteTextChar">
    <w:name w:val="Endnote Text Char"/>
    <w:basedOn w:val="DefaultParagraphFont"/>
    <w:link w:val="EndnoteText"/>
    <w:uiPriority w:val="7"/>
    <w:semiHidden/>
    <w:rsid w:val="0085016C"/>
  </w:style>
  <w:style w:type="paragraph" w:customStyle="1" w:styleId="FootnoteItalicAdapted">
    <w:name w:val="Footnote Italic Adapted"/>
    <w:basedOn w:val="FootnoteText"/>
    <w:uiPriority w:val="5"/>
    <w:semiHidden/>
    <w:unhideWhenUsed/>
    <w:rsid w:val="0085016C"/>
    <w:pPr>
      <w:spacing w:after="240"/>
    </w:pPr>
    <w:rPr>
      <w:i/>
    </w:rPr>
  </w:style>
  <w:style w:type="paragraph" w:customStyle="1" w:styleId="FootnoteSeparator">
    <w:name w:val="Footnote Separator"/>
    <w:basedOn w:val="FootnoteText"/>
    <w:uiPriority w:val="5"/>
    <w:semiHidden/>
    <w:rsid w:val="00C95E42"/>
    <w:pPr>
      <w:spacing w:before="0"/>
    </w:pPr>
    <w:rPr>
      <w:sz w:val="2"/>
    </w:rPr>
  </w:style>
  <w:style w:type="table" w:customStyle="1" w:styleId="TUTable">
    <w:name w:val="TU Table"/>
    <w:basedOn w:val="TableNormal"/>
    <w:uiPriority w:val="99"/>
    <w:rsid w:val="00601B13"/>
    <w:tblPr>
      <w:tblStyleRowBandSize w:val="1"/>
      <w:tblStyleColBandSize w:val="1"/>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CellMar>
        <w:top w:w="29" w:type="dxa"/>
        <w:left w:w="115" w:type="dxa"/>
        <w:bottom w:w="29" w:type="dxa"/>
        <w:right w:w="115" w:type="dxa"/>
      </w:tblCellMar>
    </w:tblPr>
    <w:tcPr>
      <w:shd w:val="clear" w:color="auto" w:fill="D9D9D9" w:themeFill="background1" w:themeFillShade="D9"/>
      <w:tcMar>
        <w:left w:w="0" w:type="dxa"/>
        <w:right w:w="72" w:type="dxa"/>
      </w:tcMar>
    </w:tcPr>
    <w:tblStylePr w:type="firstRow">
      <w:pPr>
        <w:jc w:val="left"/>
      </w:pPr>
      <w:tblPr/>
      <w:trPr>
        <w:tblHeader/>
      </w:trPr>
      <w:tcPr>
        <w:shd w:val="clear" w:color="auto" w:fill="004363" w:themeFill="accent3"/>
      </w:tcPr>
    </w:tblStylePr>
    <w:tblStylePr w:type="lastRow">
      <w:rPr>
        <w:b/>
      </w:rPr>
      <w:tblPr/>
      <w:tcPr>
        <w:tcBorders>
          <w:top w:val="single" w:sz="8" w:space="0" w:color="000000" w:themeColor="text1"/>
          <w:bottom w:val="nil"/>
        </w:tcBorders>
      </w:tcPr>
    </w:tblStylePr>
    <w:tblStylePr w:type="firstCol">
      <w:tblPr/>
      <w:tcPr>
        <w:shd w:val="clear" w:color="auto" w:fill="BFBFBF" w:themeFill="background1" w:themeFillShade="BF"/>
      </w:tcPr>
    </w:tblStylePr>
    <w:tblStylePr w:type="band2Horz">
      <w:tblPr/>
      <w:tcPr>
        <w:shd w:val="clear" w:color="auto" w:fill="D9D9D9" w:themeFill="background1" w:themeFillShade="D9"/>
      </w:tcPr>
    </w:tblStylePr>
  </w:style>
  <w:style w:type="character" w:customStyle="1" w:styleId="FootnoteTextChar">
    <w:name w:val="Footnote Text Char"/>
    <w:basedOn w:val="DefaultParagraphFont"/>
    <w:link w:val="FootnoteText"/>
    <w:uiPriority w:val="89"/>
    <w:rsid w:val="00F35D9D"/>
    <w:rPr>
      <w:color w:val="7F7F7F" w:themeColor="text1" w:themeTint="80"/>
      <w:sz w:val="14"/>
    </w:rPr>
  </w:style>
  <w:style w:type="paragraph" w:customStyle="1" w:styleId="Heading3Indent">
    <w:name w:val="Heading 3 Indent"/>
    <w:basedOn w:val="Heading3"/>
    <w:uiPriority w:val="5"/>
    <w:semiHidden/>
    <w:rsid w:val="0085016C"/>
    <w:pPr>
      <w:ind w:left="144"/>
    </w:pPr>
  </w:style>
  <w:style w:type="paragraph" w:customStyle="1" w:styleId="Heading3SpaceAfter">
    <w:name w:val="Heading 3 Space After"/>
    <w:basedOn w:val="Heading3"/>
    <w:uiPriority w:val="5"/>
    <w:semiHidden/>
    <w:rsid w:val="0085016C"/>
    <w:pPr>
      <w:spacing w:after="240"/>
    </w:pPr>
  </w:style>
  <w:style w:type="character" w:styleId="Hyperlink">
    <w:name w:val="Hyperlink"/>
    <w:uiPriority w:val="99"/>
    <w:rsid w:val="00F35D9D"/>
    <w:rPr>
      <w:rFonts w:asciiTheme="majorHAnsi" w:hAnsiTheme="majorHAnsi"/>
      <w:b w:val="0"/>
      <w:i w:val="0"/>
      <w:color w:val="007B97" w:themeColor="text2" w:themeShade="BF"/>
      <w:szCs w:val="24"/>
      <w:u w:val="single"/>
    </w:rPr>
  </w:style>
  <w:style w:type="paragraph" w:customStyle="1" w:styleId="ImageInsert">
    <w:name w:val="Image Insert"/>
    <w:basedOn w:val="Normal"/>
    <w:uiPriority w:val="5"/>
    <w:semiHidden/>
    <w:unhideWhenUsed/>
    <w:rsid w:val="0085016C"/>
    <w:pPr>
      <w:spacing w:before="40"/>
    </w:pPr>
    <w:rPr>
      <w:b/>
      <w:szCs w:val="14"/>
    </w:rPr>
  </w:style>
  <w:style w:type="paragraph" w:styleId="List">
    <w:name w:val="List"/>
    <w:basedOn w:val="NORMALFONTBODY"/>
    <w:uiPriority w:val="5"/>
    <w:semiHidden/>
    <w:rsid w:val="0085016C"/>
    <w:pPr>
      <w:ind w:left="360" w:hanging="360"/>
    </w:pPr>
  </w:style>
  <w:style w:type="paragraph" w:styleId="List2">
    <w:name w:val="List 2"/>
    <w:basedOn w:val="NORMALFONTBODY"/>
    <w:uiPriority w:val="5"/>
    <w:semiHidden/>
    <w:rsid w:val="0085016C"/>
    <w:pPr>
      <w:ind w:left="720" w:hanging="360"/>
      <w:contextualSpacing/>
    </w:pPr>
  </w:style>
  <w:style w:type="paragraph" w:styleId="ListContinue">
    <w:name w:val="List Continue"/>
    <w:basedOn w:val="NORMALFONTBODY"/>
    <w:uiPriority w:val="4"/>
    <w:rsid w:val="00B042F7"/>
    <w:pPr>
      <w:tabs>
        <w:tab w:val="left" w:pos="259"/>
      </w:tabs>
      <w:spacing w:before="120" w:after="120"/>
      <w:ind w:left="720"/>
    </w:pPr>
    <w:rPr>
      <w:sz w:val="22"/>
    </w:rPr>
  </w:style>
  <w:style w:type="paragraph" w:styleId="ListContinue2">
    <w:name w:val="List Continue 2"/>
    <w:basedOn w:val="ListContinue"/>
    <w:uiPriority w:val="4"/>
    <w:rsid w:val="00B042F7"/>
    <w:pPr>
      <w:tabs>
        <w:tab w:val="clear" w:pos="259"/>
        <w:tab w:val="left" w:pos="518"/>
      </w:tabs>
      <w:ind w:left="1080"/>
    </w:pPr>
  </w:style>
  <w:style w:type="paragraph" w:styleId="ListContinue3">
    <w:name w:val="List Continue 3"/>
    <w:basedOn w:val="ListContinue2"/>
    <w:uiPriority w:val="4"/>
    <w:semiHidden/>
    <w:rsid w:val="00B042F7"/>
    <w:pPr>
      <w:ind w:left="1440"/>
    </w:pPr>
  </w:style>
  <w:style w:type="paragraph" w:styleId="ListContinue5">
    <w:name w:val="List Continue 5"/>
    <w:basedOn w:val="NORMALFONTBODY"/>
    <w:uiPriority w:val="5"/>
    <w:semiHidden/>
    <w:unhideWhenUsed/>
    <w:rsid w:val="0085016C"/>
    <w:pPr>
      <w:ind w:left="1800"/>
    </w:pPr>
  </w:style>
  <w:style w:type="paragraph" w:styleId="ListNumber2">
    <w:name w:val="List Number 2"/>
    <w:basedOn w:val="ListNumber"/>
    <w:uiPriority w:val="3"/>
    <w:rsid w:val="00BE0B5F"/>
    <w:pPr>
      <w:numPr>
        <w:ilvl w:val="1"/>
      </w:numPr>
      <w:tabs>
        <w:tab w:val="left" w:pos="518"/>
      </w:tabs>
    </w:pPr>
  </w:style>
  <w:style w:type="paragraph" w:styleId="ListNumber3">
    <w:name w:val="List Number 3"/>
    <w:basedOn w:val="NORMALFONTBODY"/>
    <w:uiPriority w:val="5"/>
    <w:semiHidden/>
    <w:rsid w:val="0085016C"/>
    <w:pPr>
      <w:numPr>
        <w:numId w:val="10"/>
      </w:numPr>
    </w:pPr>
  </w:style>
  <w:style w:type="paragraph" w:styleId="ListNumber4">
    <w:name w:val="List Number 4"/>
    <w:basedOn w:val="NORMALFONTBODY"/>
    <w:uiPriority w:val="5"/>
    <w:semiHidden/>
    <w:rsid w:val="0085016C"/>
    <w:pPr>
      <w:numPr>
        <w:numId w:val="11"/>
      </w:numPr>
    </w:pPr>
  </w:style>
  <w:style w:type="paragraph" w:styleId="ListNumber5">
    <w:name w:val="List Number 5"/>
    <w:basedOn w:val="NORMALFONTBODY"/>
    <w:uiPriority w:val="5"/>
    <w:semiHidden/>
    <w:rsid w:val="0085016C"/>
    <w:pPr>
      <w:numPr>
        <w:numId w:val="12"/>
      </w:numPr>
    </w:pPr>
  </w:style>
  <w:style w:type="table" w:styleId="MediumGrid1-Accent6">
    <w:name w:val="Medium Grid 1 Accent 6"/>
    <w:basedOn w:val="TableNormal"/>
    <w:uiPriority w:val="67"/>
    <w:rsid w:val="0085016C"/>
    <w:tblPr>
      <w:tblStyleRowBandSize w:val="1"/>
      <w:tblStyleColBandSize w:val="1"/>
      <w:tblBorders>
        <w:top w:val="single" w:sz="8" w:space="0" w:color="EA9E53"/>
        <w:left w:val="single" w:sz="8" w:space="0" w:color="EA9E53"/>
        <w:bottom w:val="single" w:sz="8" w:space="0" w:color="EA9E53"/>
        <w:right w:val="single" w:sz="8" w:space="0" w:color="EA9E53"/>
        <w:insideH w:val="single" w:sz="8" w:space="0" w:color="EA9E53"/>
        <w:insideV w:val="single" w:sz="8" w:space="0" w:color="EA9E53"/>
      </w:tblBorders>
    </w:tblPr>
    <w:tcPr>
      <w:shd w:val="clear" w:color="auto" w:fill="F8DFC6"/>
    </w:tcPr>
    <w:tblStylePr w:type="firstRow">
      <w:rPr>
        <w:b/>
        <w:bCs/>
      </w:rPr>
    </w:tblStylePr>
    <w:tblStylePr w:type="lastRow">
      <w:rPr>
        <w:b/>
        <w:bCs/>
      </w:rPr>
      <w:tblPr/>
      <w:tcPr>
        <w:tcBorders>
          <w:top w:val="single" w:sz="18" w:space="0" w:color="EA9E53"/>
        </w:tcBorders>
      </w:tcPr>
    </w:tblStylePr>
    <w:tblStylePr w:type="firstCol">
      <w:rPr>
        <w:b/>
        <w:bCs/>
      </w:rPr>
    </w:tblStylePr>
    <w:tblStylePr w:type="lastCol">
      <w:rPr>
        <w:b/>
        <w:bCs/>
      </w:rPr>
    </w:tblStylePr>
    <w:tblStylePr w:type="band1Vert">
      <w:tblPr/>
      <w:tcPr>
        <w:shd w:val="clear" w:color="auto" w:fill="F1BE8C"/>
      </w:tcPr>
    </w:tblStylePr>
    <w:tblStylePr w:type="band1Horz">
      <w:tblPr/>
      <w:tcPr>
        <w:shd w:val="clear" w:color="auto" w:fill="F1BE8C"/>
      </w:tcPr>
    </w:tblStylePr>
  </w:style>
  <w:style w:type="paragraph" w:customStyle="1" w:styleId="NoteTextNumerical">
    <w:name w:val="Note Text Numerical"/>
    <w:basedOn w:val="FootnoteText"/>
    <w:uiPriority w:val="5"/>
    <w:semiHidden/>
    <w:unhideWhenUsed/>
    <w:rsid w:val="0085016C"/>
    <w:pPr>
      <w:numPr>
        <w:numId w:val="13"/>
      </w:numPr>
      <w:tabs>
        <w:tab w:val="left" w:pos="144"/>
      </w:tabs>
    </w:pPr>
  </w:style>
  <w:style w:type="paragraph" w:customStyle="1" w:styleId="NotesListNumber">
    <w:name w:val="Notes List Number"/>
    <w:basedOn w:val="DisclosureNotesorFigures"/>
    <w:uiPriority w:val="5"/>
    <w:semiHidden/>
    <w:unhideWhenUsed/>
    <w:rsid w:val="0085016C"/>
    <w:pPr>
      <w:numPr>
        <w:numId w:val="14"/>
      </w:numPr>
    </w:pPr>
  </w:style>
  <w:style w:type="paragraph" w:customStyle="1" w:styleId="PublicationInfo">
    <w:name w:val="Publication Info"/>
    <w:basedOn w:val="Date"/>
    <w:uiPriority w:val="5"/>
    <w:semiHidden/>
    <w:unhideWhenUsed/>
    <w:rsid w:val="0085016C"/>
    <w:pPr>
      <w:tabs>
        <w:tab w:val="left" w:pos="1800"/>
      </w:tabs>
      <w:spacing w:before="0"/>
      <w:ind w:right="360"/>
    </w:pPr>
    <w:rPr>
      <w:caps/>
      <w:color w:val="262626" w:themeColor="text1" w:themeTint="D9"/>
      <w:sz w:val="16"/>
    </w:rPr>
  </w:style>
  <w:style w:type="paragraph" w:customStyle="1" w:styleId="PublicationDate">
    <w:name w:val="Publication Date"/>
    <w:basedOn w:val="PublicationInfo"/>
    <w:uiPriority w:val="5"/>
    <w:semiHidden/>
    <w:unhideWhenUsed/>
    <w:rsid w:val="0085016C"/>
    <w:pPr>
      <w:spacing w:after="780"/>
    </w:pPr>
    <w:rPr>
      <w:i/>
      <w:caps w:val="0"/>
    </w:rPr>
  </w:style>
  <w:style w:type="paragraph" w:customStyle="1" w:styleId="ReportEndLine">
    <w:name w:val="Report End Line"/>
    <w:basedOn w:val="NORMALFONTHEAD"/>
    <w:uiPriority w:val="5"/>
    <w:semiHidden/>
    <w:qFormat/>
    <w:rsid w:val="0085016C"/>
    <w:pPr>
      <w:numPr>
        <w:numId w:val="15"/>
      </w:numPr>
      <w:pBdr>
        <w:bottom w:val="dashed" w:sz="4" w:space="1" w:color="003C69"/>
      </w:pBdr>
    </w:pPr>
    <w:rPr>
      <w:b/>
      <w:spacing w:val="0"/>
      <w:sz w:val="8"/>
    </w:rPr>
  </w:style>
  <w:style w:type="paragraph" w:customStyle="1" w:styleId="ReportInfoFirstLine">
    <w:name w:val="Report Info First Line"/>
    <w:basedOn w:val="NORMALFONTHEAD"/>
    <w:uiPriority w:val="5"/>
    <w:semiHidden/>
    <w:unhideWhenUsed/>
    <w:rsid w:val="0085016C"/>
    <w:pPr>
      <w:pBdr>
        <w:top w:val="dashed" w:sz="6" w:space="6" w:color="003C69"/>
      </w:pBdr>
      <w:spacing w:before="240"/>
    </w:pPr>
    <w:rPr>
      <w:color w:val="00A6CA" w:themeColor="text2"/>
      <w:sz w:val="16"/>
    </w:rPr>
  </w:style>
  <w:style w:type="paragraph" w:customStyle="1" w:styleId="ReportInfoLastLine">
    <w:name w:val="Report Info Last Line"/>
    <w:basedOn w:val="ReportInfoFirstLine"/>
    <w:uiPriority w:val="5"/>
    <w:semiHidden/>
    <w:unhideWhenUsed/>
    <w:rsid w:val="0085016C"/>
    <w:pPr>
      <w:pBdr>
        <w:top w:val="none" w:sz="0" w:space="0" w:color="auto"/>
        <w:bottom w:val="dashed" w:sz="6" w:space="6" w:color="003C69"/>
      </w:pBdr>
      <w:spacing w:before="60"/>
    </w:pPr>
    <w:rPr>
      <w:b/>
    </w:rPr>
  </w:style>
  <w:style w:type="paragraph" w:customStyle="1" w:styleId="ReportInfoText">
    <w:name w:val="Report Info Text"/>
    <w:basedOn w:val="NORMALFONTHEAD"/>
    <w:uiPriority w:val="5"/>
    <w:semiHidden/>
    <w:unhideWhenUsed/>
    <w:rsid w:val="0085016C"/>
    <w:pPr>
      <w:spacing w:before="60"/>
    </w:pPr>
    <w:rPr>
      <w:b/>
      <w:color w:val="003C69"/>
      <w:sz w:val="16"/>
    </w:rPr>
  </w:style>
  <w:style w:type="paragraph" w:customStyle="1" w:styleId="SidebarHeader">
    <w:name w:val="Sidebar Header"/>
    <w:basedOn w:val="NORMALFONTHEAD"/>
    <w:uiPriority w:val="5"/>
    <w:semiHidden/>
    <w:unhideWhenUsed/>
    <w:rsid w:val="0085016C"/>
    <w:pPr>
      <w:spacing w:before="240"/>
      <w:ind w:left="86" w:right="-720"/>
    </w:pPr>
    <w:rPr>
      <w:caps/>
      <w:sz w:val="14"/>
    </w:rPr>
  </w:style>
  <w:style w:type="paragraph" w:customStyle="1" w:styleId="SidebarHeaderRuleAbove">
    <w:name w:val="Sidebar Header Rule Above"/>
    <w:basedOn w:val="SidebarHeader"/>
    <w:uiPriority w:val="5"/>
    <w:semiHidden/>
    <w:unhideWhenUsed/>
    <w:rsid w:val="0085016C"/>
    <w:pPr>
      <w:pBdr>
        <w:top w:val="single" w:sz="8" w:space="6" w:color="auto"/>
      </w:pBdr>
      <w:spacing w:before="60"/>
      <w:ind w:right="115"/>
    </w:pPr>
  </w:style>
  <w:style w:type="paragraph" w:customStyle="1" w:styleId="SidebarText">
    <w:name w:val="Sidebar Text"/>
    <w:basedOn w:val="NORMALFONTHEAD"/>
    <w:uiPriority w:val="5"/>
    <w:semiHidden/>
    <w:unhideWhenUsed/>
    <w:rsid w:val="0085016C"/>
    <w:pPr>
      <w:spacing w:before="40" w:after="100" w:line="288" w:lineRule="auto"/>
      <w:ind w:left="90" w:right="108"/>
    </w:pPr>
    <w:rPr>
      <w:b/>
      <w:sz w:val="15"/>
    </w:rPr>
  </w:style>
  <w:style w:type="paragraph" w:customStyle="1" w:styleId="SidebarTextItalic">
    <w:name w:val="Sidebar Text Italic"/>
    <w:basedOn w:val="SidebarText"/>
    <w:uiPriority w:val="5"/>
    <w:semiHidden/>
    <w:unhideWhenUsed/>
    <w:rsid w:val="0085016C"/>
    <w:pPr>
      <w:spacing w:before="100"/>
      <w:ind w:left="86" w:right="115"/>
    </w:pPr>
    <w:rPr>
      <w:i/>
    </w:rPr>
  </w:style>
  <w:style w:type="paragraph" w:customStyle="1" w:styleId="SignatureLine">
    <w:name w:val="Signature Line"/>
    <w:basedOn w:val="BodyText"/>
    <w:uiPriority w:val="5"/>
    <w:semiHidden/>
    <w:unhideWhenUsed/>
    <w:rsid w:val="0085016C"/>
    <w:pPr>
      <w:tabs>
        <w:tab w:val="left" w:pos="5760"/>
      </w:tabs>
      <w:spacing w:after="40"/>
    </w:pPr>
  </w:style>
  <w:style w:type="paragraph" w:customStyle="1" w:styleId="SignatureText">
    <w:name w:val="Signature Text"/>
    <w:basedOn w:val="DisclosureNotesorFigures"/>
    <w:uiPriority w:val="5"/>
    <w:semiHidden/>
    <w:unhideWhenUsed/>
    <w:rsid w:val="0085016C"/>
  </w:style>
  <w:style w:type="paragraph" w:customStyle="1" w:styleId="SummaryEndTableText">
    <w:name w:val="Summary/End Table Text"/>
    <w:basedOn w:val="SidebarText"/>
    <w:uiPriority w:val="5"/>
    <w:semiHidden/>
    <w:unhideWhenUsed/>
    <w:rsid w:val="0085016C"/>
    <w:pPr>
      <w:spacing w:line="264" w:lineRule="auto"/>
      <w:ind w:left="86" w:right="72"/>
    </w:pPr>
    <w:rPr>
      <w:color w:val="FFFFFF"/>
      <w:sz w:val="18"/>
    </w:rPr>
  </w:style>
  <w:style w:type="paragraph" w:customStyle="1" w:styleId="SummaryEndListBullet">
    <w:name w:val="Summary/End List Bullet"/>
    <w:basedOn w:val="SummaryEndTableText"/>
    <w:uiPriority w:val="6"/>
    <w:semiHidden/>
    <w:unhideWhenUsed/>
    <w:rsid w:val="0085016C"/>
    <w:pPr>
      <w:numPr>
        <w:numId w:val="16"/>
      </w:numPr>
      <w:tabs>
        <w:tab w:val="clear" w:pos="230"/>
        <w:tab w:val="clear" w:pos="475"/>
        <w:tab w:val="clear" w:pos="720"/>
        <w:tab w:val="clear" w:pos="965"/>
        <w:tab w:val="clear" w:pos="1210"/>
        <w:tab w:val="clear" w:pos="1440"/>
        <w:tab w:val="left" w:pos="432"/>
      </w:tabs>
      <w:spacing w:before="0"/>
    </w:pPr>
    <w:rPr>
      <w:rFonts w:asciiTheme="minorHAnsi" w:hAnsiTheme="minorHAnsi"/>
      <w:color w:val="00A6CA" w:themeColor="text2"/>
    </w:rPr>
  </w:style>
  <w:style w:type="paragraph" w:customStyle="1" w:styleId="SummaryEndTableHeader">
    <w:name w:val="Summary/End Table Header"/>
    <w:basedOn w:val="SidebarHeader"/>
    <w:uiPriority w:val="6"/>
    <w:semiHidden/>
    <w:unhideWhenUsed/>
    <w:rsid w:val="0085016C"/>
    <w:pPr>
      <w:spacing w:before="100" w:after="100"/>
      <w:ind w:right="72"/>
    </w:pPr>
    <w:rPr>
      <w:b/>
      <w:caps w:val="0"/>
      <w:color w:val="00A6CA" w:themeColor="text2"/>
      <w:sz w:val="24"/>
      <w:szCs w:val="18"/>
    </w:rPr>
  </w:style>
  <w:style w:type="character" w:customStyle="1" w:styleId="SummaryEndTableHyperlinkArialWhite">
    <w:name w:val="Summary/End Table Hyperlink Arial White"/>
    <w:basedOn w:val="Hyperlink"/>
    <w:uiPriority w:val="5"/>
    <w:semiHidden/>
    <w:unhideWhenUsed/>
    <w:rsid w:val="0085016C"/>
    <w:rPr>
      <w:rFonts w:asciiTheme="minorHAnsi" w:hAnsiTheme="minorHAnsi"/>
      <w:b w:val="0"/>
      <w:i w:val="0"/>
      <w:color w:val="FFFFFF"/>
      <w:szCs w:val="24"/>
      <w:u w:val="single" w:color="FFFFFF"/>
    </w:rPr>
  </w:style>
  <w:style w:type="paragraph" w:customStyle="1" w:styleId="SummaryEndTableSubheadALLCAPS">
    <w:name w:val="Summary/End Table Subhead ALL CAPS"/>
    <w:basedOn w:val="SummaryEndTableHeader"/>
    <w:uiPriority w:val="5"/>
    <w:semiHidden/>
    <w:unhideWhenUsed/>
    <w:rsid w:val="0085016C"/>
    <w:rPr>
      <w:caps/>
      <w:sz w:val="18"/>
    </w:rPr>
  </w:style>
  <w:style w:type="paragraph" w:customStyle="1" w:styleId="SummaryEndTableTextLessSpaceAfterBeforeBullet">
    <w:name w:val="Summary/End Table Text(Less Space After / Before Bullet)"/>
    <w:basedOn w:val="SummaryEndTableText"/>
    <w:uiPriority w:val="5"/>
    <w:semiHidden/>
    <w:unhideWhenUsed/>
    <w:rsid w:val="0085016C"/>
    <w:pPr>
      <w:spacing w:after="40"/>
    </w:pPr>
    <w:rPr>
      <w:rFonts w:asciiTheme="minorHAnsi" w:hAnsiTheme="minorHAnsi" w:cs="ArialMT"/>
      <w:szCs w:val="18"/>
    </w:rPr>
  </w:style>
  <w:style w:type="paragraph" w:customStyle="1" w:styleId="TableText">
    <w:name w:val="Table Text"/>
    <w:basedOn w:val="NORMALFONTBODY"/>
    <w:uiPriority w:val="6"/>
    <w:rsid w:val="008E7E5F"/>
    <w:pPr>
      <w:spacing w:before="60" w:after="60" w:line="240" w:lineRule="auto"/>
      <w:ind w:left="72" w:right="72"/>
    </w:pPr>
    <w:rPr>
      <w:color w:val="000000" w:themeColor="text1"/>
      <w:sz w:val="22"/>
    </w:rPr>
  </w:style>
  <w:style w:type="paragraph" w:customStyle="1" w:styleId="TableColumnHeadALLCAPS">
    <w:name w:val="Table Column Head ALL CAPS"/>
    <w:basedOn w:val="TableText"/>
    <w:uiPriority w:val="5"/>
    <w:semiHidden/>
    <w:unhideWhenUsed/>
    <w:rsid w:val="0085016C"/>
    <w:rPr>
      <w:caps/>
    </w:rPr>
  </w:style>
  <w:style w:type="paragraph" w:customStyle="1" w:styleId="TableColumnHeadCentered">
    <w:name w:val="Table Column Head Centered"/>
    <w:basedOn w:val="Normal"/>
    <w:uiPriority w:val="5"/>
    <w:semiHidden/>
    <w:unhideWhenUsed/>
    <w:rsid w:val="0085016C"/>
    <w:pPr>
      <w:spacing w:before="20"/>
      <w:jc w:val="center"/>
    </w:pPr>
  </w:style>
  <w:style w:type="paragraph" w:customStyle="1" w:styleId="TableColumnLeft">
    <w:name w:val="Table Column Left"/>
    <w:basedOn w:val="Normal"/>
    <w:uiPriority w:val="5"/>
    <w:semiHidden/>
    <w:unhideWhenUsed/>
    <w:rsid w:val="0085016C"/>
    <w:pPr>
      <w:ind w:left="144"/>
    </w:pPr>
    <w:rPr>
      <w:rFonts w:eastAsia="Courier"/>
    </w:rPr>
  </w:style>
  <w:style w:type="paragraph" w:customStyle="1" w:styleId="TableHeading">
    <w:name w:val="Table Heading"/>
    <w:basedOn w:val="NORMALFONTBODY"/>
    <w:uiPriority w:val="6"/>
    <w:rsid w:val="008E7E5F"/>
    <w:pPr>
      <w:spacing w:before="60" w:after="60" w:line="260" w:lineRule="exact"/>
      <w:ind w:left="72" w:right="72"/>
      <w:jc w:val="center"/>
    </w:pPr>
    <w:rPr>
      <w:rFonts w:cs="Arial"/>
      <w:b/>
      <w:bCs/>
      <w:color w:val="FFFFFF" w:themeColor="background1"/>
      <w:sz w:val="22"/>
      <w:szCs w:val="15"/>
    </w:rPr>
  </w:style>
  <w:style w:type="paragraph" w:customStyle="1" w:styleId="TableSubtitle">
    <w:name w:val="Table Subtitle"/>
    <w:basedOn w:val="Normal"/>
    <w:uiPriority w:val="5"/>
    <w:semiHidden/>
    <w:unhideWhenUsed/>
    <w:rsid w:val="0085016C"/>
    <w:pPr>
      <w:tabs>
        <w:tab w:val="left" w:pos="230"/>
        <w:tab w:val="left" w:pos="475"/>
        <w:tab w:val="left" w:pos="720"/>
        <w:tab w:val="left" w:pos="965"/>
        <w:tab w:val="left" w:pos="1210"/>
        <w:tab w:val="left" w:pos="1440"/>
      </w:tabs>
      <w:spacing w:before="240" w:line="252" w:lineRule="auto"/>
      <w:ind w:left="144"/>
    </w:pPr>
    <w:rPr>
      <w:spacing w:val="-5"/>
      <w:sz w:val="17"/>
    </w:rPr>
  </w:style>
  <w:style w:type="paragraph" w:customStyle="1" w:styleId="TableTextItalics">
    <w:name w:val="Table Text Italics"/>
    <w:basedOn w:val="TableText"/>
    <w:uiPriority w:val="5"/>
    <w:semiHidden/>
    <w:unhideWhenUsed/>
    <w:rsid w:val="0085016C"/>
    <w:rPr>
      <w:b/>
      <w:bCs/>
      <w:i/>
      <w:sz w:val="12"/>
    </w:rPr>
  </w:style>
  <w:style w:type="paragraph" w:customStyle="1" w:styleId="TableTextRight">
    <w:name w:val="Table Text Right"/>
    <w:basedOn w:val="TableText"/>
    <w:uiPriority w:val="7"/>
    <w:semiHidden/>
    <w:rsid w:val="001A7B44"/>
    <w:pPr>
      <w:ind w:right="144"/>
      <w:jc w:val="right"/>
    </w:pPr>
  </w:style>
  <w:style w:type="paragraph" w:customStyle="1" w:styleId="TableTitle">
    <w:name w:val="Table Title"/>
    <w:basedOn w:val="NORMALFONTHEAD"/>
    <w:uiPriority w:val="5"/>
    <w:semiHidden/>
    <w:unhideWhenUsed/>
    <w:rsid w:val="0085016C"/>
    <w:pPr>
      <w:tabs>
        <w:tab w:val="left" w:pos="360"/>
        <w:tab w:val="left" w:pos="1080"/>
      </w:tabs>
      <w:spacing w:after="80"/>
      <w:ind w:left="72"/>
    </w:pPr>
    <w:rPr>
      <w:rFonts w:eastAsia="Courier"/>
      <w:b/>
      <w:sz w:val="17"/>
    </w:rPr>
  </w:style>
  <w:style w:type="paragraph" w:customStyle="1" w:styleId="ItineraryBodyText">
    <w:name w:val="Itinerary Body Text"/>
    <w:basedOn w:val="BodyText"/>
    <w:uiPriority w:val="7"/>
    <w:semiHidden/>
    <w:rsid w:val="0085016C"/>
    <w:pPr>
      <w:spacing w:before="0" w:after="0" w:line="336" w:lineRule="auto"/>
      <w:ind w:left="4320" w:hanging="4320"/>
    </w:pPr>
    <w:rPr>
      <w:szCs w:val="20"/>
    </w:rPr>
  </w:style>
  <w:style w:type="paragraph" w:customStyle="1" w:styleId="ItineraryHeading1Rule">
    <w:name w:val="Itinerary  Heading 1 Rule"/>
    <w:basedOn w:val="Heading1"/>
    <w:next w:val="ItineraryHeading2"/>
    <w:uiPriority w:val="7"/>
    <w:semiHidden/>
    <w:rsid w:val="0085016C"/>
    <w:pPr>
      <w:pBdr>
        <w:top w:val="single" w:sz="24" w:space="2" w:color="E5E5E5" w:themeColor="text1" w:themeTint="1A"/>
        <w:left w:val="single" w:sz="24" w:space="4" w:color="E5E5E5" w:themeColor="text1" w:themeTint="1A"/>
        <w:bottom w:val="single" w:sz="24" w:space="1" w:color="E5E5E5" w:themeColor="text1" w:themeTint="1A"/>
        <w:right w:val="single" w:sz="24" w:space="4" w:color="E5E5E5" w:themeColor="text1" w:themeTint="1A"/>
      </w:pBdr>
      <w:shd w:val="clear" w:color="auto" w:fill="E5E5E5" w:themeFill="text1" w:themeFillTint="1A"/>
      <w:tabs>
        <w:tab w:val="left" w:pos="1800"/>
        <w:tab w:val="left" w:pos="4320"/>
      </w:tabs>
      <w:spacing w:before="400" w:after="100"/>
      <w:ind w:left="173" w:right="173"/>
    </w:pPr>
    <w:rPr>
      <w:caps/>
      <w:spacing w:val="0"/>
      <w:kern w:val="32"/>
      <w:szCs w:val="20"/>
    </w:rPr>
  </w:style>
  <w:style w:type="paragraph" w:customStyle="1" w:styleId="ItineraryHeading2">
    <w:name w:val="Itinerary  Heading 2"/>
    <w:basedOn w:val="Heading2"/>
    <w:next w:val="ItineraryBodyText"/>
    <w:uiPriority w:val="7"/>
    <w:semiHidden/>
    <w:rsid w:val="0085016C"/>
    <w:pPr>
      <w:tabs>
        <w:tab w:val="left" w:pos="1973"/>
        <w:tab w:val="left" w:pos="4320"/>
      </w:tabs>
      <w:spacing w:after="100" w:line="336" w:lineRule="auto"/>
    </w:pPr>
    <w:rPr>
      <w:spacing w:val="0"/>
      <w:kern w:val="32"/>
    </w:rPr>
  </w:style>
  <w:style w:type="paragraph" w:customStyle="1" w:styleId="ItineraryListBullet">
    <w:name w:val="Itinerary List Bullet"/>
    <w:basedOn w:val="ListBullet"/>
    <w:uiPriority w:val="7"/>
    <w:semiHidden/>
    <w:rsid w:val="0085016C"/>
    <w:pPr>
      <w:numPr>
        <w:numId w:val="4"/>
      </w:numPr>
      <w:spacing w:before="0" w:after="0" w:line="336" w:lineRule="auto"/>
    </w:pPr>
    <w:rPr>
      <w:szCs w:val="20"/>
    </w:rPr>
  </w:style>
  <w:style w:type="character" w:customStyle="1" w:styleId="BodyTextChar">
    <w:name w:val="Body Text Char"/>
    <w:basedOn w:val="DefaultParagraphFont"/>
    <w:link w:val="BodyText"/>
    <w:uiPriority w:val="1"/>
    <w:rsid w:val="00E23B3E"/>
    <w:rPr>
      <w:color w:val="000000" w:themeColor="text1"/>
      <w:sz w:val="22"/>
      <w:szCs w:val="24"/>
    </w:rPr>
  </w:style>
  <w:style w:type="paragraph" w:styleId="DocumentMap">
    <w:name w:val="Document Map"/>
    <w:basedOn w:val="Normal"/>
    <w:link w:val="DocumentMapChar"/>
    <w:uiPriority w:val="99"/>
    <w:semiHidden/>
    <w:unhideWhenUsed/>
    <w:rsid w:val="0085016C"/>
    <w:rPr>
      <w:rFonts w:cs="Tahoma"/>
      <w:sz w:val="16"/>
      <w:szCs w:val="16"/>
    </w:rPr>
  </w:style>
  <w:style w:type="character" w:customStyle="1" w:styleId="DocumentMapChar">
    <w:name w:val="Document Map Char"/>
    <w:basedOn w:val="DefaultParagraphFont"/>
    <w:link w:val="DocumentMap"/>
    <w:uiPriority w:val="99"/>
    <w:semiHidden/>
    <w:rsid w:val="0085016C"/>
    <w:rPr>
      <w:rFonts w:cs="Tahoma"/>
      <w:sz w:val="16"/>
      <w:szCs w:val="16"/>
    </w:rPr>
  </w:style>
  <w:style w:type="character" w:styleId="HTMLCode">
    <w:name w:val="HTML Code"/>
    <w:basedOn w:val="DefaultParagraphFont"/>
    <w:uiPriority w:val="99"/>
    <w:semiHidden/>
    <w:unhideWhenUsed/>
    <w:rsid w:val="0085016C"/>
    <w:rPr>
      <w:rFonts w:ascii="Consolas" w:hAnsi="Consolas"/>
      <w:sz w:val="20"/>
      <w:szCs w:val="20"/>
    </w:rPr>
  </w:style>
  <w:style w:type="character" w:styleId="HTMLKeyboard">
    <w:name w:val="HTML Keyboard"/>
    <w:basedOn w:val="DefaultParagraphFont"/>
    <w:uiPriority w:val="99"/>
    <w:semiHidden/>
    <w:unhideWhenUsed/>
    <w:rsid w:val="0085016C"/>
    <w:rPr>
      <w:rFonts w:asciiTheme="minorHAnsi" w:hAnsiTheme="minorHAnsi"/>
      <w:sz w:val="20"/>
      <w:szCs w:val="20"/>
    </w:rPr>
  </w:style>
  <w:style w:type="character" w:styleId="HTMLAcronym">
    <w:name w:val="HTML Acronym"/>
    <w:basedOn w:val="DefaultParagraphFont"/>
    <w:uiPriority w:val="99"/>
    <w:semiHidden/>
    <w:unhideWhenUsed/>
    <w:rsid w:val="0085016C"/>
    <w:rPr>
      <w:rFonts w:ascii="Consolas" w:hAnsi="Consolas"/>
    </w:rPr>
  </w:style>
  <w:style w:type="paragraph" w:styleId="HTMLAddress">
    <w:name w:val="HTML Address"/>
    <w:basedOn w:val="Normal"/>
    <w:link w:val="HTMLAddressChar"/>
    <w:uiPriority w:val="99"/>
    <w:semiHidden/>
    <w:unhideWhenUsed/>
    <w:rsid w:val="0085016C"/>
    <w:rPr>
      <w:rFonts w:ascii="Consolas" w:hAnsi="Consolas"/>
      <w:i/>
      <w:iCs/>
    </w:rPr>
  </w:style>
  <w:style w:type="character" w:customStyle="1" w:styleId="HTMLAddressChar">
    <w:name w:val="HTML Address Char"/>
    <w:basedOn w:val="DefaultParagraphFont"/>
    <w:link w:val="HTMLAddress"/>
    <w:uiPriority w:val="99"/>
    <w:semiHidden/>
    <w:rsid w:val="0085016C"/>
    <w:rPr>
      <w:rFonts w:ascii="Consolas" w:hAnsi="Consolas"/>
      <w:i/>
      <w:iCs/>
      <w:sz w:val="18"/>
      <w:szCs w:val="24"/>
    </w:rPr>
  </w:style>
  <w:style w:type="character" w:styleId="HTMLCite">
    <w:name w:val="HTML Cite"/>
    <w:basedOn w:val="DefaultParagraphFont"/>
    <w:uiPriority w:val="99"/>
    <w:semiHidden/>
    <w:unhideWhenUsed/>
    <w:rsid w:val="0085016C"/>
    <w:rPr>
      <w:rFonts w:ascii="Consolas" w:hAnsi="Consolas"/>
      <w:i/>
      <w:iCs/>
    </w:rPr>
  </w:style>
  <w:style w:type="character" w:styleId="HTMLDefinition">
    <w:name w:val="HTML Definition"/>
    <w:basedOn w:val="DefaultParagraphFont"/>
    <w:uiPriority w:val="99"/>
    <w:semiHidden/>
    <w:unhideWhenUsed/>
    <w:rsid w:val="0085016C"/>
    <w:rPr>
      <w:rFonts w:ascii="Consolas" w:hAnsi="Consolas"/>
      <w:i/>
      <w:iCs/>
    </w:rPr>
  </w:style>
  <w:style w:type="character" w:styleId="HTMLVariable">
    <w:name w:val="HTML Variable"/>
    <w:basedOn w:val="DefaultParagraphFont"/>
    <w:uiPriority w:val="99"/>
    <w:semiHidden/>
    <w:unhideWhenUsed/>
    <w:rsid w:val="0085016C"/>
    <w:rPr>
      <w:rFonts w:ascii="Consolas" w:hAnsi="Consolas"/>
      <w:i/>
      <w:iCs/>
    </w:rPr>
  </w:style>
  <w:style w:type="paragraph" w:styleId="NormalWeb">
    <w:name w:val="Normal (Web)"/>
    <w:basedOn w:val="Normal"/>
    <w:uiPriority w:val="99"/>
    <w:semiHidden/>
    <w:rsid w:val="0085016C"/>
    <w:rPr>
      <w:sz w:val="24"/>
    </w:rPr>
  </w:style>
  <w:style w:type="paragraph" w:styleId="PlainText">
    <w:name w:val="Plain Text"/>
    <w:basedOn w:val="Normal"/>
    <w:link w:val="PlainTextChar"/>
    <w:uiPriority w:val="99"/>
    <w:semiHidden/>
    <w:unhideWhenUsed/>
    <w:rsid w:val="0085016C"/>
    <w:rPr>
      <w:sz w:val="21"/>
      <w:szCs w:val="21"/>
    </w:rPr>
  </w:style>
  <w:style w:type="character" w:customStyle="1" w:styleId="PlainTextChar">
    <w:name w:val="Plain Text Char"/>
    <w:basedOn w:val="DefaultParagraphFont"/>
    <w:link w:val="PlainText"/>
    <w:uiPriority w:val="99"/>
    <w:semiHidden/>
    <w:rsid w:val="0085016C"/>
    <w:rPr>
      <w:sz w:val="21"/>
      <w:szCs w:val="21"/>
    </w:rPr>
  </w:style>
  <w:style w:type="character" w:customStyle="1" w:styleId="Heading6Char">
    <w:name w:val="Heading 6 Char"/>
    <w:basedOn w:val="DefaultParagraphFont"/>
    <w:link w:val="Heading6"/>
    <w:uiPriority w:val="9"/>
    <w:semiHidden/>
    <w:rsid w:val="00196F3B"/>
    <w:rPr>
      <w:rFonts w:asciiTheme="majorHAnsi" w:eastAsiaTheme="majorEastAsia" w:hAnsiTheme="majorHAnsi" w:cstheme="majorBidi"/>
      <w:i/>
      <w:iCs/>
      <w:color w:val="005264" w:themeColor="accent1" w:themeShade="7F"/>
      <w:szCs w:val="24"/>
    </w:rPr>
  </w:style>
  <w:style w:type="paragraph" w:customStyle="1" w:styleId="Memo">
    <w:name w:val="Memo"/>
    <w:basedOn w:val="NORMALFONTBODY"/>
    <w:semiHidden/>
    <w:rsid w:val="0085016C"/>
    <w:pPr>
      <w:spacing w:before="60" w:after="60"/>
    </w:pPr>
    <w:rPr>
      <w:noProof/>
      <w:color w:val="000000" w:themeColor="text1"/>
    </w:rPr>
  </w:style>
  <w:style w:type="paragraph" w:customStyle="1" w:styleId="Subject">
    <w:name w:val="Subject"/>
    <w:basedOn w:val="NORMALFONTHEAD"/>
    <w:uiPriority w:val="9"/>
    <w:semiHidden/>
    <w:rsid w:val="0085016C"/>
    <w:pPr>
      <w:spacing w:before="40" w:line="204" w:lineRule="auto"/>
    </w:pPr>
    <w:rPr>
      <w:b/>
      <w:color w:val="00A6CA" w:themeColor="text2"/>
      <w:sz w:val="24"/>
    </w:rPr>
  </w:style>
  <w:style w:type="paragraph" w:customStyle="1" w:styleId="Question">
    <w:name w:val="Question"/>
    <w:basedOn w:val="NORMALFONTBODY"/>
    <w:uiPriority w:val="7"/>
    <w:semiHidden/>
    <w:rsid w:val="0085016C"/>
  </w:style>
  <w:style w:type="paragraph" w:customStyle="1" w:styleId="StationHeadline">
    <w:name w:val="Station Headline"/>
    <w:basedOn w:val="Question"/>
    <w:uiPriority w:val="7"/>
    <w:semiHidden/>
    <w:rsid w:val="0084050F"/>
    <w:pPr>
      <w:keepNext/>
    </w:pPr>
    <w:rPr>
      <w:b/>
    </w:rPr>
  </w:style>
  <w:style w:type="paragraph" w:customStyle="1" w:styleId="Heading2Numbered">
    <w:name w:val="Heading 2 Numbered"/>
    <w:basedOn w:val="Heading2"/>
    <w:uiPriority w:val="1"/>
    <w:semiHidden/>
    <w:rsid w:val="0084050F"/>
    <w:pPr>
      <w:numPr>
        <w:numId w:val="2"/>
      </w:numPr>
      <w:tabs>
        <w:tab w:val="left" w:pos="360"/>
      </w:tabs>
      <w:ind w:left="360"/>
    </w:pPr>
  </w:style>
  <w:style w:type="paragraph" w:customStyle="1" w:styleId="TableRowHead">
    <w:name w:val="Table Row Head"/>
    <w:basedOn w:val="TableText"/>
    <w:uiPriority w:val="5"/>
    <w:semiHidden/>
    <w:rsid w:val="0085016C"/>
    <w:rPr>
      <w:b/>
    </w:rPr>
  </w:style>
  <w:style w:type="character" w:customStyle="1" w:styleId="FooterChar">
    <w:name w:val="Footer Char"/>
    <w:basedOn w:val="DefaultParagraphFont"/>
    <w:link w:val="Footer"/>
    <w:uiPriority w:val="99"/>
    <w:semiHidden/>
    <w:rsid w:val="00D92DEB"/>
    <w:rPr>
      <w:rFonts w:asciiTheme="majorHAnsi" w:hAnsiTheme="majorHAnsi"/>
      <w:color w:val="000000" w:themeColor="text1"/>
      <w:sz w:val="16"/>
      <w:szCs w:val="24"/>
    </w:rPr>
  </w:style>
  <w:style w:type="character" w:styleId="PlaceholderText">
    <w:name w:val="Placeholder Text"/>
    <w:basedOn w:val="DefaultParagraphFont"/>
    <w:uiPriority w:val="99"/>
    <w:semiHidden/>
    <w:rsid w:val="0085016C"/>
    <w:rPr>
      <w:color w:val="808080"/>
    </w:rPr>
  </w:style>
  <w:style w:type="paragraph" w:customStyle="1" w:styleId="TableBullet">
    <w:name w:val="Table Bullet"/>
    <w:basedOn w:val="TableText"/>
    <w:uiPriority w:val="5"/>
    <w:rsid w:val="0035373D"/>
    <w:pPr>
      <w:numPr>
        <w:numId w:val="17"/>
      </w:numPr>
      <w:tabs>
        <w:tab w:val="left" w:pos="420"/>
      </w:tabs>
      <w:ind w:hanging="288"/>
    </w:pPr>
  </w:style>
  <w:style w:type="paragraph" w:customStyle="1" w:styleId="ChecklistText">
    <w:name w:val="Checklist Text"/>
    <w:basedOn w:val="Normal"/>
    <w:uiPriority w:val="11"/>
    <w:semiHidden/>
    <w:rsid w:val="00916426"/>
    <w:pPr>
      <w:keepNext/>
      <w:keepLines/>
      <w:pBdr>
        <w:top w:val="single" w:sz="8" w:space="6" w:color="C1F3FF" w:themeColor="text2" w:themeTint="33"/>
        <w:left w:val="single" w:sz="8" w:space="6" w:color="C1F3FF" w:themeColor="text2" w:themeTint="33"/>
        <w:bottom w:val="single" w:sz="8" w:space="6" w:color="C1F3FF" w:themeColor="text2" w:themeTint="33"/>
        <w:right w:val="single" w:sz="8" w:space="6" w:color="C1F3FF" w:themeColor="text2" w:themeTint="33"/>
      </w:pBdr>
      <w:tabs>
        <w:tab w:val="left" w:pos="360"/>
        <w:tab w:val="left" w:pos="720"/>
        <w:tab w:val="left" w:pos="1080"/>
        <w:tab w:val="left" w:pos="1440"/>
      </w:tabs>
      <w:spacing w:before="60" w:after="180" w:line="288" w:lineRule="auto"/>
      <w:ind w:left="360" w:right="360"/>
    </w:pPr>
    <w:rPr>
      <w:sz w:val="18"/>
    </w:rPr>
  </w:style>
  <w:style w:type="paragraph" w:customStyle="1" w:styleId="ChecklistHeadline">
    <w:name w:val="Checklist Headline"/>
    <w:basedOn w:val="ChecklistText"/>
    <w:uiPriority w:val="11"/>
    <w:semiHidden/>
    <w:rsid w:val="0085016C"/>
    <w:pPr>
      <w:spacing w:after="60"/>
    </w:pPr>
    <w:rPr>
      <w:b/>
    </w:rPr>
  </w:style>
  <w:style w:type="paragraph" w:customStyle="1" w:styleId="ChecklistBullet">
    <w:name w:val="Checklist Bullet"/>
    <w:basedOn w:val="ChecklistText"/>
    <w:uiPriority w:val="11"/>
    <w:semiHidden/>
    <w:rsid w:val="0085016C"/>
    <w:pPr>
      <w:numPr>
        <w:numId w:val="1"/>
      </w:numPr>
      <w:tabs>
        <w:tab w:val="clear" w:pos="720"/>
        <w:tab w:val="clear" w:pos="1080"/>
        <w:tab w:val="clear" w:pos="1440"/>
      </w:tabs>
    </w:pPr>
  </w:style>
  <w:style w:type="character" w:customStyle="1" w:styleId="Heading2Char">
    <w:name w:val="Heading 2 Char"/>
    <w:basedOn w:val="DefaultParagraphFont"/>
    <w:link w:val="Heading2"/>
    <w:uiPriority w:val="6"/>
    <w:rsid w:val="003C0FF5"/>
    <w:rPr>
      <w:rFonts w:asciiTheme="majorHAnsi" w:hAnsiTheme="majorHAnsi"/>
      <w:b/>
      <w:color w:val="000000" w:themeColor="text1"/>
      <w:spacing w:val="-5"/>
      <w:sz w:val="30"/>
      <w:szCs w:val="30"/>
    </w:rPr>
  </w:style>
  <w:style w:type="paragraph" w:customStyle="1" w:styleId="Assessment">
    <w:name w:val="Assessment"/>
    <w:basedOn w:val="NORMALFONTHEAD"/>
    <w:uiPriority w:val="11"/>
    <w:semiHidden/>
    <w:rsid w:val="0085016C"/>
    <w:pPr>
      <w:jc w:val="center"/>
    </w:pPr>
    <w:rPr>
      <w:b/>
      <w:sz w:val="28"/>
    </w:rPr>
  </w:style>
  <w:style w:type="paragraph" w:customStyle="1" w:styleId="TableNumber">
    <w:name w:val="Table Number"/>
    <w:basedOn w:val="TableText"/>
    <w:uiPriority w:val="6"/>
    <w:rsid w:val="00601B13"/>
    <w:pPr>
      <w:numPr>
        <w:numId w:val="18"/>
      </w:numPr>
      <w:tabs>
        <w:tab w:val="left" w:pos="432"/>
      </w:tabs>
      <w:ind w:left="432" w:hanging="288"/>
    </w:pPr>
  </w:style>
  <w:style w:type="paragraph" w:customStyle="1" w:styleId="TableTextBold">
    <w:name w:val="Table Text Bold"/>
    <w:basedOn w:val="TableText"/>
    <w:uiPriority w:val="7"/>
    <w:semiHidden/>
    <w:rsid w:val="000E36A3"/>
    <w:rPr>
      <w:b/>
    </w:rPr>
  </w:style>
  <w:style w:type="paragraph" w:customStyle="1" w:styleId="Folio">
    <w:name w:val="Folio"/>
    <w:basedOn w:val="Subject"/>
    <w:uiPriority w:val="11"/>
    <w:semiHidden/>
    <w:rsid w:val="0093194B"/>
    <w:pPr>
      <w:spacing w:before="0"/>
    </w:pPr>
    <w:rPr>
      <w:sz w:val="18"/>
      <w:szCs w:val="18"/>
    </w:rPr>
  </w:style>
  <w:style w:type="character" w:customStyle="1" w:styleId="Heading1Char">
    <w:name w:val="Heading 1 Char"/>
    <w:basedOn w:val="DefaultParagraphFont"/>
    <w:link w:val="Heading1"/>
    <w:uiPriority w:val="6"/>
    <w:rsid w:val="00C43253"/>
    <w:rPr>
      <w:rFonts w:asciiTheme="majorHAnsi" w:hAnsiTheme="majorHAnsi"/>
      <w:b/>
      <w:color w:val="00A6CA" w:themeColor="accent1"/>
      <w:spacing w:val="-5"/>
      <w:sz w:val="34"/>
      <w:szCs w:val="72"/>
    </w:rPr>
  </w:style>
  <w:style w:type="character" w:customStyle="1" w:styleId="Heading3Char">
    <w:name w:val="Heading 3 Char"/>
    <w:basedOn w:val="DefaultParagraphFont"/>
    <w:link w:val="Heading3"/>
    <w:uiPriority w:val="6"/>
    <w:rsid w:val="00C43253"/>
    <w:rPr>
      <w:rFonts w:asciiTheme="majorHAnsi" w:hAnsiTheme="majorHAnsi"/>
      <w:b/>
      <w:color w:val="00A6CA" w:themeColor="accent1"/>
      <w:spacing w:val="-5"/>
      <w:sz w:val="26"/>
      <w:szCs w:val="26"/>
    </w:rPr>
  </w:style>
  <w:style w:type="character" w:customStyle="1" w:styleId="Heading4Char">
    <w:name w:val="Heading 4 Char"/>
    <w:basedOn w:val="DefaultParagraphFont"/>
    <w:link w:val="Heading4"/>
    <w:uiPriority w:val="6"/>
    <w:rsid w:val="00F35D9D"/>
    <w:rPr>
      <w:rFonts w:asciiTheme="majorHAnsi" w:hAnsiTheme="majorHAnsi"/>
      <w:b/>
      <w:color w:val="000000" w:themeColor="text1"/>
      <w:sz w:val="24"/>
      <w:szCs w:val="19"/>
    </w:rPr>
  </w:style>
  <w:style w:type="character" w:customStyle="1" w:styleId="Heading5Char">
    <w:name w:val="Heading 5 Char"/>
    <w:basedOn w:val="DefaultParagraphFont"/>
    <w:link w:val="Heading5"/>
    <w:uiPriority w:val="6"/>
    <w:semiHidden/>
    <w:rsid w:val="00A2613F"/>
    <w:rPr>
      <w:color w:val="00A6CA" w:themeColor="accent1"/>
      <w:spacing w:val="-5"/>
      <w:sz w:val="24"/>
      <w:szCs w:val="26"/>
    </w:rPr>
  </w:style>
  <w:style w:type="character" w:customStyle="1" w:styleId="HeaderChar">
    <w:name w:val="Header Char"/>
    <w:basedOn w:val="DefaultParagraphFont"/>
    <w:link w:val="Header"/>
    <w:uiPriority w:val="99"/>
    <w:semiHidden/>
    <w:rsid w:val="00BE7559"/>
    <w:rPr>
      <w:rFonts w:asciiTheme="majorHAnsi" w:hAnsiTheme="majorHAnsi"/>
      <w:caps/>
      <w:sz w:val="16"/>
      <w:szCs w:val="24"/>
    </w:rPr>
  </w:style>
  <w:style w:type="character" w:styleId="CommentReference">
    <w:name w:val="annotation reference"/>
    <w:basedOn w:val="DefaultParagraphFont"/>
    <w:uiPriority w:val="99"/>
    <w:semiHidden/>
    <w:unhideWhenUsed/>
    <w:rsid w:val="00F9288F"/>
    <w:rPr>
      <w:sz w:val="16"/>
      <w:szCs w:val="16"/>
    </w:rPr>
  </w:style>
  <w:style w:type="paragraph" w:styleId="CommentSubject">
    <w:name w:val="annotation subject"/>
    <w:basedOn w:val="CommentText"/>
    <w:next w:val="CommentText"/>
    <w:link w:val="CommentSubjectChar"/>
    <w:uiPriority w:val="99"/>
    <w:semiHidden/>
    <w:unhideWhenUsed/>
    <w:rsid w:val="00F9288F"/>
    <w:pPr>
      <w:keepLines w:val="0"/>
      <w:tabs>
        <w:tab w:val="clear" w:pos="2160"/>
      </w:tabs>
      <w:spacing w:after="200"/>
    </w:pPr>
    <w:rPr>
      <w:rFonts w:eastAsiaTheme="minorHAnsi" w:cstheme="minorBidi"/>
      <w:b/>
      <w:bCs/>
      <w:color w:val="auto"/>
    </w:rPr>
  </w:style>
  <w:style w:type="character" w:customStyle="1" w:styleId="CommentSubjectChar">
    <w:name w:val="Comment Subject Char"/>
    <w:basedOn w:val="CommentTextChar"/>
    <w:link w:val="CommentSubject"/>
    <w:uiPriority w:val="99"/>
    <w:semiHidden/>
    <w:rsid w:val="00F9288F"/>
    <w:rPr>
      <w:rFonts w:eastAsiaTheme="minorHAnsi" w:cstheme="minorBidi"/>
      <w:b/>
      <w:bCs/>
      <w:color w:val="003C69"/>
    </w:rPr>
  </w:style>
  <w:style w:type="paragraph" w:styleId="TOCHeading">
    <w:name w:val="TOC Heading"/>
    <w:basedOn w:val="Heading1"/>
    <w:next w:val="Normal"/>
    <w:uiPriority w:val="39"/>
    <w:qFormat/>
    <w:rsid w:val="00E9014F"/>
    <w:pPr>
      <w:spacing w:after="600"/>
    </w:pPr>
  </w:style>
  <w:style w:type="paragraph" w:styleId="TOC1">
    <w:name w:val="toc 1"/>
    <w:basedOn w:val="Normal"/>
    <w:next w:val="Normal"/>
    <w:autoRedefine/>
    <w:uiPriority w:val="39"/>
    <w:rsid w:val="00E060C1"/>
    <w:pPr>
      <w:tabs>
        <w:tab w:val="right" w:leader="dot" w:pos="10080"/>
      </w:tabs>
      <w:spacing w:before="360" w:after="240"/>
    </w:pPr>
    <w:rPr>
      <w:b/>
      <w:noProof/>
      <w:color w:val="00A6CA" w:themeColor="accent1"/>
      <w:sz w:val="22"/>
    </w:rPr>
  </w:style>
  <w:style w:type="paragraph" w:styleId="TOC2">
    <w:name w:val="toc 2"/>
    <w:basedOn w:val="Normal"/>
    <w:next w:val="Normal"/>
    <w:autoRedefine/>
    <w:uiPriority w:val="39"/>
    <w:rsid w:val="00624F7F"/>
    <w:pPr>
      <w:tabs>
        <w:tab w:val="right" w:leader="dot" w:pos="10080"/>
      </w:tabs>
      <w:spacing w:before="120" w:after="120"/>
      <w:ind w:left="360"/>
    </w:pPr>
    <w:rPr>
      <w:noProof/>
      <w:color w:val="000000" w:themeColor="text1"/>
    </w:rPr>
  </w:style>
  <w:style w:type="paragraph" w:styleId="ListParagraph">
    <w:name w:val="List Paragraph"/>
    <w:basedOn w:val="Normal"/>
    <w:uiPriority w:val="99"/>
    <w:semiHidden/>
    <w:qFormat/>
    <w:rsid w:val="00B11BB0"/>
    <w:pPr>
      <w:ind w:left="720"/>
    </w:pPr>
    <w:rPr>
      <w:rFonts w:ascii="Times New Roman" w:hAnsi="Times New Roman"/>
      <w:sz w:val="24"/>
      <w:szCs w:val="20"/>
    </w:rPr>
  </w:style>
  <w:style w:type="paragraph" w:customStyle="1" w:styleId="BodyTextLessSpace">
    <w:name w:val="Body Text Less Space"/>
    <w:basedOn w:val="BodyText"/>
    <w:uiPriority w:val="1"/>
    <w:semiHidden/>
    <w:rsid w:val="00CA25EF"/>
    <w:pPr>
      <w:spacing w:before="80" w:after="80"/>
    </w:pPr>
  </w:style>
  <w:style w:type="paragraph" w:customStyle="1" w:styleId="ListBulletLessSpace">
    <w:name w:val="List Bullet Less Space"/>
    <w:basedOn w:val="ListBullet"/>
    <w:uiPriority w:val="2"/>
    <w:semiHidden/>
    <w:rsid w:val="00CA25EF"/>
    <w:pPr>
      <w:tabs>
        <w:tab w:val="left" w:pos="504"/>
      </w:tabs>
      <w:spacing w:after="60" w:line="264" w:lineRule="auto"/>
    </w:pPr>
  </w:style>
  <w:style w:type="paragraph" w:customStyle="1" w:styleId="ListBullet2LessSpace">
    <w:name w:val="List Bullet 2 Less Space"/>
    <w:basedOn w:val="ListBullet2"/>
    <w:uiPriority w:val="2"/>
    <w:semiHidden/>
    <w:rsid w:val="006F2D99"/>
    <w:pPr>
      <w:numPr>
        <w:numId w:val="0"/>
      </w:numPr>
      <w:tabs>
        <w:tab w:val="left" w:pos="864"/>
      </w:tabs>
      <w:spacing w:before="20" w:after="20"/>
      <w:ind w:left="864" w:hanging="360"/>
    </w:pPr>
  </w:style>
  <w:style w:type="paragraph" w:styleId="Subtitle">
    <w:name w:val="Subtitle"/>
    <w:basedOn w:val="NORMALFONTHEAD"/>
    <w:next w:val="Normal"/>
    <w:link w:val="SubtitleChar"/>
    <w:uiPriority w:val="37"/>
    <w:rsid w:val="006F54F0"/>
    <w:pPr>
      <w:numPr>
        <w:ilvl w:val="1"/>
      </w:numPr>
      <w:tabs>
        <w:tab w:val="clear" w:pos="230"/>
        <w:tab w:val="clear" w:pos="475"/>
        <w:tab w:val="clear" w:pos="720"/>
        <w:tab w:val="clear" w:pos="965"/>
        <w:tab w:val="clear" w:pos="1210"/>
        <w:tab w:val="clear" w:pos="1440"/>
      </w:tabs>
      <w:spacing w:before="120" w:after="960"/>
      <w:ind w:right="1440"/>
    </w:pPr>
    <w:rPr>
      <w:rFonts w:eastAsiaTheme="majorEastAsia" w:cstheme="majorBidi"/>
      <w:iCs/>
      <w:color w:val="000000" w:themeColor="text1"/>
      <w:spacing w:val="0"/>
      <w:sz w:val="40"/>
    </w:rPr>
  </w:style>
  <w:style w:type="character" w:customStyle="1" w:styleId="SubtitleChar">
    <w:name w:val="Subtitle Char"/>
    <w:basedOn w:val="DefaultParagraphFont"/>
    <w:link w:val="Subtitle"/>
    <w:uiPriority w:val="37"/>
    <w:rsid w:val="006F54F0"/>
    <w:rPr>
      <w:rFonts w:asciiTheme="majorHAnsi" w:eastAsiaTheme="majorEastAsia" w:hAnsiTheme="majorHAnsi" w:cstheme="majorBidi"/>
      <w:iCs/>
      <w:color w:val="000000" w:themeColor="text1"/>
      <w:sz w:val="40"/>
      <w:szCs w:val="24"/>
    </w:rPr>
  </w:style>
  <w:style w:type="paragraph" w:customStyle="1" w:styleId="CoverText">
    <w:name w:val="Cover Text"/>
    <w:basedOn w:val="NORMALFONTBODY"/>
    <w:uiPriority w:val="7"/>
    <w:semiHidden/>
    <w:rsid w:val="00F41B53"/>
    <w:pPr>
      <w:spacing w:line="240" w:lineRule="auto"/>
    </w:pPr>
    <w:rPr>
      <w:sz w:val="24"/>
    </w:rPr>
  </w:style>
  <w:style w:type="paragraph" w:customStyle="1" w:styleId="CoverName">
    <w:name w:val="Cover Name"/>
    <w:basedOn w:val="CoverText"/>
    <w:uiPriority w:val="7"/>
    <w:semiHidden/>
    <w:rsid w:val="003D4FE1"/>
    <w:pPr>
      <w:spacing w:before="300"/>
    </w:pPr>
  </w:style>
  <w:style w:type="character" w:styleId="FollowedHyperlink">
    <w:name w:val="FollowedHyperlink"/>
    <w:uiPriority w:val="99"/>
    <w:semiHidden/>
    <w:unhideWhenUsed/>
    <w:rsid w:val="003819D9"/>
    <w:rPr>
      <w:rFonts w:asciiTheme="majorHAnsi" w:hAnsiTheme="majorHAnsi"/>
      <w:color w:val="3C3C3C"/>
      <w:u w:val="single"/>
    </w:rPr>
  </w:style>
  <w:style w:type="paragraph" w:customStyle="1" w:styleId="QuestionNumbered">
    <w:name w:val="Question (Numbered)"/>
    <w:basedOn w:val="NORMALFONTBODY"/>
    <w:uiPriority w:val="2"/>
    <w:semiHidden/>
    <w:rsid w:val="00E72E09"/>
    <w:pPr>
      <w:numPr>
        <w:numId w:val="19"/>
      </w:numPr>
      <w:tabs>
        <w:tab w:val="left" w:pos="259"/>
      </w:tabs>
      <w:spacing w:before="240" w:line="240" w:lineRule="exact"/>
    </w:pPr>
    <w:rPr>
      <w:rFonts w:eastAsia="ヒラギノ角ゴ Pro W3"/>
      <w:b/>
      <w:sz w:val="22"/>
    </w:rPr>
  </w:style>
  <w:style w:type="paragraph" w:customStyle="1" w:styleId="BodyTextIntro">
    <w:name w:val="Body Text Intro"/>
    <w:basedOn w:val="NORMALFONTBODY"/>
    <w:uiPriority w:val="3"/>
    <w:semiHidden/>
    <w:rsid w:val="00E060C1"/>
    <w:pPr>
      <w:tabs>
        <w:tab w:val="left" w:pos="2160"/>
      </w:tabs>
      <w:spacing w:before="120" w:after="120"/>
    </w:pPr>
    <w:rPr>
      <w:color w:val="00A6CA" w:themeColor="accent1"/>
      <w:sz w:val="28"/>
    </w:rPr>
  </w:style>
  <w:style w:type="paragraph" w:customStyle="1" w:styleId="Subtitlep2">
    <w:name w:val="Subtitle p.2"/>
    <w:basedOn w:val="Subtitle"/>
    <w:uiPriority w:val="11"/>
    <w:semiHidden/>
    <w:rsid w:val="00D46771"/>
    <w:pPr>
      <w:jc w:val="right"/>
    </w:pPr>
    <w:rPr>
      <w:sz w:val="18"/>
    </w:rPr>
  </w:style>
  <w:style w:type="paragraph" w:customStyle="1" w:styleId="Version">
    <w:name w:val="Version"/>
    <w:basedOn w:val="Date"/>
    <w:uiPriority w:val="38"/>
    <w:rsid w:val="00BE7559"/>
    <w:rPr>
      <w:b w:val="0"/>
      <w:color w:val="auto"/>
      <w:sz w:val="28"/>
    </w:rPr>
  </w:style>
  <w:style w:type="paragraph" w:customStyle="1" w:styleId="Disclaimer">
    <w:name w:val="Disclaimer"/>
    <w:basedOn w:val="BodyText"/>
    <w:uiPriority w:val="11"/>
    <w:semiHidden/>
    <w:rsid w:val="00BE7559"/>
    <w:pPr>
      <w:ind w:right="1440"/>
    </w:pPr>
    <w:rPr>
      <w:color w:val="auto"/>
      <w:sz w:val="18"/>
    </w:rPr>
  </w:style>
  <w:style w:type="paragraph" w:customStyle="1" w:styleId="DisclaimerFirstLine">
    <w:name w:val="Disclaimer First Line"/>
    <w:basedOn w:val="Disclaimer"/>
    <w:uiPriority w:val="11"/>
    <w:semiHidden/>
    <w:rsid w:val="00736BAE"/>
    <w:rPr>
      <w:b/>
    </w:rPr>
  </w:style>
  <w:style w:type="paragraph" w:customStyle="1" w:styleId="CoverDate">
    <w:name w:val="Cover Date"/>
    <w:basedOn w:val="NORMALFONTBODY"/>
    <w:uiPriority w:val="11"/>
    <w:semiHidden/>
    <w:rsid w:val="00F63D80"/>
    <w:pPr>
      <w:spacing w:before="1560"/>
    </w:pPr>
    <w:rPr>
      <w:b/>
      <w:color w:val="00A6CA" w:themeColor="text2"/>
      <w:sz w:val="32"/>
    </w:rPr>
  </w:style>
  <w:style w:type="paragraph" w:customStyle="1" w:styleId="TableTextCenter">
    <w:name w:val="Table Text Center"/>
    <w:basedOn w:val="TableText"/>
    <w:uiPriority w:val="7"/>
    <w:rsid w:val="004067F8"/>
    <w:pPr>
      <w:jc w:val="center"/>
    </w:pPr>
  </w:style>
  <w:style w:type="character" w:customStyle="1" w:styleId="BodyTextHighlight">
    <w:name w:val="Body Text Highlight"/>
    <w:basedOn w:val="DefaultParagraphFont"/>
    <w:uiPriority w:val="1"/>
    <w:rsid w:val="00A2613F"/>
    <w:rPr>
      <w:bdr w:val="single" w:sz="4" w:space="0" w:color="F2FAFD" w:themeColor="background2"/>
      <w:shd w:val="clear" w:color="auto" w:fill="FCD800" w:themeFill="accent2"/>
    </w:rPr>
  </w:style>
  <w:style w:type="paragraph" w:customStyle="1" w:styleId="CalloutHeading">
    <w:name w:val="Callout Heading"/>
    <w:basedOn w:val="Callout"/>
    <w:uiPriority w:val="11"/>
    <w:rsid w:val="00767930"/>
    <w:rPr>
      <w:b/>
      <w:caps/>
    </w:rPr>
  </w:style>
  <w:style w:type="paragraph" w:customStyle="1" w:styleId="DisclaimerLessSpace">
    <w:name w:val="Disclaimer Less Space"/>
    <w:basedOn w:val="Disclaimer"/>
    <w:uiPriority w:val="11"/>
    <w:semiHidden/>
    <w:rsid w:val="0023018B"/>
    <w:pPr>
      <w:spacing w:before="120" w:after="0"/>
    </w:pPr>
  </w:style>
  <w:style w:type="paragraph" w:customStyle="1" w:styleId="NoteExTipHeading">
    <w:name w:val="Note/Ex/Tip Heading"/>
    <w:basedOn w:val="Callout"/>
    <w:next w:val="NoteExTipText"/>
    <w:uiPriority w:val="11"/>
    <w:rsid w:val="00E060C1"/>
    <w:pPr>
      <w:keepNext/>
      <w:pBdr>
        <w:left w:val="single" w:sz="8" w:space="4" w:color="00A6CA" w:themeColor="accent1"/>
      </w:pBdr>
      <w:tabs>
        <w:tab w:val="clear" w:pos="230"/>
        <w:tab w:val="clear" w:pos="475"/>
        <w:tab w:val="clear" w:pos="720"/>
        <w:tab w:val="clear" w:pos="965"/>
        <w:tab w:val="clear" w:pos="1210"/>
        <w:tab w:val="clear" w:pos="1440"/>
      </w:tabs>
      <w:spacing w:before="0"/>
      <w:ind w:left="475"/>
    </w:pPr>
    <w:rPr>
      <w:b/>
      <w:color w:val="00A6CA" w:themeColor="accent1"/>
    </w:rPr>
  </w:style>
  <w:style w:type="paragraph" w:customStyle="1" w:styleId="WarningHeading">
    <w:name w:val="Warning Heading"/>
    <w:basedOn w:val="NoteExTipHeading"/>
    <w:next w:val="WarningText"/>
    <w:uiPriority w:val="12"/>
    <w:rsid w:val="00601B13"/>
    <w:pPr>
      <w:pBdr>
        <w:left w:val="single" w:sz="8" w:space="4" w:color="FF1414" w:themeColor="accent6" w:themeShade="BF"/>
      </w:pBdr>
    </w:pPr>
    <w:rPr>
      <w:color w:val="FF1414" w:themeColor="accent6" w:themeShade="BF"/>
    </w:rPr>
  </w:style>
  <w:style w:type="paragraph" w:customStyle="1" w:styleId="NoteExTipText">
    <w:name w:val="Note/Ex/Tip Text"/>
    <w:basedOn w:val="Normal"/>
    <w:next w:val="NoteImportantWarningSPACE"/>
    <w:uiPriority w:val="11"/>
    <w:rsid w:val="00E060C1"/>
    <w:pPr>
      <w:pBdr>
        <w:left w:val="single" w:sz="8" w:space="4" w:color="00A6CA" w:themeColor="accent1"/>
      </w:pBdr>
      <w:ind w:left="475"/>
    </w:pPr>
  </w:style>
  <w:style w:type="paragraph" w:customStyle="1" w:styleId="WarningText">
    <w:name w:val="Warning Text"/>
    <w:basedOn w:val="NoteExTipText"/>
    <w:next w:val="NoteImportantWarningSPACE"/>
    <w:uiPriority w:val="12"/>
    <w:rsid w:val="00601B13"/>
    <w:pPr>
      <w:pBdr>
        <w:left w:val="single" w:sz="8" w:space="4" w:color="FF1414" w:themeColor="accent6" w:themeShade="BF"/>
      </w:pBdr>
    </w:pPr>
  </w:style>
  <w:style w:type="paragraph" w:customStyle="1" w:styleId="ImportantText">
    <w:name w:val="Important Text"/>
    <w:basedOn w:val="WarningText"/>
    <w:next w:val="NoteImportantWarningSPACE"/>
    <w:uiPriority w:val="12"/>
    <w:rsid w:val="00601B13"/>
    <w:pPr>
      <w:pBdr>
        <w:left w:val="single" w:sz="8" w:space="4" w:color="FF871F" w:themeColor="accent4"/>
      </w:pBdr>
    </w:pPr>
  </w:style>
  <w:style w:type="paragraph" w:customStyle="1" w:styleId="ImportantHeading">
    <w:name w:val="Important Heading"/>
    <w:basedOn w:val="WarningHeading"/>
    <w:next w:val="ImportantText"/>
    <w:uiPriority w:val="12"/>
    <w:rsid w:val="00601B13"/>
    <w:pPr>
      <w:pBdr>
        <w:left w:val="single" w:sz="8" w:space="4" w:color="FF871F" w:themeColor="accent4"/>
      </w:pBdr>
    </w:pPr>
    <w:rPr>
      <w:color w:val="FF871F" w:themeColor="accent4"/>
    </w:rPr>
  </w:style>
  <w:style w:type="paragraph" w:customStyle="1" w:styleId="Code">
    <w:name w:val="Code"/>
    <w:basedOn w:val="BodyText"/>
    <w:uiPriority w:val="11"/>
    <w:rsid w:val="00601B13"/>
    <w:pPr>
      <w:pBdr>
        <w:top w:val="single" w:sz="36" w:space="1" w:color="FFFFFF" w:themeColor="background1"/>
        <w:left w:val="single" w:sz="36" w:space="4" w:color="004363" w:themeColor="accent3"/>
        <w:bottom w:val="single" w:sz="36" w:space="1" w:color="FFFFFF" w:themeColor="background1"/>
        <w:right w:val="single" w:sz="36" w:space="4" w:color="FFFFFF" w:themeColor="background1"/>
      </w:pBdr>
      <w:shd w:val="clear" w:color="auto" w:fill="D9D9D9" w:themeFill="background1" w:themeFillShade="D9"/>
      <w:tabs>
        <w:tab w:val="left" w:pos="720"/>
        <w:tab w:val="left" w:pos="1080"/>
        <w:tab w:val="left" w:pos="1440"/>
        <w:tab w:val="left" w:pos="1800"/>
        <w:tab w:val="left" w:pos="2520"/>
        <w:tab w:val="left" w:pos="2880"/>
        <w:tab w:val="left" w:pos="3240"/>
        <w:tab w:val="left" w:pos="3600"/>
        <w:tab w:val="left" w:pos="3960"/>
        <w:tab w:val="left" w:pos="4320"/>
      </w:tabs>
      <w:ind w:left="360"/>
      <w:contextualSpacing/>
    </w:pPr>
    <w:rPr>
      <w:rFonts w:ascii="Consolas" w:hAnsi="Consolas"/>
    </w:rPr>
  </w:style>
  <w:style w:type="paragraph" w:customStyle="1" w:styleId="NotesorFigures">
    <w:name w:val="Notes or Figures"/>
    <w:basedOn w:val="Normal"/>
    <w:uiPriority w:val="14"/>
    <w:semiHidden/>
    <w:rsid w:val="00826837"/>
    <w:pPr>
      <w:tabs>
        <w:tab w:val="left" w:pos="2160"/>
      </w:tabs>
      <w:spacing w:before="60" w:after="240"/>
      <w:ind w:right="144"/>
    </w:pPr>
    <w:rPr>
      <w:sz w:val="16"/>
      <w:szCs w:val="14"/>
    </w:rPr>
  </w:style>
  <w:style w:type="character" w:customStyle="1" w:styleId="BodyHighlight">
    <w:name w:val="Body Highlight"/>
    <w:basedOn w:val="DefaultParagraphFont"/>
    <w:uiPriority w:val="1"/>
    <w:semiHidden/>
    <w:rsid w:val="00826837"/>
    <w:rPr>
      <w:rFonts w:asciiTheme="majorHAnsi" w:hAnsiTheme="majorHAnsi"/>
      <w:b/>
      <w:color w:val="007B97" w:themeColor="text2" w:themeShade="BF"/>
    </w:rPr>
  </w:style>
  <w:style w:type="paragraph" w:customStyle="1" w:styleId="BodyTextBeforeTable">
    <w:name w:val="Body Text Before Table"/>
    <w:basedOn w:val="BodyText"/>
    <w:uiPriority w:val="2"/>
    <w:semiHidden/>
    <w:rsid w:val="00826837"/>
    <w:pPr>
      <w:spacing w:after="240"/>
    </w:pPr>
    <w:rPr>
      <w:color w:val="auto"/>
    </w:rPr>
  </w:style>
  <w:style w:type="paragraph" w:styleId="TOC3">
    <w:name w:val="toc 3"/>
    <w:basedOn w:val="Normal"/>
    <w:next w:val="Normal"/>
    <w:autoRedefine/>
    <w:uiPriority w:val="39"/>
    <w:rsid w:val="00701292"/>
    <w:pPr>
      <w:tabs>
        <w:tab w:val="right" w:leader="dot" w:pos="10080"/>
      </w:tabs>
      <w:spacing w:before="120" w:after="120"/>
      <w:ind w:left="720"/>
    </w:pPr>
  </w:style>
  <w:style w:type="paragraph" w:styleId="TOC4">
    <w:name w:val="toc 4"/>
    <w:basedOn w:val="Normal"/>
    <w:next w:val="Normal"/>
    <w:autoRedefine/>
    <w:uiPriority w:val="39"/>
    <w:semiHidden/>
    <w:rsid w:val="00624F7F"/>
    <w:pPr>
      <w:tabs>
        <w:tab w:val="right" w:leader="dot" w:pos="10080"/>
      </w:tabs>
      <w:spacing w:after="100"/>
      <w:ind w:left="1080"/>
    </w:pPr>
    <w:rPr>
      <w:noProof/>
    </w:rPr>
  </w:style>
  <w:style w:type="paragraph" w:styleId="TOC5">
    <w:name w:val="toc 5"/>
    <w:basedOn w:val="Normal"/>
    <w:next w:val="Normal"/>
    <w:autoRedefine/>
    <w:uiPriority w:val="39"/>
    <w:semiHidden/>
    <w:rsid w:val="00624F7F"/>
    <w:pPr>
      <w:tabs>
        <w:tab w:val="right" w:leader="dot" w:pos="10080"/>
      </w:tabs>
      <w:spacing w:after="100"/>
      <w:ind w:left="1440"/>
    </w:pPr>
    <w:rPr>
      <w:noProof/>
    </w:rPr>
  </w:style>
  <w:style w:type="paragraph" w:customStyle="1" w:styleId="Heading1Alt">
    <w:name w:val="Heading 1 Alt"/>
    <w:basedOn w:val="Heading1"/>
    <w:next w:val="BodyText"/>
    <w:link w:val="Heading1AltChar"/>
    <w:uiPriority w:val="11"/>
    <w:semiHidden/>
    <w:qFormat/>
    <w:rsid w:val="00444C6C"/>
    <w:rPr>
      <w:color w:val="auto"/>
    </w:rPr>
  </w:style>
  <w:style w:type="paragraph" w:customStyle="1" w:styleId="Heading2Alt">
    <w:name w:val="Heading 2 Alt"/>
    <w:basedOn w:val="Heading2"/>
    <w:next w:val="BodyText"/>
    <w:link w:val="Heading2AltChar"/>
    <w:uiPriority w:val="11"/>
    <w:semiHidden/>
    <w:qFormat/>
    <w:rsid w:val="00C43253"/>
    <w:rPr>
      <w:color w:val="00A6CA" w:themeColor="accent1"/>
    </w:rPr>
  </w:style>
  <w:style w:type="character" w:customStyle="1" w:styleId="Heading1AltChar">
    <w:name w:val="Heading 1 Alt Char"/>
    <w:basedOn w:val="Heading1Char"/>
    <w:link w:val="Heading1Alt"/>
    <w:uiPriority w:val="11"/>
    <w:semiHidden/>
    <w:rsid w:val="00C43253"/>
    <w:rPr>
      <w:rFonts w:asciiTheme="majorHAnsi" w:hAnsiTheme="majorHAnsi"/>
      <w:b/>
      <w:color w:val="00A6CA" w:themeColor="accent1"/>
      <w:spacing w:val="-5"/>
      <w:sz w:val="34"/>
      <w:szCs w:val="72"/>
    </w:rPr>
  </w:style>
  <w:style w:type="paragraph" w:customStyle="1" w:styleId="Heading3Alt">
    <w:name w:val="Heading 3 Alt"/>
    <w:basedOn w:val="Heading3"/>
    <w:next w:val="BodyText"/>
    <w:link w:val="Heading3AltChar"/>
    <w:uiPriority w:val="11"/>
    <w:semiHidden/>
    <w:qFormat/>
    <w:rsid w:val="00B37D5F"/>
    <w:rPr>
      <w:color w:val="auto"/>
    </w:rPr>
  </w:style>
  <w:style w:type="character" w:customStyle="1" w:styleId="Heading2AltChar">
    <w:name w:val="Heading 2 Alt Char"/>
    <w:basedOn w:val="Heading2Char"/>
    <w:link w:val="Heading2Alt"/>
    <w:uiPriority w:val="11"/>
    <w:semiHidden/>
    <w:rsid w:val="00C43253"/>
    <w:rPr>
      <w:rFonts w:asciiTheme="majorHAnsi" w:hAnsiTheme="majorHAnsi"/>
      <w:b/>
      <w:color w:val="00A6CA" w:themeColor="accent1"/>
      <w:spacing w:val="-5"/>
      <w:sz w:val="30"/>
      <w:szCs w:val="30"/>
    </w:rPr>
  </w:style>
  <w:style w:type="paragraph" w:customStyle="1" w:styleId="Heading4Alt">
    <w:name w:val="Heading 4 Alt"/>
    <w:basedOn w:val="Heading4"/>
    <w:next w:val="BodyText"/>
    <w:link w:val="Heading4AltChar"/>
    <w:uiPriority w:val="11"/>
    <w:semiHidden/>
    <w:qFormat/>
    <w:rsid w:val="00C43253"/>
    <w:rPr>
      <w:color w:val="00A6CA" w:themeColor="accent1"/>
    </w:rPr>
  </w:style>
  <w:style w:type="character" w:customStyle="1" w:styleId="Heading3AltChar">
    <w:name w:val="Heading 3 Alt Char"/>
    <w:basedOn w:val="Heading3Char"/>
    <w:link w:val="Heading3Alt"/>
    <w:uiPriority w:val="11"/>
    <w:semiHidden/>
    <w:rsid w:val="00C43253"/>
    <w:rPr>
      <w:rFonts w:asciiTheme="majorHAnsi" w:hAnsiTheme="majorHAnsi"/>
      <w:b/>
      <w:color w:val="00A6CA" w:themeColor="accent1"/>
      <w:spacing w:val="-5"/>
      <w:sz w:val="26"/>
      <w:szCs w:val="26"/>
    </w:rPr>
  </w:style>
  <w:style w:type="paragraph" w:customStyle="1" w:styleId="Heading5Alt">
    <w:name w:val="Heading 5 Alt"/>
    <w:basedOn w:val="Heading5"/>
    <w:next w:val="BodyText"/>
    <w:link w:val="Heading5AltChar"/>
    <w:uiPriority w:val="11"/>
    <w:semiHidden/>
    <w:qFormat/>
    <w:rsid w:val="00331EA6"/>
    <w:rPr>
      <w:color w:val="auto"/>
    </w:rPr>
  </w:style>
  <w:style w:type="character" w:customStyle="1" w:styleId="Heading4AltChar">
    <w:name w:val="Heading 4 Alt Char"/>
    <w:basedOn w:val="Heading4Char"/>
    <w:link w:val="Heading4Alt"/>
    <w:uiPriority w:val="11"/>
    <w:semiHidden/>
    <w:rsid w:val="00C43253"/>
    <w:rPr>
      <w:rFonts w:asciiTheme="majorHAnsi" w:hAnsiTheme="majorHAnsi"/>
      <w:b/>
      <w:color w:val="00A6CA" w:themeColor="accent1"/>
      <w:sz w:val="24"/>
      <w:szCs w:val="19"/>
    </w:rPr>
  </w:style>
  <w:style w:type="character" w:styleId="Emphasis">
    <w:name w:val="Emphasis"/>
    <w:basedOn w:val="DefaultParagraphFont"/>
    <w:uiPriority w:val="20"/>
    <w:semiHidden/>
    <w:rsid w:val="00864C9D"/>
    <w:rPr>
      <w:i/>
      <w:iCs/>
    </w:rPr>
  </w:style>
  <w:style w:type="character" w:customStyle="1" w:styleId="Heading5AltChar">
    <w:name w:val="Heading 5 Alt Char"/>
    <w:basedOn w:val="Heading5Char"/>
    <w:link w:val="Heading5Alt"/>
    <w:uiPriority w:val="11"/>
    <w:semiHidden/>
    <w:rsid w:val="00C43253"/>
    <w:rPr>
      <w:color w:val="00A6CA" w:themeColor="accent1"/>
      <w:spacing w:val="-5"/>
      <w:sz w:val="24"/>
      <w:szCs w:val="26"/>
    </w:rPr>
  </w:style>
  <w:style w:type="character" w:styleId="Strong">
    <w:name w:val="Strong"/>
    <w:basedOn w:val="DefaultParagraphFont"/>
    <w:uiPriority w:val="22"/>
    <w:semiHidden/>
    <w:rsid w:val="00864C9D"/>
    <w:rPr>
      <w:b/>
      <w:bCs/>
    </w:rPr>
  </w:style>
  <w:style w:type="paragraph" w:customStyle="1" w:styleId="TOCTitle">
    <w:name w:val="TOC Title"/>
    <w:basedOn w:val="Heading1"/>
    <w:uiPriority w:val="11"/>
    <w:rsid w:val="00C21FD5"/>
  </w:style>
  <w:style w:type="character" w:styleId="BookTitle">
    <w:name w:val="Book Title"/>
    <w:basedOn w:val="DefaultParagraphFont"/>
    <w:uiPriority w:val="33"/>
    <w:semiHidden/>
    <w:rsid w:val="00F45CB0"/>
    <w:rPr>
      <w:b/>
      <w:bCs/>
      <w:i/>
      <w:iCs/>
      <w:spacing w:val="5"/>
    </w:rPr>
  </w:style>
  <w:style w:type="character" w:styleId="IntenseReference">
    <w:name w:val="Intense Reference"/>
    <w:basedOn w:val="DefaultParagraphFont"/>
    <w:uiPriority w:val="32"/>
    <w:semiHidden/>
    <w:rsid w:val="00F45CB0"/>
    <w:rPr>
      <w:b/>
      <w:bCs/>
      <w:smallCaps/>
      <w:color w:val="00A6CA" w:themeColor="text2"/>
      <w:spacing w:val="5"/>
    </w:rPr>
  </w:style>
  <w:style w:type="character" w:styleId="SubtleReference">
    <w:name w:val="Subtle Reference"/>
    <w:basedOn w:val="DefaultParagraphFont"/>
    <w:uiPriority w:val="31"/>
    <w:semiHidden/>
    <w:rsid w:val="00F45CB0"/>
    <w:rPr>
      <w:smallCaps/>
      <w:color w:val="5A5A5A" w:themeColor="text1" w:themeTint="A5"/>
    </w:rPr>
  </w:style>
  <w:style w:type="paragraph" w:styleId="IntenseQuote">
    <w:name w:val="Intense Quote"/>
    <w:basedOn w:val="Normal"/>
    <w:next w:val="Normal"/>
    <w:link w:val="IntenseQuoteChar"/>
    <w:uiPriority w:val="30"/>
    <w:semiHidden/>
    <w:rsid w:val="00F45CB0"/>
    <w:pPr>
      <w:pBdr>
        <w:top w:val="single" w:sz="4" w:space="10" w:color="00A6CA" w:themeColor="text2"/>
        <w:bottom w:val="single" w:sz="4" w:space="10" w:color="00A6CA" w:themeColor="text2"/>
      </w:pBdr>
      <w:spacing w:before="360" w:after="360"/>
      <w:ind w:left="864" w:right="864"/>
      <w:jc w:val="center"/>
    </w:pPr>
    <w:rPr>
      <w:i/>
      <w:iCs/>
      <w:color w:val="00A6CA" w:themeColor="text2"/>
    </w:rPr>
  </w:style>
  <w:style w:type="character" w:customStyle="1" w:styleId="IntenseQuoteChar">
    <w:name w:val="Intense Quote Char"/>
    <w:basedOn w:val="DefaultParagraphFont"/>
    <w:link w:val="IntenseQuote"/>
    <w:uiPriority w:val="30"/>
    <w:semiHidden/>
    <w:rsid w:val="00130BBE"/>
    <w:rPr>
      <w:i/>
      <w:iCs/>
      <w:color w:val="00A6CA" w:themeColor="text2"/>
      <w:szCs w:val="24"/>
    </w:rPr>
  </w:style>
  <w:style w:type="paragraph" w:styleId="Quote">
    <w:name w:val="Quote"/>
    <w:basedOn w:val="Normal"/>
    <w:next w:val="Normal"/>
    <w:link w:val="QuoteChar"/>
    <w:uiPriority w:val="29"/>
    <w:semiHidden/>
    <w:rsid w:val="00F45CB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130BBE"/>
    <w:rPr>
      <w:i/>
      <w:iCs/>
      <w:color w:val="404040" w:themeColor="text1" w:themeTint="BF"/>
      <w:szCs w:val="24"/>
    </w:rPr>
  </w:style>
  <w:style w:type="character" w:styleId="IntenseEmphasis">
    <w:name w:val="Intense Emphasis"/>
    <w:basedOn w:val="DefaultParagraphFont"/>
    <w:uiPriority w:val="21"/>
    <w:semiHidden/>
    <w:rsid w:val="00F45CB0"/>
    <w:rPr>
      <w:i/>
      <w:iCs/>
      <w:color w:val="00A6CA" w:themeColor="text2"/>
    </w:rPr>
  </w:style>
  <w:style w:type="character" w:styleId="SubtleEmphasis">
    <w:name w:val="Subtle Emphasis"/>
    <w:basedOn w:val="DefaultParagraphFont"/>
    <w:uiPriority w:val="19"/>
    <w:semiHidden/>
    <w:rsid w:val="00F45CB0"/>
    <w:rPr>
      <w:i/>
      <w:iCs/>
      <w:color w:val="404040" w:themeColor="text1" w:themeTint="BF"/>
    </w:rPr>
  </w:style>
  <w:style w:type="table" w:customStyle="1" w:styleId="TUBanded">
    <w:name w:val="TU Banded"/>
    <w:basedOn w:val="TUTable"/>
    <w:uiPriority w:val="99"/>
    <w:rsid w:val="00601B13"/>
    <w:tblPr/>
    <w:tcPr>
      <w:shd w:val="clear" w:color="auto" w:fill="D9D9D9" w:themeFill="background1" w:themeFillShade="D9"/>
    </w:tcPr>
    <w:tblStylePr w:type="firstRow">
      <w:pPr>
        <w:jc w:val="left"/>
      </w:pPr>
      <w:tblPr/>
      <w:trPr>
        <w:tblHeader/>
      </w:trPr>
      <w:tcPr>
        <w:shd w:val="clear" w:color="auto" w:fill="004363" w:themeFill="accent3"/>
      </w:tcPr>
    </w:tblStylePr>
    <w:tblStylePr w:type="lastRow">
      <w:rPr>
        <w:b/>
      </w:rPr>
      <w:tblPr/>
      <w:tcPr>
        <w:tcBorders>
          <w:top w:val="single" w:sz="8" w:space="0" w:color="000000" w:themeColor="text1"/>
          <w:bottom w:val="nil"/>
        </w:tcBorders>
      </w:tcPr>
    </w:tblStylePr>
    <w:tblStylePr w:type="firstCol">
      <w:tblPr/>
      <w:tcPr>
        <w:shd w:val="clear" w:color="auto" w:fill="BFBFBF" w:themeFill="background1" w:themeFillShade="BF"/>
      </w:tcPr>
    </w:tblStylePr>
    <w:tblStylePr w:type="band1Horz">
      <w:tblPr/>
      <w:tcPr>
        <w:shd w:val="clear" w:color="auto" w:fill="D9D9D9" w:themeFill="background1" w:themeFillShade="D9"/>
      </w:tcPr>
    </w:tblStylePr>
    <w:tblStylePr w:type="band2Horz">
      <w:tblPr/>
      <w:tcPr>
        <w:shd w:val="clear" w:color="auto" w:fill="BFBFBF" w:themeFill="background1" w:themeFillShade="BF"/>
      </w:tcPr>
    </w:tblStylePr>
  </w:style>
  <w:style w:type="paragraph" w:customStyle="1" w:styleId="NoteImportantWarningSPACE">
    <w:name w:val="Note/Important/Warning SPACE"/>
    <w:basedOn w:val="BodyText"/>
    <w:next w:val="BodyText"/>
    <w:uiPriority w:val="11"/>
    <w:rsid w:val="007C41B1"/>
    <w:pPr>
      <w:spacing w:before="0" w:after="0"/>
    </w:pPr>
    <w:rPr>
      <w:sz w:val="8"/>
    </w:rPr>
  </w:style>
  <w:style w:type="table" w:customStyle="1" w:styleId="TUBandedTable">
    <w:name w:val="TU Banded Table"/>
    <w:basedOn w:val="TUTable"/>
    <w:uiPriority w:val="99"/>
    <w:rsid w:val="00601B13"/>
    <w:tblPr/>
    <w:tcPr>
      <w:shd w:val="clear" w:color="auto" w:fill="D9D9D9" w:themeFill="background1" w:themeFillShade="D9"/>
    </w:tcPr>
    <w:tblStylePr w:type="firstRow">
      <w:pPr>
        <w:jc w:val="left"/>
      </w:pPr>
      <w:tblPr/>
      <w:trPr>
        <w:tblHeader/>
      </w:trPr>
      <w:tcPr>
        <w:shd w:val="clear" w:color="auto" w:fill="004363" w:themeFill="accent3"/>
      </w:tcPr>
    </w:tblStylePr>
    <w:tblStylePr w:type="lastRow">
      <w:rPr>
        <w:b/>
      </w:rPr>
      <w:tblPr/>
      <w:tcPr>
        <w:tcBorders>
          <w:top w:val="single" w:sz="8" w:space="0" w:color="000000" w:themeColor="text1"/>
          <w:bottom w:val="nil"/>
        </w:tcBorders>
      </w:tcPr>
    </w:tblStylePr>
    <w:tblStylePr w:type="firstCol">
      <w:tblPr/>
      <w:tcPr>
        <w:shd w:val="clear" w:color="auto" w:fill="BFBFBF" w:themeFill="background1" w:themeFillShade="BF"/>
      </w:tcPr>
    </w:tblStylePr>
    <w:tblStylePr w:type="band2Horz">
      <w:tblPr/>
      <w:tcPr>
        <w:shd w:val="clear" w:color="auto" w:fill="BFBFBF" w:themeFill="background1" w:themeFillShade="BF"/>
      </w:tcPr>
    </w:tblStylePr>
  </w:style>
  <w:style w:type="paragraph" w:styleId="BodyTextIndent">
    <w:name w:val="Body Text Indent"/>
    <w:basedOn w:val="Normal"/>
    <w:link w:val="BodyTextIndentChar"/>
    <w:uiPriority w:val="99"/>
    <w:semiHidden/>
    <w:rsid w:val="00FC6A14"/>
    <w:pPr>
      <w:spacing w:after="120"/>
      <w:ind w:left="360"/>
    </w:pPr>
    <w:rPr>
      <w:sz w:val="22"/>
    </w:rPr>
  </w:style>
  <w:style w:type="character" w:customStyle="1" w:styleId="BodyTextIndentChar">
    <w:name w:val="Body Text Indent Char"/>
    <w:basedOn w:val="DefaultParagraphFont"/>
    <w:link w:val="BodyTextIndent"/>
    <w:uiPriority w:val="99"/>
    <w:semiHidden/>
    <w:rsid w:val="00F35D9D"/>
    <w:rPr>
      <w:sz w:val="22"/>
      <w:szCs w:val="24"/>
    </w:rPr>
  </w:style>
  <w:style w:type="paragraph" w:customStyle="1" w:styleId="FAQanswer">
    <w:name w:val="FAQ answer"/>
    <w:basedOn w:val="BodyText"/>
    <w:next w:val="FAQquestion"/>
    <w:uiPriority w:val="11"/>
    <w:unhideWhenUsed/>
    <w:rsid w:val="00FC6A14"/>
    <w:pPr>
      <w:spacing w:before="120"/>
      <w:ind w:left="360"/>
    </w:pPr>
    <w:rPr>
      <w:noProof/>
    </w:rPr>
  </w:style>
  <w:style w:type="paragraph" w:customStyle="1" w:styleId="FAQquestion">
    <w:name w:val="FAQ question"/>
    <w:basedOn w:val="BodyText"/>
    <w:next w:val="FAQanswer"/>
    <w:uiPriority w:val="11"/>
    <w:unhideWhenUsed/>
    <w:rsid w:val="00BC2A2B"/>
    <w:pPr>
      <w:keepNext/>
      <w:numPr>
        <w:ilvl w:val="3"/>
        <w:numId w:val="20"/>
      </w:numPr>
      <w:ind w:left="360"/>
    </w:pPr>
    <w:rPr>
      <w:b/>
    </w:rPr>
  </w:style>
  <w:style w:type="paragraph" w:customStyle="1" w:styleId="TableBullet2">
    <w:name w:val="Table Bullet 2"/>
    <w:basedOn w:val="ListBullet2"/>
    <w:uiPriority w:val="11"/>
    <w:semiHidden/>
    <w:rsid w:val="00601B13"/>
    <w:pPr>
      <w:tabs>
        <w:tab w:val="clear" w:pos="518"/>
        <w:tab w:val="left" w:pos="1770"/>
      </w:tabs>
      <w:spacing w:before="60" w:after="60" w:line="240" w:lineRule="auto"/>
      <w:ind w:left="720" w:right="72" w:hanging="288"/>
    </w:pPr>
  </w:style>
  <w:style w:type="paragraph" w:customStyle="1" w:styleId="TableBullet3">
    <w:name w:val="Table Bullet 3"/>
    <w:basedOn w:val="ListBullet3"/>
    <w:uiPriority w:val="11"/>
    <w:semiHidden/>
    <w:rsid w:val="0035373D"/>
    <w:pPr>
      <w:tabs>
        <w:tab w:val="clear" w:pos="518"/>
        <w:tab w:val="left" w:pos="1410"/>
      </w:tabs>
      <w:spacing w:before="80" w:after="80" w:line="240" w:lineRule="auto"/>
      <w:ind w:left="1140" w:right="72"/>
    </w:pPr>
  </w:style>
  <w:style w:type="paragraph" w:customStyle="1" w:styleId="TableNumber2">
    <w:name w:val="Table Number 2"/>
    <w:basedOn w:val="TableNumber"/>
    <w:uiPriority w:val="11"/>
    <w:semiHidden/>
    <w:rsid w:val="00601B13"/>
    <w:pPr>
      <w:numPr>
        <w:numId w:val="23"/>
      </w:numPr>
      <w:ind w:left="720" w:hanging="288"/>
    </w:pPr>
  </w:style>
  <w:style w:type="paragraph" w:customStyle="1" w:styleId="TableNumber3">
    <w:name w:val="Table Number 3"/>
    <w:basedOn w:val="TableNumber"/>
    <w:uiPriority w:val="11"/>
    <w:semiHidden/>
    <w:rsid w:val="0035373D"/>
    <w:pPr>
      <w:numPr>
        <w:numId w:val="22"/>
      </w:numPr>
    </w:pPr>
  </w:style>
  <w:style w:type="character" w:styleId="UnresolvedMention">
    <w:name w:val="Unresolved Mention"/>
    <w:basedOn w:val="DefaultParagraphFont"/>
    <w:uiPriority w:val="99"/>
    <w:semiHidden/>
    <w:unhideWhenUsed/>
    <w:rsid w:val="00543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815888">
      <w:bodyDiv w:val="1"/>
      <w:marLeft w:val="0"/>
      <w:marRight w:val="0"/>
      <w:marTop w:val="0"/>
      <w:marBottom w:val="0"/>
      <w:divBdr>
        <w:top w:val="none" w:sz="0" w:space="0" w:color="auto"/>
        <w:left w:val="none" w:sz="0" w:space="0" w:color="auto"/>
        <w:bottom w:val="none" w:sz="0" w:space="0" w:color="auto"/>
        <w:right w:val="none" w:sz="0" w:space="0" w:color="auto"/>
      </w:divBdr>
    </w:div>
    <w:div w:id="309677675">
      <w:bodyDiv w:val="1"/>
      <w:marLeft w:val="0"/>
      <w:marRight w:val="0"/>
      <w:marTop w:val="0"/>
      <w:marBottom w:val="0"/>
      <w:divBdr>
        <w:top w:val="none" w:sz="0" w:space="0" w:color="auto"/>
        <w:left w:val="none" w:sz="0" w:space="0" w:color="auto"/>
        <w:bottom w:val="none" w:sz="0" w:space="0" w:color="auto"/>
        <w:right w:val="none" w:sz="0" w:space="0" w:color="auto"/>
      </w:divBdr>
    </w:div>
    <w:div w:id="432357707">
      <w:bodyDiv w:val="1"/>
      <w:marLeft w:val="0"/>
      <w:marRight w:val="0"/>
      <w:marTop w:val="0"/>
      <w:marBottom w:val="0"/>
      <w:divBdr>
        <w:top w:val="none" w:sz="0" w:space="0" w:color="auto"/>
        <w:left w:val="none" w:sz="0" w:space="0" w:color="auto"/>
        <w:bottom w:val="none" w:sz="0" w:space="0" w:color="auto"/>
        <w:right w:val="none" w:sz="0" w:space="0" w:color="auto"/>
      </w:divBdr>
    </w:div>
    <w:div w:id="476533336">
      <w:bodyDiv w:val="1"/>
      <w:marLeft w:val="0"/>
      <w:marRight w:val="0"/>
      <w:marTop w:val="0"/>
      <w:marBottom w:val="0"/>
      <w:divBdr>
        <w:top w:val="none" w:sz="0" w:space="0" w:color="auto"/>
        <w:left w:val="none" w:sz="0" w:space="0" w:color="auto"/>
        <w:bottom w:val="none" w:sz="0" w:space="0" w:color="auto"/>
        <w:right w:val="none" w:sz="0" w:space="0" w:color="auto"/>
      </w:divBdr>
    </w:div>
    <w:div w:id="513541252">
      <w:bodyDiv w:val="1"/>
      <w:marLeft w:val="0"/>
      <w:marRight w:val="0"/>
      <w:marTop w:val="0"/>
      <w:marBottom w:val="0"/>
      <w:divBdr>
        <w:top w:val="none" w:sz="0" w:space="0" w:color="auto"/>
        <w:left w:val="none" w:sz="0" w:space="0" w:color="auto"/>
        <w:bottom w:val="none" w:sz="0" w:space="0" w:color="auto"/>
        <w:right w:val="none" w:sz="0" w:space="0" w:color="auto"/>
      </w:divBdr>
    </w:div>
    <w:div w:id="667560823">
      <w:bodyDiv w:val="1"/>
      <w:marLeft w:val="0"/>
      <w:marRight w:val="0"/>
      <w:marTop w:val="0"/>
      <w:marBottom w:val="0"/>
      <w:divBdr>
        <w:top w:val="none" w:sz="0" w:space="0" w:color="auto"/>
        <w:left w:val="none" w:sz="0" w:space="0" w:color="auto"/>
        <w:bottom w:val="none" w:sz="0" w:space="0" w:color="auto"/>
        <w:right w:val="none" w:sz="0" w:space="0" w:color="auto"/>
      </w:divBdr>
    </w:div>
    <w:div w:id="678771415">
      <w:bodyDiv w:val="1"/>
      <w:marLeft w:val="0"/>
      <w:marRight w:val="0"/>
      <w:marTop w:val="0"/>
      <w:marBottom w:val="0"/>
      <w:divBdr>
        <w:top w:val="none" w:sz="0" w:space="0" w:color="auto"/>
        <w:left w:val="none" w:sz="0" w:space="0" w:color="auto"/>
        <w:bottom w:val="none" w:sz="0" w:space="0" w:color="auto"/>
        <w:right w:val="none" w:sz="0" w:space="0" w:color="auto"/>
      </w:divBdr>
    </w:div>
    <w:div w:id="851723728">
      <w:bodyDiv w:val="1"/>
      <w:marLeft w:val="0"/>
      <w:marRight w:val="0"/>
      <w:marTop w:val="0"/>
      <w:marBottom w:val="0"/>
      <w:divBdr>
        <w:top w:val="none" w:sz="0" w:space="0" w:color="auto"/>
        <w:left w:val="none" w:sz="0" w:space="0" w:color="auto"/>
        <w:bottom w:val="none" w:sz="0" w:space="0" w:color="auto"/>
        <w:right w:val="none" w:sz="0" w:space="0" w:color="auto"/>
      </w:divBdr>
      <w:divsChild>
        <w:div w:id="892274733">
          <w:marLeft w:val="0"/>
          <w:marRight w:val="0"/>
          <w:marTop w:val="0"/>
          <w:marBottom w:val="0"/>
          <w:divBdr>
            <w:top w:val="none" w:sz="0" w:space="0" w:color="auto"/>
            <w:left w:val="none" w:sz="0" w:space="0" w:color="auto"/>
            <w:bottom w:val="none" w:sz="0" w:space="0" w:color="auto"/>
            <w:right w:val="none" w:sz="0" w:space="0" w:color="auto"/>
          </w:divBdr>
        </w:div>
      </w:divsChild>
    </w:div>
    <w:div w:id="1283459934">
      <w:bodyDiv w:val="1"/>
      <w:marLeft w:val="0"/>
      <w:marRight w:val="0"/>
      <w:marTop w:val="0"/>
      <w:marBottom w:val="0"/>
      <w:divBdr>
        <w:top w:val="none" w:sz="0" w:space="0" w:color="auto"/>
        <w:left w:val="none" w:sz="0" w:space="0" w:color="auto"/>
        <w:bottom w:val="none" w:sz="0" w:space="0" w:color="auto"/>
        <w:right w:val="none" w:sz="0" w:space="0" w:color="auto"/>
      </w:divBdr>
    </w:div>
    <w:div w:id="1456674021">
      <w:bodyDiv w:val="1"/>
      <w:marLeft w:val="0"/>
      <w:marRight w:val="0"/>
      <w:marTop w:val="0"/>
      <w:marBottom w:val="0"/>
      <w:divBdr>
        <w:top w:val="none" w:sz="0" w:space="0" w:color="auto"/>
        <w:left w:val="none" w:sz="0" w:space="0" w:color="auto"/>
        <w:bottom w:val="none" w:sz="0" w:space="0" w:color="auto"/>
        <w:right w:val="none" w:sz="0" w:space="0" w:color="auto"/>
      </w:divBdr>
    </w:div>
    <w:div w:id="1492404827">
      <w:bodyDiv w:val="1"/>
      <w:marLeft w:val="0"/>
      <w:marRight w:val="0"/>
      <w:marTop w:val="0"/>
      <w:marBottom w:val="0"/>
      <w:divBdr>
        <w:top w:val="none" w:sz="0" w:space="0" w:color="auto"/>
        <w:left w:val="none" w:sz="0" w:space="0" w:color="auto"/>
        <w:bottom w:val="none" w:sz="0" w:space="0" w:color="auto"/>
        <w:right w:val="none" w:sz="0" w:space="0" w:color="auto"/>
      </w:divBdr>
    </w:div>
    <w:div w:id="1597833810">
      <w:bodyDiv w:val="1"/>
      <w:marLeft w:val="0"/>
      <w:marRight w:val="0"/>
      <w:marTop w:val="0"/>
      <w:marBottom w:val="0"/>
      <w:divBdr>
        <w:top w:val="none" w:sz="0" w:space="0" w:color="auto"/>
        <w:left w:val="none" w:sz="0" w:space="0" w:color="auto"/>
        <w:bottom w:val="none" w:sz="0" w:space="0" w:color="auto"/>
        <w:right w:val="none" w:sz="0" w:space="0" w:color="auto"/>
      </w:divBdr>
    </w:div>
    <w:div w:id="1619338387">
      <w:bodyDiv w:val="1"/>
      <w:marLeft w:val="0"/>
      <w:marRight w:val="0"/>
      <w:marTop w:val="0"/>
      <w:marBottom w:val="0"/>
      <w:divBdr>
        <w:top w:val="none" w:sz="0" w:space="0" w:color="auto"/>
        <w:left w:val="none" w:sz="0" w:space="0" w:color="auto"/>
        <w:bottom w:val="none" w:sz="0" w:space="0" w:color="auto"/>
        <w:right w:val="none" w:sz="0" w:space="0" w:color="auto"/>
      </w:divBdr>
    </w:div>
    <w:div w:id="1724938656">
      <w:bodyDiv w:val="1"/>
      <w:marLeft w:val="0"/>
      <w:marRight w:val="0"/>
      <w:marTop w:val="0"/>
      <w:marBottom w:val="0"/>
      <w:divBdr>
        <w:top w:val="none" w:sz="0" w:space="0" w:color="auto"/>
        <w:left w:val="none" w:sz="0" w:space="0" w:color="auto"/>
        <w:bottom w:val="none" w:sz="0" w:space="0" w:color="auto"/>
        <w:right w:val="none" w:sz="0" w:space="0" w:color="auto"/>
      </w:divBdr>
    </w:div>
    <w:div w:id="1906797709">
      <w:bodyDiv w:val="1"/>
      <w:marLeft w:val="0"/>
      <w:marRight w:val="0"/>
      <w:marTop w:val="0"/>
      <w:marBottom w:val="0"/>
      <w:divBdr>
        <w:top w:val="none" w:sz="0" w:space="0" w:color="auto"/>
        <w:left w:val="none" w:sz="0" w:space="0" w:color="auto"/>
        <w:bottom w:val="none" w:sz="0" w:space="0" w:color="auto"/>
        <w:right w:val="none" w:sz="0" w:space="0" w:color="auto"/>
      </w:divBdr>
    </w:div>
    <w:div w:id="1988699605">
      <w:bodyDiv w:val="1"/>
      <w:marLeft w:val="0"/>
      <w:marRight w:val="0"/>
      <w:marTop w:val="0"/>
      <w:marBottom w:val="0"/>
      <w:divBdr>
        <w:top w:val="none" w:sz="0" w:space="0" w:color="auto"/>
        <w:left w:val="none" w:sz="0" w:space="0" w:color="auto"/>
        <w:bottom w:val="none" w:sz="0" w:space="0" w:color="auto"/>
        <w:right w:val="none" w:sz="0" w:space="0" w:color="auto"/>
      </w:divBdr>
    </w:div>
    <w:div w:id="2120879160">
      <w:bodyDiv w:val="1"/>
      <w:marLeft w:val="0"/>
      <w:marRight w:val="0"/>
      <w:marTop w:val="0"/>
      <w:marBottom w:val="0"/>
      <w:divBdr>
        <w:top w:val="none" w:sz="0" w:space="0" w:color="auto"/>
        <w:left w:val="none" w:sz="0" w:space="0" w:color="auto"/>
        <w:bottom w:val="none" w:sz="0" w:space="0" w:color="auto"/>
        <w:right w:val="none" w:sz="0" w:space="0" w:color="auto"/>
      </w:divBdr>
    </w:div>
    <w:div w:id="2122331702">
      <w:bodyDiv w:val="1"/>
      <w:marLeft w:val="0"/>
      <w:marRight w:val="0"/>
      <w:marTop w:val="0"/>
      <w:marBottom w:val="0"/>
      <w:divBdr>
        <w:top w:val="none" w:sz="0" w:space="0" w:color="auto"/>
        <w:left w:val="none" w:sz="0" w:space="0" w:color="auto"/>
        <w:bottom w:val="none" w:sz="0" w:space="0" w:color="auto"/>
        <w:right w:val="none" w:sz="0" w:space="0" w:color="auto"/>
      </w:divBdr>
    </w:div>
    <w:div w:id="2147314806">
      <w:bodyDiv w:val="1"/>
      <w:marLeft w:val="0"/>
      <w:marRight w:val="0"/>
      <w:marTop w:val="0"/>
      <w:marBottom w:val="0"/>
      <w:divBdr>
        <w:top w:val="none" w:sz="0" w:space="0" w:color="auto"/>
        <w:left w:val="none" w:sz="0" w:space="0" w:color="auto"/>
        <w:bottom w:val="none" w:sz="0" w:space="0" w:color="auto"/>
        <w:right w:val="none" w:sz="0" w:space="0" w:color="auto"/>
      </w:divBdr>
      <w:divsChild>
        <w:div w:id="313505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numbering" Target="numbering.xml"/><Relationship Id="rId39" Type="http://schemas.openxmlformats.org/officeDocument/2006/relationships/header" Target="header4.xml"/><Relationship Id="rId21" Type="http://schemas.openxmlformats.org/officeDocument/2006/relationships/customXml" Target="../customXml/item21.xml"/><Relationship Id="rId34" Type="http://schemas.openxmlformats.org/officeDocument/2006/relationships/header" Target="header2.xml"/><Relationship Id="rId42" Type="http://schemas.openxmlformats.org/officeDocument/2006/relationships/footer" Target="footer5.xml"/><Relationship Id="rId47" Type="http://schemas.openxmlformats.org/officeDocument/2006/relationships/hyperlink" Target="https://techservices.transunion.com/TUNACustomerWeb/public/unicenterTicket.do" TargetMode="External"/><Relationship Id="rId50" Type="http://schemas.openxmlformats.org/officeDocument/2006/relationships/theme" Target="theme/theme1.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customXml" Target="../customXml/item16.xml"/><Relationship Id="rId29" Type="http://schemas.openxmlformats.org/officeDocument/2006/relationships/webSettings" Target="webSettings.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hyperlink" Target="http://www.transunion.com" TargetMode="External"/><Relationship Id="rId37" Type="http://schemas.openxmlformats.org/officeDocument/2006/relationships/header" Target="header3.xml"/><Relationship Id="rId40" Type="http://schemas.openxmlformats.org/officeDocument/2006/relationships/footer" Target="footer4.xml"/><Relationship Id="rId45" Type="http://schemas.openxmlformats.org/officeDocument/2006/relationships/hyperlink" Target="https://testapi.transunion.co.za/auth/token" TargetMode="Externa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settings" Target="settings.xml"/><Relationship Id="rId36" Type="http://schemas.openxmlformats.org/officeDocument/2006/relationships/footer" Target="footer2.xml"/><Relationship Id="rId49" Type="http://schemas.openxmlformats.org/officeDocument/2006/relationships/fontTable" Target="fontTable.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endnotes" Target="endnotes.xml"/><Relationship Id="rId44" Type="http://schemas.openxmlformats.org/officeDocument/2006/relationships/hyperlink" Target="https://api.transunion.co.za/consumer/consumerreport/" TargetMode="Externa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styles" Target="styles.xml"/><Relationship Id="rId30" Type="http://schemas.openxmlformats.org/officeDocument/2006/relationships/footnotes" Target="footnotes.xml"/><Relationship Id="rId35" Type="http://schemas.openxmlformats.org/officeDocument/2006/relationships/footer" Target="footer1.xml"/><Relationship Id="rId43" Type="http://schemas.openxmlformats.org/officeDocument/2006/relationships/hyperlink" Target="https://api.transunion.co.za/auth/token" TargetMode="External"/><Relationship Id="rId48" Type="http://schemas.openxmlformats.org/officeDocument/2006/relationships/header" Target="header6.xml"/><Relationship Id="rId8" Type="http://schemas.openxmlformats.org/officeDocument/2006/relationships/customXml" Target="../customXml/item8.xm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customXml" Target="../customXml/item25.xml"/><Relationship Id="rId33" Type="http://schemas.openxmlformats.org/officeDocument/2006/relationships/header" Target="header1.xml"/><Relationship Id="rId38" Type="http://schemas.openxmlformats.org/officeDocument/2006/relationships/footer" Target="footer3.xml"/><Relationship Id="rId46" Type="http://schemas.openxmlformats.org/officeDocument/2006/relationships/hyperlink" Target="https://testapi.transunion.co.za/consumer/consumerreport/" TargetMode="External"/><Relationship Id="rId20" Type="http://schemas.openxmlformats.org/officeDocument/2006/relationships/customXml" Target="../customXml/item20.xml"/><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customXml" Target="../customXml/item6.xml"/></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ossou\Downloads\Long_external.dotx" TargetMode="External"/></Relationships>
</file>

<file path=word/theme/theme1.xml><?xml version="1.0" encoding="utf-8"?>
<a:theme xmlns:a="http://schemas.openxmlformats.org/drawingml/2006/main" name="TransUnion1">
  <a:themeElements>
    <a:clrScheme name="TU Custom Theme">
      <a:dk1>
        <a:srgbClr val="000000"/>
      </a:dk1>
      <a:lt1>
        <a:srgbClr val="FFFFFF"/>
      </a:lt1>
      <a:dk2>
        <a:srgbClr val="00A6CA"/>
      </a:dk2>
      <a:lt2>
        <a:srgbClr val="F2FAFD"/>
      </a:lt2>
      <a:accent1>
        <a:srgbClr val="00A6CA"/>
      </a:accent1>
      <a:accent2>
        <a:srgbClr val="FCD800"/>
      </a:accent2>
      <a:accent3>
        <a:srgbClr val="004363"/>
      </a:accent3>
      <a:accent4>
        <a:srgbClr val="FF871F"/>
      </a:accent4>
      <a:accent5>
        <a:srgbClr val="66D994"/>
      </a:accent5>
      <a:accent6>
        <a:srgbClr val="FF7171"/>
      </a:accent6>
      <a:hlink>
        <a:srgbClr val="B2AEEB"/>
      </a:hlink>
      <a:folHlink>
        <a:srgbClr val="00000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item1.xml><?xml version="1.0" encoding="utf-8"?>
<VariableList UniqueId="ca2c247d-a593-4b44-8542-a125a044661c" Name="System" ContentType="XML" MajorVersion="0" MinorVersion="1" isLocalCopy="False" IsBaseObject="False" DataSourceId="17f03505-d75a-464e-aaa3-5fe63f8eafab" DataSourceMajorVersion="0" DataSourceMinorVersion="1"/>
</file>

<file path=customXml/item2.xml><?xml version="1.0" encoding="utf-8"?>
<AllWordPDs>
</AllWordPDs>
</file>

<file path=customXml/item3.xml><?xml version="1.0" encoding="utf-8"?>
<VariableUsageMapping/>
</file>

<file path=customXml/item4.xml><?xml version="1.0" encoding="utf-8"?>
<DataSourceInfo>
  <Id>3fbc2a8c-42e6-44c2-bd6a-1e42a29e9c27</Id>
  <MajorVersion>0</MajorVersion>
  <MinorVersion>1</MinorVersion>
  <DataSourceType>Ad_Hoc</DataSourceType>
  <Name>AD_HOC</Name>
  <Description/>
  <Filter/>
  <DataFields/>
</DataSourceInfo>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VariableList UniqueId="a724144b-6725-4fc3-b772-28b91f2feabf" Name="AD_HOC" ContentType="XML" MajorVersion="0" MinorVersion="1" isLocalCopy="False" IsBaseObject="False" DataSourceId="3fbc2a8c-42e6-44c2-bd6a-1e42a29e9c27" DataSourceMajorVersion="0" DataSourceMinorVersion="1"/>
</file>

<file path=customXml/item7.xml><?xml version="1.0" encoding="utf-8"?>
<ct:contentTypeSchema xmlns:ct="http://schemas.microsoft.com/office/2006/metadata/contentType" xmlns:ma="http://schemas.microsoft.com/office/2006/metadata/properties/metaAttributes" ct:_="" ma:_="" ma:contentTypeName="Document" ma:contentTypeID="0x010100409531E520D6F44A91303227F3371D78" ma:contentTypeVersion="17" ma:contentTypeDescription="Create a new document." ma:contentTypeScope="" ma:versionID="895ede2e814a853ac0170951888992e2">
  <xsd:schema xmlns:xsd="http://www.w3.org/2001/XMLSchema" xmlns:xs="http://www.w3.org/2001/XMLSchema" xmlns:p="http://schemas.microsoft.com/office/2006/metadata/properties" xmlns:ns2="4e72256c-4564-47e1-bb54-6aa44059804c" xmlns:ns3="6f7292bb-bff8-40e3-9dec-47b7e76ab8af" targetNamespace="http://schemas.microsoft.com/office/2006/metadata/properties" ma:root="true" ma:fieldsID="68b09023effe18e83c0367faea74aa95" ns2:_="" ns3:_="">
    <xsd:import namespace="4e72256c-4564-47e1-bb54-6aa44059804c"/>
    <xsd:import namespace="6f7292bb-bff8-40e3-9dec-47b7e76ab8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72256c-4564-47e1-bb54-6aa440598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df905f-c2d0-4747-837a-6a21d8275e9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7292bb-bff8-40e3-9dec-47b7e76ab8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625a7a2-2e77-4ad0-811e-a62e7248f00d}" ma:internalName="TaxCatchAll" ma:showField="CatchAllData" ma:web="6f7292bb-bff8-40e3-9dec-47b7e76ab8a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8.xml><?xml version="1.0" encoding="utf-8"?>
<?mso-contentType ?>
<FormTemplates xmlns="http://schemas.microsoft.com/sharepoint/v3/contenttype/forms">
  <Display>DocumentLibraryForm</Display>
  <Edit>DocumentLibraryForm</Edit>
  <New>DocumentLibraryForm</New>
</FormTemplates>
</file>

<file path=customXml/item9.xml><?xml version="1.0" encoding="utf-8"?>
<VariableListDefinition name="System" displayName="System" id="ca2c247d-a593-4b44-8542-a125a044661c" isdomainofvalue="False" dataSourceId="17f03505-d75a-464e-aaa3-5fe63f8eafab"/>
</file>

<file path=customXml/item10.xml><?xml version="1.0" encoding="utf-8"?>
<SourceDataModel Name="Computed" TargetDataSourceId="9b59ab6f-1869-4afc-92f2-69036f470628"/>
</file>

<file path=customXml/item11.xml><?xml version="1.0" encoding="utf-8"?>
<DataSourceMapping>
  <Id>55daa206-8a44-4619-a36b-3f49d4b4f416</Id>
  <Name>EXPRESSION_VARIABLE_MAPPING</Name>
  <TargetDataSource>9b59ab6f-1869-4afc-92f2-69036f470628</TargetDataSource>
  <SourceType>XML File</SourceType>
  <IsReadOnly>false</IsReadOnly>
  <SalesforceOrganizationId>00000000-0000-0000-0000-000000000000</SalesforceOrganizationId>
  <SalesforceOrganizationName/>
  <SalesforceApiVersion/>
  <Properties/>
  <RawMappings/>
  <DesignTimeProperties/>
</DataSourceMapping>
</file>

<file path=customXml/item12.xml><?xml version="1.0" encoding="utf-8"?>
<VariableListCustXmlRels>
  <VariableListCustXmlRel variableListName="AD_HOC">
    <VariableListDefCustXmlId>{1B1C6858-1F3B-4581-BC50-B00759A51C86}</VariableListDefCustXmlId>
    <LibraryMetadataCustXmlId>{1EBA1B70-3834-4820-AD22-6C2B134E6179}</LibraryMetadataCustXmlId>
    <DataSourceInfoCustXmlId>{CFC5E5EB-3AD4-48C1-83F1-E1C9B425024C}</DataSourceInfoCustXmlId>
    <DataSourceMappingCustXmlId>{C2E0BF67-25F9-4044-9BD2-C88F3646D335}</DataSourceMappingCustXmlId>
    <SdmcCustXmlId>{F8877FFB-2C76-4536-9CDD-C870B3AEFCA4}</SdmcCustXmlId>
  </VariableListCustXmlRel>
  <VariableListCustXmlRel variableListName="Computed">
    <VariableListDefCustXmlId>{42DA205C-61CE-4682-900C-7E43C06FE0AC}</VariableListDefCustXmlId>
    <LibraryMetadataCustXmlId>{0E5BC63C-6F55-4BC7-B753-08C896EDC540}</LibraryMetadataCustXmlId>
    <DataSourceInfoCustXmlId>{9F64E21C-DA34-4B27-8570-D682EAEF78A5}</DataSourceInfoCustXmlId>
    <DataSourceMappingCustXmlId>{4D24985B-1D68-4D7A-A06A-C42F485ED101}</DataSourceMappingCustXmlId>
    <SdmcCustXmlId>{9FBAEF42-58FF-4049-BE07-E28B8E057A08}</SdmcCustXmlId>
  </VariableListCustXmlRel>
  <VariableListCustXmlRel variableListName="System">
    <VariableListDefCustXmlId>{9367D002-8199-42A2-BB04-D60F813FFC41}</VariableListDefCustXmlId>
    <LibraryMetadataCustXmlId>{298269B5-CF6B-4833-B1B5-788A57804548}</LibraryMetadataCustXmlId>
    <DataSourceInfoCustXmlId>{2D0837DD-5DE8-45D4-8E75-192DD12AB941}</DataSourceInfoCustXmlId>
    <DataSourceMappingCustXmlId>{BA7B1BDF-CDD9-4618-87A9-189CDE0AFEEB}</DataSourceMappingCustXmlId>
    <SdmcCustXmlId>{F52124B5-97D2-40C8-BEBA-B71EDE635691}</SdmcCustXmlId>
  </VariableListCustXmlRel>
</VariableListCustXmlRels>
</file>

<file path=customXml/item13.xml><?xml version="1.0" encoding="utf-8"?>
<AllExternalAdhocVariableMappings/>
</file>

<file path=customXml/item14.xml><?xml version="1.0" encoding="utf-8"?>
<SourceDataModel Name="AD_HOC" TargetDataSourceId="3fbc2a8c-42e6-44c2-bd6a-1e42a29e9c27"/>
</file>

<file path=customXml/item15.xml><?xml version="1.0" encoding="utf-8"?>
<AllMetadata/>
</file>

<file path=customXml/item16.xml><?xml version="1.0" encoding="utf-8"?>
<VariableListDefinition name="AD_HOC" displayName="AD_HOC" id="a724144b-6725-4fc3-b772-28b91f2feabf" isdomainofvalue="False" dataSourceId="3fbc2a8c-42e6-44c2-bd6a-1e42a29e9c27"/>
</file>

<file path=customXml/item17.xml><?xml version="1.0" encoding="utf-8"?>
<VariableListDefinition name="Computed" displayName="Computed" id="1cd776dc-c1ab-4ee5-a3e3-2f63867862ed" isdomainofvalue="False" dataSourceId="9b59ab6f-1869-4afc-92f2-69036f470628"/>
</file>

<file path=customXml/item18.xml><?xml version="1.0" encoding="utf-8"?>
<DataSourceMapping>
  <Id>82174b31-017d-40bf-854a-8b1e858a50be</Id>
  <Name>EXPRESSION_VARIABLE_MAPPING</Name>
  <TargetDataSource>17f03505-d75a-464e-aaa3-5fe63f8eafab</TargetDataSource>
  <SourceType>XML File</SourceType>
  <IsReadOnly>false</IsReadOnly>
  <SalesforceOrganizationId>00000000-0000-0000-0000-000000000000</SalesforceOrganizationId>
  <SalesforceOrganizationName/>
  <SalesforceApiVersion/>
  <Properties/>
  <RawMappings/>
  <DesignTimeProperties/>
</DataSourceMapping>
</file>

<file path=customXml/item19.xml><?xml version="1.0" encoding="utf-8"?>
<p:properties xmlns:p="http://schemas.microsoft.com/office/2006/metadata/properties" xmlns:xsi="http://www.w3.org/2001/XMLSchema-instance" xmlns:pc="http://schemas.microsoft.com/office/infopath/2007/PartnerControls">
  <documentManagement>
    <TaxCatchAll xmlns="6f7292bb-bff8-40e3-9dec-47b7e76ab8af" xsi:nil="true"/>
    <lcf76f155ced4ddcb4097134ff3c332f xmlns="4e72256c-4564-47e1-bb54-6aa44059804c">
      <Terms xmlns="http://schemas.microsoft.com/office/infopath/2007/PartnerControls"/>
    </lcf76f155ced4ddcb4097134ff3c332f>
  </documentManagement>
</p:properties>
</file>

<file path=customXml/item20.xml><?xml version="1.0" encoding="utf-8"?>
<VariableList UniqueId="1cd776dc-c1ab-4ee5-a3e3-2f63867862ed" Name="Computed" ContentType="XML" MajorVersion="0" MinorVersion="1" isLocalCopy="False" IsBaseObject="False" DataSourceId="9b59ab6f-1869-4afc-92f2-69036f470628" DataSourceMajorVersion="0" DataSourceMinorVersion="1"/>
</file>

<file path=customXml/item21.xml><?xml version="1.0" encoding="utf-8"?>
<SourceDataModel Name="System" TargetDataSourceId="17f03505-d75a-464e-aaa3-5fe63f8eafab"/>
</file>

<file path=customXml/item22.xml><?xml version="1.0" encoding="utf-8"?>
<DocPartTree/>
</file>

<file path=customXml/item23.xml><?xml version="1.0" encoding="utf-8"?>
<DataSourceMapping>
  <Id>3a79a00c-e587-4df7-be40-ee4eccad1fd9</Id>
  <Name>AD_HOC_MAPPING</Name>
  <TargetDataSource>3fbc2a8c-42e6-44c2-bd6a-1e42a29e9c27</TargetDataSource>
  <SourceType>XML File</SourceType>
  <IsReadOnly>false</IsReadOnly>
  <SalesforceOrganizationId>00000000-0000-0000-0000-000000000000</SalesforceOrganizationId>
  <SalesforceOrganizationName/>
  <SalesforceApiVersion/>
  <Properties>
    <Property Name="RecordSeperator" Value="SampleData/DataRecord"/>
  </Properties>
  <RawMappings/>
  <DesignTimeProperties/>
</DataSourceMapping>
</file>

<file path=customXml/item24.xml><?xml version="1.0" encoding="utf-8"?>
<DataSourceInfo>
  <Id>9b59ab6f-1869-4afc-92f2-69036f470628</Id>
  <MajorVersion>0</MajorVersion>
  <MinorVersion>1</MinorVersion>
  <DataSourceType>Expression</DataSourceType>
  <Name>Computed</Name>
  <Description/>
  <Filter/>
  <DataFields/>
</DataSourceInfo>
</file>

<file path=customXml/item25.xml><?xml version="1.0" encoding="utf-8"?>
<DataSourceInfo>
  <Id>17f03505-d75a-464e-aaa3-5fe63f8eafab</Id>
  <MajorVersion>0</MajorVersion>
  <MinorVersion>1</MinorVersion>
  <DataSourceType>System</DataSourceType>
  <Name>System</Name>
  <Description/>
  <Filter/>
  <DataFields/>
</DataSourceInfo>
</file>

<file path=customXml/itemProps1.xml><?xml version="1.0" encoding="utf-8"?>
<ds:datastoreItem xmlns:ds="http://schemas.openxmlformats.org/officeDocument/2006/customXml" ds:itemID="{298269B5-CF6B-4833-B1B5-788A57804548}">
  <ds:schemaRefs/>
</ds:datastoreItem>
</file>

<file path=customXml/itemProps2.xml><?xml version="1.0" encoding="utf-8"?>
<ds:datastoreItem xmlns:ds="http://schemas.openxmlformats.org/officeDocument/2006/customXml" ds:itemID="{3C030F76-BFD6-41B4-B95A-D398EE09C806}">
  <ds:schemaRefs/>
</ds:datastoreItem>
</file>

<file path=customXml/itemProps3.xml><?xml version="1.0" encoding="utf-8"?>
<ds:datastoreItem xmlns:ds="http://schemas.openxmlformats.org/officeDocument/2006/customXml" ds:itemID="{1AE57589-2EB3-4B02-B66A-1DDFAB0A8C4B}">
  <ds:schemaRefs/>
</ds:datastoreItem>
</file>

<file path=customXml/itemProps4.xml><?xml version="1.0" encoding="utf-8"?>
<ds:datastoreItem xmlns:ds="http://schemas.openxmlformats.org/officeDocument/2006/customXml" ds:itemID="{CFC5E5EB-3AD4-48C1-83F1-E1C9B425024C}">
  <ds:schemaRefs/>
</ds:datastoreItem>
</file>

<file path=customXml/itemProps5.xml><?xml version="1.0" encoding="utf-8"?>
<ds:datastoreItem xmlns:ds="http://schemas.openxmlformats.org/officeDocument/2006/customXml" ds:itemID="{89B3F139-CE68-4224-957B-DA68DE831397}">
  <ds:schemaRefs>
    <ds:schemaRef ds:uri="http://schemas.openxmlformats.org/officeDocument/2006/bibliography"/>
  </ds:schemaRefs>
</ds:datastoreItem>
</file>

<file path=customXml/itemProps6.xml><?xml version="1.0" encoding="utf-8"?>
<ds:datastoreItem xmlns:ds="http://schemas.openxmlformats.org/officeDocument/2006/customXml" ds:itemID="{1EBA1B70-3834-4820-AD22-6C2B134E6179}">
  <ds:schemaRefs/>
</ds:datastoreItem>
</file>

<file path=customXml/itemProps7.xml><?xml version="1.0" encoding="utf-8"?>
<ds:datastoreItem xmlns:ds="http://schemas.openxmlformats.org/officeDocument/2006/customXml" ds:itemID="{94AC13F7-6551-43F5-9644-8BF0965B22DF}"/>
</file>

<file path=customXml/itemProps8.xml><?xml version="1.0" encoding="utf-8"?>
<ds:datastoreItem xmlns:ds="http://schemas.openxmlformats.org/officeDocument/2006/customXml" ds:itemID="{69DF7D7C-3AA9-478B-8B73-9FF84BE3DA77}">
  <ds:schemaRefs>
    <ds:schemaRef ds:uri="http://schemas.microsoft.com/sharepoint/v3/contenttype/forms"/>
  </ds:schemaRefs>
</ds:datastoreItem>
</file>

<file path=customXml/itemProps9.xml><?xml version="1.0" encoding="utf-8"?>
<ds:datastoreItem xmlns:ds="http://schemas.openxmlformats.org/officeDocument/2006/customXml" ds:itemID="{9367D002-8199-42A2-BB04-D60F813FFC41}">
  <ds:schemaRefs/>
</ds:datastoreItem>
</file>

<file path=customXml/itemProps10.xml><?xml version="1.0" encoding="utf-8"?>
<ds:datastoreItem xmlns:ds="http://schemas.openxmlformats.org/officeDocument/2006/customXml" ds:itemID="{9FBAEF42-58FF-4049-BE07-E28B8E057A08}">
  <ds:schemaRefs/>
</ds:datastoreItem>
</file>

<file path=customXml/itemProps11.xml><?xml version="1.0" encoding="utf-8"?>
<ds:datastoreItem xmlns:ds="http://schemas.openxmlformats.org/officeDocument/2006/customXml" ds:itemID="{4D24985B-1D68-4D7A-A06A-C42F485ED101}">
  <ds:schemaRefs/>
</ds:datastoreItem>
</file>

<file path=customXml/itemProps12.xml><?xml version="1.0" encoding="utf-8"?>
<ds:datastoreItem xmlns:ds="http://schemas.openxmlformats.org/officeDocument/2006/customXml" ds:itemID="{6036C7E8-2118-41CF-B884-25B5B11433C0}">
  <ds:schemaRefs/>
</ds:datastoreItem>
</file>

<file path=customXml/itemProps13.xml><?xml version="1.0" encoding="utf-8"?>
<ds:datastoreItem xmlns:ds="http://schemas.openxmlformats.org/officeDocument/2006/customXml" ds:itemID="{E05D83BC-4C3A-46A6-AE01-987DE84F9629}">
  <ds:schemaRefs/>
</ds:datastoreItem>
</file>

<file path=customXml/itemProps14.xml><?xml version="1.0" encoding="utf-8"?>
<ds:datastoreItem xmlns:ds="http://schemas.openxmlformats.org/officeDocument/2006/customXml" ds:itemID="{F8877FFB-2C76-4536-9CDD-C870B3AEFCA4}">
  <ds:schemaRefs/>
</ds:datastoreItem>
</file>

<file path=customXml/itemProps15.xml><?xml version="1.0" encoding="utf-8"?>
<ds:datastoreItem xmlns:ds="http://schemas.openxmlformats.org/officeDocument/2006/customXml" ds:itemID="{8DF78323-35A4-4CBC-B9F0-EDC60A1B3319}">
  <ds:schemaRefs/>
</ds:datastoreItem>
</file>

<file path=customXml/itemProps16.xml><?xml version="1.0" encoding="utf-8"?>
<ds:datastoreItem xmlns:ds="http://schemas.openxmlformats.org/officeDocument/2006/customXml" ds:itemID="{1B1C6858-1F3B-4581-BC50-B00759A51C86}">
  <ds:schemaRefs/>
</ds:datastoreItem>
</file>

<file path=customXml/itemProps17.xml><?xml version="1.0" encoding="utf-8"?>
<ds:datastoreItem xmlns:ds="http://schemas.openxmlformats.org/officeDocument/2006/customXml" ds:itemID="{42DA205C-61CE-4682-900C-7E43C06FE0AC}">
  <ds:schemaRefs/>
</ds:datastoreItem>
</file>

<file path=customXml/itemProps18.xml><?xml version="1.0" encoding="utf-8"?>
<ds:datastoreItem xmlns:ds="http://schemas.openxmlformats.org/officeDocument/2006/customXml" ds:itemID="{BA7B1BDF-CDD9-4618-87A9-189CDE0AFEEB}">
  <ds:schemaRefs/>
</ds:datastoreItem>
</file>

<file path=customXml/itemProps19.xml><?xml version="1.0" encoding="utf-8"?>
<ds:datastoreItem xmlns:ds="http://schemas.openxmlformats.org/officeDocument/2006/customXml" ds:itemID="{6D2E4215-8FD1-48B7-B1B1-0C9BA25064E4}">
  <ds:schemaRefs>
    <ds:schemaRef ds:uri="http://schemas.microsoft.com/office/2006/metadata/properties"/>
    <ds:schemaRef ds:uri="http://schemas.microsoft.com/office/infopath/2007/PartnerControls"/>
  </ds:schemaRefs>
</ds:datastoreItem>
</file>

<file path=customXml/itemProps20.xml><?xml version="1.0" encoding="utf-8"?>
<ds:datastoreItem xmlns:ds="http://schemas.openxmlformats.org/officeDocument/2006/customXml" ds:itemID="{0E5BC63C-6F55-4BC7-B753-08C896EDC540}">
  <ds:schemaRefs/>
</ds:datastoreItem>
</file>

<file path=customXml/itemProps21.xml><?xml version="1.0" encoding="utf-8"?>
<ds:datastoreItem xmlns:ds="http://schemas.openxmlformats.org/officeDocument/2006/customXml" ds:itemID="{F52124B5-97D2-40C8-BEBA-B71EDE635691}">
  <ds:schemaRefs/>
</ds:datastoreItem>
</file>

<file path=customXml/itemProps22.xml><?xml version="1.0" encoding="utf-8"?>
<ds:datastoreItem xmlns:ds="http://schemas.openxmlformats.org/officeDocument/2006/customXml" ds:itemID="{89BD4685-CDF5-4571-B5B2-400E87FD3336}">
  <ds:schemaRefs/>
</ds:datastoreItem>
</file>

<file path=customXml/itemProps23.xml><?xml version="1.0" encoding="utf-8"?>
<ds:datastoreItem xmlns:ds="http://schemas.openxmlformats.org/officeDocument/2006/customXml" ds:itemID="{C2E0BF67-25F9-4044-9BD2-C88F3646D335}">
  <ds:schemaRefs/>
</ds:datastoreItem>
</file>

<file path=customXml/itemProps24.xml><?xml version="1.0" encoding="utf-8"?>
<ds:datastoreItem xmlns:ds="http://schemas.openxmlformats.org/officeDocument/2006/customXml" ds:itemID="{9F64E21C-DA34-4B27-8570-D682EAEF78A5}">
  <ds:schemaRefs/>
</ds:datastoreItem>
</file>

<file path=customXml/itemProps25.xml><?xml version="1.0" encoding="utf-8"?>
<ds:datastoreItem xmlns:ds="http://schemas.openxmlformats.org/officeDocument/2006/customXml" ds:itemID="{2D0837DD-5DE8-45D4-8E75-192DD12AB941}">
  <ds:schemaRefs/>
</ds:datastoreItem>
</file>

<file path=docProps/app.xml><?xml version="1.0" encoding="utf-8"?>
<Properties xmlns="http://schemas.openxmlformats.org/officeDocument/2006/extended-properties" xmlns:vt="http://schemas.openxmlformats.org/officeDocument/2006/docPropsVTypes">
  <Template>Long_external.dotx</Template>
  <TotalTime>0</TotalTime>
  <Pages>17</Pages>
  <Words>3826</Words>
  <Characters>21814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TransUnion</Company>
  <LinksUpToDate>false</LinksUpToDate>
  <CharactersWithSpaces>25589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Rossouw, Johan</dc:creator>
  <cp:lastModifiedBy>Dhurup, Shashika</cp:lastModifiedBy>
  <cp:revision>2</cp:revision>
  <dcterms:created xsi:type="dcterms:W3CDTF">2025-03-10T11:18:00Z</dcterms:created>
  <dcterms:modified xsi:type="dcterms:W3CDTF">2025-03-10T11:18:00Z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0x010100409531E520D6F44A91303227F3371D78</vt:lpwstr>
  </property>
</Properties>
</file>